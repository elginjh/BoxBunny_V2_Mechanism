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095"/>
      </w:tblGrid>
      <w:tr w:rsidR="00CF5610" w:rsidRPr="00243F31" w14:paraId="6E6B88AC" w14:textId="77777777" w:rsidTr="007C1CBD">
        <w:trPr>
          <w:trHeight w:val="326"/>
        </w:trPr>
        <w:tc>
          <w:tcPr>
            <w:tcW w:w="4095" w:type="dxa"/>
            <w:vAlign w:val="center"/>
          </w:tcPr>
          <w:p w14:paraId="5EBF5D4F" w14:textId="1DB0DCDA" w:rsidR="00CF5610" w:rsidRPr="00243F31" w:rsidRDefault="006F0D90">
            <w:pPr>
              <w:rPr>
                <w:rFonts w:ascii="Verdana" w:hAnsi="Verdana"/>
                <w:b/>
                <w:bCs/>
                <w:iCs/>
                <w:sz w:val="16"/>
                <w:szCs w:val="16"/>
              </w:rPr>
            </w:pPr>
            <w:r>
              <w:rPr>
                <w:bCs/>
                <w:iCs/>
                <w:noProof/>
                <w:sz w:val="4"/>
                <w:szCs w:val="4"/>
                <w:u w:val="single"/>
                <w:lang w:val="en-US" w:eastAsia="zh-CN"/>
              </w:rPr>
              <w:drawing>
                <wp:anchor distT="0" distB="0" distL="114300" distR="114300" simplePos="0" relativeHeight="251657728" behindDoc="0" locked="0" layoutInCell="1" allowOverlap="0" wp14:anchorId="607A4D0F" wp14:editId="767FAE82">
                  <wp:simplePos x="0" y="0"/>
                  <wp:positionH relativeFrom="column">
                    <wp:posOffset>4559300</wp:posOffset>
                  </wp:positionH>
                  <wp:positionV relativeFrom="page">
                    <wp:posOffset>-45085</wp:posOffset>
                  </wp:positionV>
                  <wp:extent cx="1200150" cy="542925"/>
                  <wp:effectExtent l="0" t="0" r="0" b="0"/>
                  <wp:wrapNone/>
                  <wp:docPr id="6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5429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F5610" w:rsidRPr="00243F31" w14:paraId="44776A24" w14:textId="77777777" w:rsidTr="007C1CBD">
        <w:trPr>
          <w:trHeight w:val="268"/>
        </w:trPr>
        <w:tc>
          <w:tcPr>
            <w:tcW w:w="4095" w:type="dxa"/>
            <w:vAlign w:val="center"/>
          </w:tcPr>
          <w:p w14:paraId="2E671AAF" w14:textId="77777777" w:rsidR="00FF5724" w:rsidRPr="007C1CBD" w:rsidRDefault="00BF4198" w:rsidP="005726EC">
            <w:pPr>
              <w:rPr>
                <w:rFonts w:ascii="Verdana" w:hAnsi="Verdana"/>
                <w:b/>
                <w:bCs/>
                <w:iCs/>
                <w:sz w:val="16"/>
                <w:szCs w:val="16"/>
                <w:lang w:eastAsia="zh-CN"/>
              </w:rPr>
            </w:pPr>
            <w:r w:rsidRPr="007C1CBD">
              <w:rPr>
                <w:rFonts w:ascii="Verdana" w:hAnsi="Verdana"/>
                <w:b/>
                <w:bCs/>
                <w:iCs/>
                <w:sz w:val="16"/>
                <w:szCs w:val="16"/>
                <w:lang w:eastAsia="zh-CN"/>
              </w:rPr>
              <w:t>Engineering Design and Innovation Centre</w:t>
            </w:r>
          </w:p>
        </w:tc>
      </w:tr>
    </w:tbl>
    <w:p w14:paraId="342FB441" w14:textId="77777777" w:rsidR="00390A9F" w:rsidRPr="00B91697" w:rsidRDefault="00390A9F">
      <w:pPr>
        <w:rPr>
          <w:bCs/>
          <w:iCs/>
          <w:sz w:val="4"/>
          <w:szCs w:val="4"/>
        </w:rPr>
      </w:pPr>
    </w:p>
    <w:p w14:paraId="2522FEE7" w14:textId="77777777" w:rsidR="006C29FB" w:rsidRDefault="006C29FB" w:rsidP="00DE60B0">
      <w:pPr>
        <w:jc w:val="center"/>
        <w:rPr>
          <w:rFonts w:ascii="Verdana" w:hAnsi="Verdana"/>
          <w:b/>
          <w:bCs/>
          <w:iCs/>
          <w:sz w:val="8"/>
          <w:szCs w:val="8"/>
          <w:u w:val="single"/>
        </w:rPr>
      </w:pPr>
    </w:p>
    <w:p w14:paraId="4A999CDD" w14:textId="77777777" w:rsidR="006C29FB" w:rsidRDefault="006C29FB" w:rsidP="002C08D9">
      <w:pPr>
        <w:rPr>
          <w:rFonts w:ascii="Verdana" w:hAnsi="Verdana"/>
          <w:b/>
          <w:bCs/>
          <w:iCs/>
          <w:sz w:val="8"/>
          <w:szCs w:val="8"/>
        </w:rPr>
      </w:pPr>
    </w:p>
    <w:p w14:paraId="0223A5ED" w14:textId="77777777" w:rsidR="009D1701" w:rsidRDefault="009D1701" w:rsidP="009E2A2A">
      <w:pPr>
        <w:jc w:val="center"/>
        <w:rPr>
          <w:rFonts w:ascii="Verdana" w:hAnsi="Verdana"/>
          <w:b/>
          <w:bCs/>
          <w:iCs/>
          <w:sz w:val="20"/>
          <w:u w:val="single"/>
          <w:lang w:eastAsia="zh-CN"/>
        </w:rPr>
      </w:pPr>
      <w:r w:rsidRPr="009D1701">
        <w:rPr>
          <w:rFonts w:ascii="Verdana" w:hAnsi="Verdana"/>
          <w:b/>
          <w:bCs/>
          <w:iCs/>
          <w:sz w:val="20"/>
          <w:u w:val="single"/>
        </w:rPr>
        <w:t>USER REGISTRATION</w:t>
      </w:r>
      <w:r w:rsidR="0037074B">
        <w:rPr>
          <w:rFonts w:ascii="Verdana" w:hAnsi="Verdana"/>
          <w:b/>
          <w:bCs/>
          <w:iCs/>
          <w:sz w:val="20"/>
          <w:u w:val="single"/>
        </w:rPr>
        <w:t xml:space="preserve"> FOR </w:t>
      </w:r>
      <w:r w:rsidR="00B1570A">
        <w:rPr>
          <w:rFonts w:ascii="Verdana" w:hAnsi="Verdana"/>
          <w:b/>
          <w:bCs/>
          <w:iCs/>
          <w:sz w:val="20"/>
          <w:u w:val="single"/>
        </w:rPr>
        <w:t>WORKSHOP</w:t>
      </w:r>
      <w:r w:rsidR="0037074B">
        <w:rPr>
          <w:rFonts w:ascii="Verdana" w:hAnsi="Verdana"/>
          <w:b/>
          <w:bCs/>
          <w:iCs/>
          <w:sz w:val="20"/>
          <w:u w:val="single"/>
        </w:rPr>
        <w:t xml:space="preserve"> FACILITIES</w:t>
      </w:r>
      <w:r w:rsidR="0016697B">
        <w:rPr>
          <w:rFonts w:ascii="Verdana" w:hAnsi="Verdana" w:hint="eastAsia"/>
          <w:b/>
          <w:bCs/>
          <w:iCs/>
          <w:sz w:val="20"/>
          <w:u w:val="single"/>
          <w:lang w:eastAsia="zh-CN"/>
        </w:rPr>
        <w:t xml:space="preserve"> </w:t>
      </w:r>
    </w:p>
    <w:p w14:paraId="2CA12E32" w14:textId="3CC99129" w:rsidR="00507C8C" w:rsidRPr="001B099F" w:rsidRDefault="005D2D0F" w:rsidP="001B099F">
      <w:pPr>
        <w:spacing w:beforeLines="100" w:before="240" w:afterLines="50" w:after="120"/>
        <w:jc w:val="both"/>
        <w:rPr>
          <w:rFonts w:ascii="Verdana" w:hAnsi="Verdana"/>
          <w:bCs/>
          <w:iCs/>
          <w:sz w:val="22"/>
          <w:szCs w:val="22"/>
          <w:u w:val="single"/>
          <w:lang w:val="en-SG" w:eastAsia="zh-CN"/>
        </w:rPr>
      </w:pPr>
      <w:r>
        <w:rPr>
          <w:rFonts w:ascii="Verdana" w:hAnsi="Verdana"/>
          <w:b/>
          <w:bCs/>
          <w:iCs/>
          <w:sz w:val="20"/>
          <w:lang w:eastAsia="zh-CN"/>
        </w:rPr>
        <w:t>WORKSHOP</w:t>
      </w:r>
      <w:r w:rsidR="00507C8C" w:rsidRPr="00507C8C">
        <w:rPr>
          <w:rFonts w:ascii="Verdana" w:hAnsi="Verdana"/>
          <w:b/>
          <w:bCs/>
          <w:iCs/>
          <w:sz w:val="20"/>
          <w:lang w:eastAsia="zh-CN"/>
        </w:rPr>
        <w:t xml:space="preserve"> NAME / LOCATION</w:t>
      </w:r>
      <w:r w:rsidR="00507C8C" w:rsidRPr="00D80506">
        <w:rPr>
          <w:rFonts w:ascii="Verdana" w:hAnsi="Verdana"/>
          <w:bCs/>
          <w:iCs/>
          <w:sz w:val="22"/>
          <w:szCs w:val="22"/>
          <w:lang w:eastAsia="zh-CN"/>
        </w:rPr>
        <w:t xml:space="preserve">: </w:t>
      </w:r>
      <w:r w:rsidR="0037074B" w:rsidRPr="00D80506">
        <w:rPr>
          <w:rFonts w:ascii="Verdana" w:hAnsi="Verdana"/>
          <w:bCs/>
          <w:iCs/>
          <w:sz w:val="22"/>
          <w:szCs w:val="22"/>
          <w:u w:val="single"/>
          <w:lang w:eastAsia="zh-CN"/>
        </w:rPr>
        <w:t>_</w:t>
      </w:r>
      <w:r w:rsidR="007B3219">
        <w:rPr>
          <w:rFonts w:ascii="Verdana" w:hAnsi="Verdana"/>
          <w:bCs/>
          <w:iCs/>
          <w:sz w:val="22"/>
          <w:szCs w:val="22"/>
          <w:u w:val="single"/>
          <w:lang w:eastAsia="zh-CN"/>
        </w:rPr>
        <w:t>_</w:t>
      </w:r>
      <w:r w:rsidR="001B099F" w:rsidRPr="001B099F">
        <w:rPr>
          <w:rFonts w:ascii="Verdana" w:hAnsi="Verdana"/>
          <w:bCs/>
          <w:iCs/>
          <w:sz w:val="22"/>
          <w:szCs w:val="22"/>
          <w:u w:val="single"/>
          <w:lang w:val="en-SG" w:eastAsia="zh-CN"/>
        </w:rPr>
        <w:t xml:space="preserve">EDIC Assembly Workshop 2 (E1A-01-04) </w:t>
      </w:r>
      <w:r w:rsidR="0098137D">
        <w:rPr>
          <w:rFonts w:ascii="Verdana" w:hAnsi="Verdana"/>
          <w:bCs/>
          <w:iCs/>
          <w:sz w:val="22"/>
          <w:szCs w:val="22"/>
          <w:u w:val="single"/>
          <w:lang w:eastAsia="zh-CN"/>
        </w:rPr>
        <w:t>_</w:t>
      </w:r>
      <w:r w:rsidR="0037074B" w:rsidRPr="00D80506">
        <w:rPr>
          <w:rFonts w:ascii="Verdana" w:hAnsi="Verdana"/>
          <w:bCs/>
          <w:iCs/>
          <w:sz w:val="22"/>
          <w:szCs w:val="22"/>
          <w:lang w:eastAsia="zh-CN"/>
        </w:rPr>
        <w:t>_</w:t>
      </w:r>
    </w:p>
    <w:tbl>
      <w:tblPr>
        <w:tblW w:w="94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59"/>
        <w:gridCol w:w="411"/>
        <w:gridCol w:w="300"/>
        <w:gridCol w:w="125"/>
        <w:gridCol w:w="525"/>
        <w:gridCol w:w="945"/>
        <w:gridCol w:w="1096"/>
        <w:gridCol w:w="607"/>
        <w:gridCol w:w="393"/>
        <w:gridCol w:w="276"/>
        <w:gridCol w:w="708"/>
        <w:gridCol w:w="142"/>
        <w:gridCol w:w="425"/>
        <w:gridCol w:w="567"/>
        <w:gridCol w:w="1686"/>
        <w:gridCol w:w="238"/>
      </w:tblGrid>
      <w:tr w:rsidR="00FC42F3" w14:paraId="3AA9A8D2" w14:textId="77777777" w:rsidTr="1BC34DD8">
        <w:tc>
          <w:tcPr>
            <w:tcW w:w="9403" w:type="dxa"/>
            <w:gridSpan w:val="16"/>
            <w:tcBorders>
              <w:bottom w:val="single" w:sz="4" w:space="0" w:color="auto"/>
            </w:tcBorders>
            <w:shd w:val="clear" w:color="auto" w:fill="E0E0E0"/>
          </w:tcPr>
          <w:p w14:paraId="3E75F761" w14:textId="77777777" w:rsidR="00FC42F3" w:rsidRPr="00243F31" w:rsidRDefault="00FC42F3" w:rsidP="00243F31">
            <w:pPr>
              <w:jc w:val="center"/>
              <w:rPr>
                <w:sz w:val="8"/>
                <w:szCs w:val="8"/>
              </w:rPr>
            </w:pPr>
          </w:p>
          <w:p w14:paraId="4EA00C18" w14:textId="77777777" w:rsidR="00FC42F3" w:rsidRPr="00243F31" w:rsidRDefault="002C08D9" w:rsidP="00243F31">
            <w:pPr>
              <w:jc w:val="center"/>
              <w:rPr>
                <w:rFonts w:ascii="Verdana" w:hAnsi="Verdana"/>
                <w:b/>
                <w:color w:val="808080"/>
                <w:sz w:val="20"/>
              </w:rPr>
            </w:pPr>
            <w:r w:rsidRPr="00243F31">
              <w:rPr>
                <w:rFonts w:ascii="Verdana" w:hAnsi="Verdana"/>
                <w:b/>
                <w:color w:val="808080"/>
                <w:sz w:val="20"/>
              </w:rPr>
              <w:t>USER PARTICULARS</w:t>
            </w:r>
          </w:p>
          <w:p w14:paraId="6CFCD5F9" w14:textId="77777777" w:rsidR="00FC42F3" w:rsidRPr="00243F31" w:rsidRDefault="00FC42F3" w:rsidP="00243F31">
            <w:pPr>
              <w:jc w:val="center"/>
              <w:rPr>
                <w:rFonts w:ascii="Verdana" w:hAnsi="Verdana"/>
                <w:b/>
                <w:sz w:val="8"/>
                <w:szCs w:val="8"/>
              </w:rPr>
            </w:pPr>
          </w:p>
        </w:tc>
      </w:tr>
      <w:tr w:rsidR="00043D0F" w14:paraId="4C61626E" w14:textId="77777777" w:rsidTr="1BC34DD8">
        <w:trPr>
          <w:trHeight w:val="343"/>
        </w:trPr>
        <w:tc>
          <w:tcPr>
            <w:tcW w:w="959" w:type="dxa"/>
            <w:tcBorders>
              <w:bottom w:val="nil"/>
              <w:right w:val="nil"/>
            </w:tcBorders>
            <w:vAlign w:val="center"/>
          </w:tcPr>
          <w:p w14:paraId="19BE4168" w14:textId="77777777" w:rsidR="00043D0F" w:rsidRPr="00243F31" w:rsidRDefault="00043D0F" w:rsidP="00BB119C">
            <w:pPr>
              <w:rPr>
                <w:rFonts w:ascii="Verdana" w:hAnsi="Verdana"/>
                <w:sz w:val="20"/>
              </w:rPr>
            </w:pPr>
            <w:r w:rsidRPr="00243F31">
              <w:rPr>
                <w:rFonts w:ascii="Verdana" w:hAnsi="Verdana"/>
                <w:sz w:val="20"/>
              </w:rPr>
              <w:t>Name:</w:t>
            </w:r>
          </w:p>
        </w:tc>
        <w:tc>
          <w:tcPr>
            <w:tcW w:w="4678" w:type="dxa"/>
            <w:gridSpan w:val="9"/>
            <w:tcBorders>
              <w:left w:val="nil"/>
              <w:bottom w:val="dashSmallGap" w:sz="4" w:space="0" w:color="auto"/>
              <w:right w:val="nil"/>
            </w:tcBorders>
            <w:vAlign w:val="center"/>
          </w:tcPr>
          <w:p w14:paraId="32DFE057" w14:textId="6BEF0FD6" w:rsidR="00043D0F" w:rsidRPr="00243F31" w:rsidRDefault="00616883" w:rsidP="00BB119C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Sim Yu Jeanette</w:t>
            </w:r>
          </w:p>
        </w:tc>
        <w:tc>
          <w:tcPr>
            <w:tcW w:w="1275" w:type="dxa"/>
            <w:gridSpan w:val="3"/>
            <w:tcBorders>
              <w:left w:val="nil"/>
              <w:bottom w:val="nil"/>
              <w:right w:val="nil"/>
            </w:tcBorders>
            <w:vAlign w:val="center"/>
          </w:tcPr>
          <w:p w14:paraId="51AE2DDD" w14:textId="77777777" w:rsidR="00043D0F" w:rsidRPr="00243F31" w:rsidRDefault="00043D0F" w:rsidP="00BB119C">
            <w:pPr>
              <w:rPr>
                <w:rFonts w:ascii="Verdana" w:hAnsi="Verdana"/>
                <w:sz w:val="20"/>
              </w:rPr>
            </w:pPr>
            <w:r w:rsidRPr="00243F31">
              <w:rPr>
                <w:rFonts w:ascii="Verdana" w:hAnsi="Verdana"/>
                <w:sz w:val="20"/>
              </w:rPr>
              <w:t>Matric No:</w:t>
            </w:r>
          </w:p>
        </w:tc>
        <w:tc>
          <w:tcPr>
            <w:tcW w:w="2253" w:type="dxa"/>
            <w:gridSpan w:val="2"/>
            <w:tcBorders>
              <w:left w:val="nil"/>
              <w:bottom w:val="dashSmallGap" w:sz="4" w:space="0" w:color="auto"/>
              <w:right w:val="nil"/>
            </w:tcBorders>
            <w:vAlign w:val="center"/>
          </w:tcPr>
          <w:p w14:paraId="22226355" w14:textId="00495F04" w:rsidR="00043D0F" w:rsidRPr="00243F31" w:rsidRDefault="00C84F24" w:rsidP="00BB119C">
            <w:pPr>
              <w:rPr>
                <w:rFonts w:ascii="Verdana" w:hAnsi="Verdana"/>
                <w:sz w:val="20"/>
              </w:rPr>
            </w:pPr>
            <w:r w:rsidRPr="00C84F24">
              <w:rPr>
                <w:rFonts w:ascii="Verdana" w:hAnsi="Verdana"/>
                <w:sz w:val="20"/>
              </w:rPr>
              <w:t>A0254736X</w:t>
            </w:r>
          </w:p>
        </w:tc>
        <w:tc>
          <w:tcPr>
            <w:tcW w:w="238" w:type="dxa"/>
            <w:tcBorders>
              <w:left w:val="nil"/>
              <w:bottom w:val="nil"/>
            </w:tcBorders>
            <w:vAlign w:val="center"/>
          </w:tcPr>
          <w:p w14:paraId="1C498AE0" w14:textId="77777777" w:rsidR="00043D0F" w:rsidRPr="00243F31" w:rsidRDefault="00043D0F" w:rsidP="00BB119C">
            <w:pPr>
              <w:rPr>
                <w:sz w:val="20"/>
              </w:rPr>
            </w:pPr>
          </w:p>
        </w:tc>
      </w:tr>
      <w:tr w:rsidR="00D572DA" w:rsidRPr="00243F31" w14:paraId="2DAAD959" w14:textId="77777777" w:rsidTr="1BC34DD8">
        <w:trPr>
          <w:trHeight w:hRule="exact" w:val="85"/>
        </w:trPr>
        <w:tc>
          <w:tcPr>
            <w:tcW w:w="959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F09F27F" w14:textId="77777777" w:rsidR="00D572DA" w:rsidRPr="00243F31" w:rsidRDefault="00D572DA" w:rsidP="00BB119C">
            <w:pPr>
              <w:rPr>
                <w:rFonts w:ascii="Verdana" w:hAnsi="Verdana"/>
                <w:sz w:val="8"/>
                <w:szCs w:val="8"/>
              </w:rPr>
            </w:pPr>
          </w:p>
        </w:tc>
        <w:tc>
          <w:tcPr>
            <w:tcW w:w="4678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A8D87D" w14:textId="77777777" w:rsidR="00D572DA" w:rsidRPr="00243F31" w:rsidRDefault="00D572DA" w:rsidP="00BB119C">
            <w:pPr>
              <w:rPr>
                <w:sz w:val="8"/>
                <w:szCs w:val="8"/>
              </w:rPr>
            </w:pPr>
          </w:p>
        </w:tc>
        <w:tc>
          <w:tcPr>
            <w:tcW w:w="127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8611E6" w14:textId="77777777" w:rsidR="00D572DA" w:rsidRPr="00243F31" w:rsidRDefault="00D572DA" w:rsidP="00BB119C">
            <w:pPr>
              <w:rPr>
                <w:rFonts w:ascii="Verdana" w:hAnsi="Verdana"/>
                <w:sz w:val="8"/>
                <w:szCs w:val="8"/>
              </w:rPr>
            </w:pPr>
          </w:p>
        </w:tc>
        <w:tc>
          <w:tcPr>
            <w:tcW w:w="2491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D6959E7" w14:textId="77777777" w:rsidR="00D572DA" w:rsidRPr="00243F31" w:rsidRDefault="00D572DA" w:rsidP="00BB119C">
            <w:pPr>
              <w:rPr>
                <w:sz w:val="8"/>
                <w:szCs w:val="8"/>
              </w:rPr>
            </w:pPr>
          </w:p>
        </w:tc>
      </w:tr>
      <w:tr w:rsidR="006F3EEC" w14:paraId="2646C124" w14:textId="77777777" w:rsidTr="1BC34DD8">
        <w:trPr>
          <w:trHeight w:val="318"/>
        </w:trPr>
        <w:tc>
          <w:tcPr>
            <w:tcW w:w="1670" w:type="dxa"/>
            <w:gridSpan w:val="3"/>
            <w:tcBorders>
              <w:top w:val="nil"/>
              <w:bottom w:val="nil"/>
              <w:right w:val="nil"/>
            </w:tcBorders>
            <w:vAlign w:val="center"/>
          </w:tcPr>
          <w:p w14:paraId="0E60EA6D" w14:textId="77777777" w:rsidR="006F3EEC" w:rsidRPr="00243F31" w:rsidRDefault="006F3EEC" w:rsidP="00BB119C">
            <w:pPr>
              <w:rPr>
                <w:rFonts w:ascii="Verdana" w:hAnsi="Verdana"/>
                <w:sz w:val="20"/>
              </w:rPr>
            </w:pPr>
            <w:r w:rsidRPr="00243F31">
              <w:rPr>
                <w:rFonts w:ascii="Verdana" w:hAnsi="Verdana"/>
                <w:sz w:val="20"/>
              </w:rPr>
              <w:t>Supervisor(s):</w:t>
            </w:r>
          </w:p>
        </w:tc>
        <w:tc>
          <w:tcPr>
            <w:tcW w:w="5809" w:type="dxa"/>
            <w:gridSpan w:val="11"/>
            <w:tcBorders>
              <w:top w:val="nil"/>
              <w:left w:val="nil"/>
              <w:bottom w:val="dashSmallGap" w:sz="4" w:space="0" w:color="auto"/>
              <w:right w:val="nil"/>
            </w:tcBorders>
            <w:vAlign w:val="center"/>
          </w:tcPr>
          <w:p w14:paraId="30756D75" w14:textId="277A62EB" w:rsidR="006F3EEC" w:rsidRPr="00243F31" w:rsidRDefault="006F3EEC" w:rsidP="00BB119C">
            <w:pPr>
              <w:rPr>
                <w:rFonts w:ascii="Verdana" w:hAnsi="Verdana"/>
                <w:sz w:val="20"/>
              </w:rPr>
            </w:pPr>
            <w:r w:rsidRPr="001B099F">
              <w:rPr>
                <w:rFonts w:ascii="Verdana" w:hAnsi="Verdana"/>
                <w:sz w:val="20"/>
                <w:lang w:val="en-SG"/>
              </w:rPr>
              <w:t>Graham Zhu Hongjiao and Royston</w:t>
            </w:r>
            <w:r>
              <w:rPr>
                <w:rFonts w:ascii="Verdana" w:hAnsi="Verdana"/>
                <w:sz w:val="20"/>
                <w:lang w:val="en-SG"/>
              </w:rPr>
              <w:t xml:space="preserve"> </w:t>
            </w:r>
            <w:r w:rsidRPr="001B099F">
              <w:rPr>
                <w:rFonts w:ascii="Verdana" w:hAnsi="Verdana"/>
                <w:sz w:val="20"/>
                <w:lang w:val="en-SG"/>
              </w:rPr>
              <w:t>Shieh Teng Wei</w:t>
            </w:r>
          </w:p>
        </w:tc>
        <w:tc>
          <w:tcPr>
            <w:tcW w:w="1686" w:type="dxa"/>
            <w:tcBorders>
              <w:top w:val="nil"/>
              <w:left w:val="nil"/>
              <w:bottom w:val="dashSmallGap" w:sz="4" w:space="0" w:color="auto"/>
              <w:right w:val="nil"/>
            </w:tcBorders>
            <w:vAlign w:val="center"/>
          </w:tcPr>
          <w:p w14:paraId="23F4DD13" w14:textId="77777777" w:rsidR="006F3EEC" w:rsidRPr="00243F31" w:rsidRDefault="006F3EEC" w:rsidP="00BB119C">
            <w:pPr>
              <w:rPr>
                <w:rFonts w:ascii="Verdana" w:hAnsi="Verdana"/>
                <w:sz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3D1E4E4" w14:textId="77777777" w:rsidR="006F3EEC" w:rsidRPr="00243F31" w:rsidRDefault="006F3EEC" w:rsidP="00BB119C">
            <w:pPr>
              <w:rPr>
                <w:rFonts w:ascii="Verdana" w:hAnsi="Verdana"/>
                <w:sz w:val="20"/>
              </w:rPr>
            </w:pPr>
          </w:p>
        </w:tc>
      </w:tr>
      <w:tr w:rsidR="000F3E45" w:rsidRPr="00243F31" w14:paraId="32BC2419" w14:textId="77777777" w:rsidTr="1BC34DD8">
        <w:trPr>
          <w:trHeight w:hRule="exact" w:val="85"/>
        </w:trPr>
        <w:tc>
          <w:tcPr>
            <w:tcW w:w="1795" w:type="dxa"/>
            <w:gridSpan w:val="4"/>
            <w:tcBorders>
              <w:top w:val="nil"/>
              <w:bottom w:val="nil"/>
              <w:right w:val="nil"/>
            </w:tcBorders>
            <w:vAlign w:val="center"/>
          </w:tcPr>
          <w:p w14:paraId="036C5268" w14:textId="77777777" w:rsidR="000F3E45" w:rsidRPr="00243F31" w:rsidRDefault="000F3E45" w:rsidP="00BB119C">
            <w:pPr>
              <w:rPr>
                <w:rFonts w:ascii="Verdana" w:hAnsi="Verdana"/>
                <w:sz w:val="8"/>
                <w:szCs w:val="8"/>
              </w:rPr>
            </w:pPr>
          </w:p>
        </w:tc>
        <w:tc>
          <w:tcPr>
            <w:tcW w:w="3842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A20877" w14:textId="77777777" w:rsidR="000F3E45" w:rsidRPr="00243F31" w:rsidRDefault="000F3E45" w:rsidP="00BB119C">
            <w:pPr>
              <w:rPr>
                <w:sz w:val="8"/>
                <w:szCs w:val="8"/>
              </w:rPr>
            </w:pPr>
          </w:p>
        </w:tc>
        <w:tc>
          <w:tcPr>
            <w:tcW w:w="1842" w:type="dxa"/>
            <w:gridSpan w:val="4"/>
            <w:tcBorders>
              <w:top w:val="dashSmallGap" w:sz="4" w:space="0" w:color="auto"/>
              <w:left w:val="nil"/>
              <w:bottom w:val="nil"/>
              <w:right w:val="nil"/>
            </w:tcBorders>
            <w:vAlign w:val="center"/>
          </w:tcPr>
          <w:p w14:paraId="7C2BAF45" w14:textId="77777777" w:rsidR="000F3E45" w:rsidRPr="00243F31" w:rsidRDefault="000F3E45" w:rsidP="00BB119C">
            <w:pPr>
              <w:rPr>
                <w:rFonts w:ascii="Verdana" w:hAnsi="Verdana"/>
                <w:sz w:val="8"/>
                <w:szCs w:val="8"/>
              </w:rPr>
            </w:pPr>
          </w:p>
        </w:tc>
        <w:tc>
          <w:tcPr>
            <w:tcW w:w="1686" w:type="dxa"/>
            <w:tcBorders>
              <w:top w:val="dashSmallGap" w:sz="4" w:space="0" w:color="auto"/>
              <w:left w:val="nil"/>
              <w:bottom w:val="nil"/>
              <w:right w:val="nil"/>
            </w:tcBorders>
            <w:vAlign w:val="center"/>
          </w:tcPr>
          <w:p w14:paraId="32EFD597" w14:textId="77777777" w:rsidR="000F3E45" w:rsidRPr="00243F31" w:rsidRDefault="000F3E45" w:rsidP="00BB119C">
            <w:pPr>
              <w:rPr>
                <w:sz w:val="8"/>
                <w:szCs w:val="8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5E1CE82" w14:textId="77777777" w:rsidR="000F3E45" w:rsidRPr="00243F31" w:rsidRDefault="000F3E45" w:rsidP="00BB119C">
            <w:pPr>
              <w:rPr>
                <w:sz w:val="8"/>
                <w:szCs w:val="8"/>
              </w:rPr>
            </w:pPr>
          </w:p>
        </w:tc>
      </w:tr>
      <w:tr w:rsidR="00866E18" w14:paraId="030ADD0D" w14:textId="77777777" w:rsidTr="1BC34DD8">
        <w:trPr>
          <w:trHeight w:val="323"/>
        </w:trPr>
        <w:tc>
          <w:tcPr>
            <w:tcW w:w="2320" w:type="dxa"/>
            <w:gridSpan w:val="5"/>
            <w:tcBorders>
              <w:top w:val="nil"/>
              <w:bottom w:val="nil"/>
              <w:right w:val="nil"/>
            </w:tcBorders>
            <w:vAlign w:val="center"/>
          </w:tcPr>
          <w:p w14:paraId="76C1A8DF" w14:textId="77777777" w:rsidR="00866E18" w:rsidRPr="00243F31" w:rsidRDefault="00866E18" w:rsidP="00BB119C">
            <w:pPr>
              <w:rPr>
                <w:rFonts w:ascii="Verdana" w:hAnsi="Verdana"/>
                <w:sz w:val="20"/>
              </w:rPr>
            </w:pPr>
            <w:r w:rsidRPr="00243F31">
              <w:rPr>
                <w:rFonts w:ascii="Verdana" w:hAnsi="Verdana"/>
                <w:sz w:val="20"/>
              </w:rPr>
              <w:t>Attachment Period: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787263" w14:textId="77777777" w:rsidR="00866E18" w:rsidRPr="00243F31" w:rsidRDefault="00866E18" w:rsidP="00BB119C">
            <w:pPr>
              <w:rPr>
                <w:rFonts w:ascii="Verdana" w:hAnsi="Verdana"/>
                <w:sz w:val="20"/>
              </w:rPr>
            </w:pPr>
            <w:r w:rsidRPr="00243F31">
              <w:rPr>
                <w:rFonts w:ascii="Verdana" w:hAnsi="Verdana"/>
                <w:sz w:val="20"/>
              </w:rPr>
              <w:t>From:</w:t>
            </w:r>
          </w:p>
        </w:tc>
        <w:tc>
          <w:tcPr>
            <w:tcW w:w="2372" w:type="dxa"/>
            <w:gridSpan w:val="4"/>
            <w:tcBorders>
              <w:top w:val="nil"/>
              <w:left w:val="nil"/>
              <w:bottom w:val="dashSmallGap" w:sz="4" w:space="0" w:color="auto"/>
              <w:right w:val="nil"/>
            </w:tcBorders>
            <w:vAlign w:val="center"/>
          </w:tcPr>
          <w:p w14:paraId="6DC93813" w14:textId="6F729A8C" w:rsidR="00866E18" w:rsidRPr="00243F31" w:rsidRDefault="001B099F" w:rsidP="00BB119C">
            <w:pPr>
              <w:rPr>
                <w:rFonts w:ascii="Verdana" w:hAnsi="Verdana"/>
                <w:sz w:val="20"/>
              </w:rPr>
            </w:pPr>
            <w:r w:rsidRPr="001B099F">
              <w:rPr>
                <w:rFonts w:ascii="Verdana" w:hAnsi="Verdana"/>
                <w:sz w:val="20"/>
                <w:lang w:val="en-SG"/>
              </w:rPr>
              <w:t>04 August 2025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791155" w14:textId="77777777" w:rsidR="00866E18" w:rsidRPr="00243F31" w:rsidRDefault="00866E18" w:rsidP="00BB119C">
            <w:pPr>
              <w:rPr>
                <w:rFonts w:ascii="Verdana" w:hAnsi="Verdana"/>
                <w:sz w:val="20"/>
              </w:rPr>
            </w:pPr>
            <w:r w:rsidRPr="00243F31">
              <w:rPr>
                <w:rFonts w:ascii="Verdana" w:hAnsi="Verdana"/>
                <w:sz w:val="20"/>
              </w:rPr>
              <w:t>To:</w:t>
            </w:r>
          </w:p>
        </w:tc>
        <w:tc>
          <w:tcPr>
            <w:tcW w:w="2820" w:type="dxa"/>
            <w:gridSpan w:val="4"/>
            <w:tcBorders>
              <w:top w:val="nil"/>
              <w:left w:val="nil"/>
              <w:bottom w:val="dashSmallGap" w:sz="4" w:space="0" w:color="auto"/>
              <w:right w:val="nil"/>
            </w:tcBorders>
            <w:vAlign w:val="center"/>
          </w:tcPr>
          <w:p w14:paraId="4E9AE164" w14:textId="6D4D9B02" w:rsidR="00866E18" w:rsidRPr="00243F31" w:rsidRDefault="00551D57" w:rsidP="00BB119C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  <w:lang w:val="en-SG"/>
              </w:rPr>
              <w:t>0</w:t>
            </w:r>
            <w:r w:rsidR="001B099F" w:rsidRPr="001B099F">
              <w:rPr>
                <w:rFonts w:ascii="Verdana" w:hAnsi="Verdana"/>
                <w:sz w:val="20"/>
                <w:lang w:val="en-SG"/>
              </w:rPr>
              <w:t>9 May 2026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</w:tcBorders>
            <w:vAlign w:val="center"/>
          </w:tcPr>
          <w:p w14:paraId="26C5884E" w14:textId="77777777" w:rsidR="00866E18" w:rsidRPr="00243F31" w:rsidRDefault="00866E18" w:rsidP="00BB119C">
            <w:pPr>
              <w:rPr>
                <w:rFonts w:ascii="Verdana" w:hAnsi="Verdana"/>
                <w:sz w:val="20"/>
              </w:rPr>
            </w:pPr>
          </w:p>
        </w:tc>
      </w:tr>
      <w:tr w:rsidR="00F61E18" w:rsidRPr="00243F31" w14:paraId="69B2C155" w14:textId="77777777" w:rsidTr="1BC34DD8">
        <w:trPr>
          <w:trHeight w:hRule="exact" w:val="85"/>
        </w:trPr>
        <w:tc>
          <w:tcPr>
            <w:tcW w:w="2320" w:type="dxa"/>
            <w:gridSpan w:val="5"/>
            <w:tcBorders>
              <w:top w:val="nil"/>
              <w:bottom w:val="nil"/>
              <w:right w:val="nil"/>
            </w:tcBorders>
            <w:vAlign w:val="center"/>
          </w:tcPr>
          <w:p w14:paraId="52CEDE7D" w14:textId="77777777" w:rsidR="00F61E18" w:rsidRPr="00243F31" w:rsidRDefault="00F61E18" w:rsidP="00BB119C">
            <w:pPr>
              <w:rPr>
                <w:rFonts w:ascii="Verdana" w:hAnsi="Verdana"/>
                <w:sz w:val="8"/>
                <w:szCs w:val="8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3A460A" w14:textId="77777777" w:rsidR="00F61E18" w:rsidRPr="00243F31" w:rsidRDefault="00F61E18" w:rsidP="00BB119C">
            <w:pPr>
              <w:rPr>
                <w:rFonts w:ascii="Verdana" w:hAnsi="Verdana"/>
                <w:sz w:val="8"/>
                <w:szCs w:val="8"/>
              </w:rPr>
            </w:pPr>
          </w:p>
        </w:tc>
        <w:tc>
          <w:tcPr>
            <w:tcW w:w="2372" w:type="dxa"/>
            <w:gridSpan w:val="4"/>
            <w:tcBorders>
              <w:top w:val="dashSmallGap" w:sz="4" w:space="0" w:color="auto"/>
              <w:left w:val="nil"/>
              <w:bottom w:val="nil"/>
              <w:right w:val="nil"/>
            </w:tcBorders>
            <w:vAlign w:val="center"/>
          </w:tcPr>
          <w:p w14:paraId="079DDC4E" w14:textId="77777777" w:rsidR="00F61E18" w:rsidRPr="00243F31" w:rsidRDefault="00F61E18" w:rsidP="00BB119C">
            <w:pPr>
              <w:rPr>
                <w:sz w:val="8"/>
                <w:szCs w:val="8"/>
              </w:rPr>
            </w:pP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195AAD" w14:textId="77777777" w:rsidR="00F61E18" w:rsidRPr="00243F31" w:rsidRDefault="00F61E18" w:rsidP="00BB119C">
            <w:pPr>
              <w:rPr>
                <w:rFonts w:ascii="Verdana" w:hAnsi="Verdana"/>
                <w:sz w:val="8"/>
                <w:szCs w:val="8"/>
              </w:rPr>
            </w:pPr>
          </w:p>
        </w:tc>
        <w:tc>
          <w:tcPr>
            <w:tcW w:w="2916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3DB87D7C" w14:textId="77777777" w:rsidR="00F61E18" w:rsidRPr="00243F31" w:rsidRDefault="00F61E18" w:rsidP="00BB119C">
            <w:pPr>
              <w:rPr>
                <w:sz w:val="8"/>
                <w:szCs w:val="8"/>
              </w:rPr>
            </w:pPr>
          </w:p>
        </w:tc>
      </w:tr>
      <w:tr w:rsidR="00866E18" w14:paraId="233B9EED" w14:textId="77777777" w:rsidTr="1BC34DD8">
        <w:trPr>
          <w:trHeight w:val="329"/>
        </w:trPr>
        <w:tc>
          <w:tcPr>
            <w:tcW w:w="1795" w:type="dxa"/>
            <w:gridSpan w:val="4"/>
            <w:tcBorders>
              <w:top w:val="nil"/>
              <w:bottom w:val="nil"/>
              <w:right w:val="nil"/>
            </w:tcBorders>
            <w:vAlign w:val="center"/>
          </w:tcPr>
          <w:p w14:paraId="09AFB811" w14:textId="77777777" w:rsidR="00866E18" w:rsidRPr="00243F31" w:rsidRDefault="00866E18" w:rsidP="00BB119C">
            <w:pPr>
              <w:rPr>
                <w:rFonts w:ascii="Verdana" w:hAnsi="Verdana"/>
                <w:sz w:val="20"/>
              </w:rPr>
            </w:pPr>
            <w:r w:rsidRPr="00243F31">
              <w:rPr>
                <w:rFonts w:ascii="Verdana" w:hAnsi="Verdana"/>
                <w:sz w:val="20"/>
              </w:rPr>
              <w:t>Contact No:</w:t>
            </w:r>
          </w:p>
        </w:tc>
        <w:tc>
          <w:tcPr>
            <w:tcW w:w="3566" w:type="dxa"/>
            <w:gridSpan w:val="5"/>
            <w:tcBorders>
              <w:top w:val="nil"/>
              <w:left w:val="nil"/>
              <w:bottom w:val="dashSmallGap" w:sz="4" w:space="0" w:color="auto"/>
              <w:right w:val="nil"/>
            </w:tcBorders>
            <w:vAlign w:val="center"/>
          </w:tcPr>
          <w:p w14:paraId="35352404" w14:textId="6C746F17" w:rsidR="00866E18" w:rsidRPr="00243F31" w:rsidRDefault="00AC7C15" w:rsidP="00BB119C">
            <w:pPr>
              <w:rPr>
                <w:rFonts w:ascii="Verdana" w:hAnsi="Verdana"/>
                <w:sz w:val="20"/>
              </w:rPr>
            </w:pPr>
            <w:r w:rsidRPr="00AC7C15">
              <w:rPr>
                <w:rFonts w:ascii="Verdana" w:hAnsi="Verdana"/>
                <w:sz w:val="20"/>
              </w:rPr>
              <w:t>8090 0677</w:t>
            </w:r>
          </w:p>
        </w:tc>
        <w:tc>
          <w:tcPr>
            <w:tcW w:w="9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B37E00" w14:textId="77777777" w:rsidR="00866E18" w:rsidRPr="00243F31" w:rsidRDefault="00866E18" w:rsidP="00BB119C">
            <w:pPr>
              <w:rPr>
                <w:rFonts w:ascii="Verdana" w:hAnsi="Verdana"/>
                <w:sz w:val="20"/>
              </w:rPr>
            </w:pPr>
            <w:r w:rsidRPr="00243F31">
              <w:rPr>
                <w:rFonts w:ascii="Verdana" w:hAnsi="Verdana"/>
                <w:sz w:val="20"/>
              </w:rPr>
              <w:t>Email:</w:t>
            </w:r>
          </w:p>
        </w:tc>
        <w:tc>
          <w:tcPr>
            <w:tcW w:w="2820" w:type="dxa"/>
            <w:gridSpan w:val="4"/>
            <w:tcBorders>
              <w:top w:val="nil"/>
              <w:left w:val="nil"/>
              <w:bottom w:val="dashSmallGap" w:sz="4" w:space="0" w:color="auto"/>
              <w:right w:val="nil"/>
            </w:tcBorders>
            <w:vAlign w:val="center"/>
          </w:tcPr>
          <w:p w14:paraId="4AF5A9F4" w14:textId="65F6D4A4" w:rsidR="00866E18" w:rsidRPr="00243F31" w:rsidRDefault="00F87EB4" w:rsidP="00BB119C">
            <w:pPr>
              <w:rPr>
                <w:rFonts w:ascii="Verdana" w:hAnsi="Verdana"/>
                <w:sz w:val="20"/>
              </w:rPr>
            </w:pPr>
            <w:r w:rsidRPr="00F87EB4">
              <w:rPr>
                <w:rFonts w:ascii="Verdana" w:hAnsi="Verdana"/>
                <w:sz w:val="20"/>
              </w:rPr>
              <w:t>e0959406@u.nus.edu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</w:tcBorders>
            <w:vAlign w:val="center"/>
          </w:tcPr>
          <w:p w14:paraId="4D85DB51" w14:textId="77777777" w:rsidR="00866E18" w:rsidRPr="00243F31" w:rsidRDefault="00866E18" w:rsidP="00BB119C">
            <w:pPr>
              <w:rPr>
                <w:rFonts w:ascii="Verdana" w:hAnsi="Verdana"/>
                <w:sz w:val="20"/>
              </w:rPr>
            </w:pPr>
          </w:p>
        </w:tc>
      </w:tr>
      <w:tr w:rsidR="00CD5DF8" w14:paraId="3C2DD3A9" w14:textId="77777777" w:rsidTr="1BC34DD8">
        <w:trPr>
          <w:trHeight w:hRule="exact" w:val="85"/>
        </w:trPr>
        <w:tc>
          <w:tcPr>
            <w:tcW w:w="2320" w:type="dxa"/>
            <w:gridSpan w:val="5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414C9E2C" w14:textId="77777777" w:rsidR="00CD5DF8" w:rsidRPr="00243F31" w:rsidRDefault="00CD5DF8" w:rsidP="00BB119C">
            <w:pPr>
              <w:rPr>
                <w:rFonts w:ascii="Verdana" w:hAnsi="Verdana"/>
                <w:sz w:val="8"/>
                <w:szCs w:val="8"/>
              </w:rPr>
            </w:pPr>
          </w:p>
        </w:tc>
        <w:tc>
          <w:tcPr>
            <w:tcW w:w="3041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35CE10A" w14:textId="77777777" w:rsidR="00CD5DF8" w:rsidRDefault="00CD5DF8" w:rsidP="00BB119C"/>
        </w:tc>
        <w:tc>
          <w:tcPr>
            <w:tcW w:w="112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D321B6C" w14:textId="77777777" w:rsidR="00CD5DF8" w:rsidRPr="00243F31" w:rsidRDefault="00CD5DF8" w:rsidP="00BB119C">
            <w:pPr>
              <w:rPr>
                <w:rFonts w:ascii="Verdana" w:hAnsi="Verdana"/>
                <w:sz w:val="20"/>
              </w:rPr>
            </w:pPr>
          </w:p>
        </w:tc>
        <w:tc>
          <w:tcPr>
            <w:tcW w:w="2916" w:type="dxa"/>
            <w:gridSpan w:val="4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652A918" w14:textId="77777777" w:rsidR="00CD5DF8" w:rsidRDefault="00CD5DF8" w:rsidP="00BB119C"/>
        </w:tc>
      </w:tr>
      <w:tr w:rsidR="00CD5DF8" w14:paraId="5B85F141" w14:textId="77777777" w:rsidTr="1BC34DD8">
        <w:trPr>
          <w:trHeight w:val="467"/>
        </w:trPr>
        <w:tc>
          <w:tcPr>
            <w:tcW w:w="4361" w:type="dxa"/>
            <w:gridSpan w:val="7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14:paraId="451DE159" w14:textId="77777777" w:rsidR="00CD5DF8" w:rsidRPr="00243F31" w:rsidRDefault="00D95DAB" w:rsidP="00BB119C">
            <w:pPr>
              <w:rPr>
                <w:rFonts w:ascii="Verdana" w:hAnsi="Verdana"/>
                <w:sz w:val="20"/>
                <w:u w:val="single"/>
              </w:rPr>
            </w:pPr>
            <w:r w:rsidRPr="00243F31">
              <w:rPr>
                <w:rFonts w:ascii="Verdana" w:hAnsi="Verdana"/>
                <w:sz w:val="20"/>
                <w:u w:val="single"/>
              </w:rPr>
              <w:t>Emergency Contact Information</w:t>
            </w:r>
          </w:p>
        </w:tc>
        <w:tc>
          <w:tcPr>
            <w:tcW w:w="100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65ADCD7" w14:textId="77777777" w:rsidR="00CD5DF8" w:rsidRPr="00243F31" w:rsidRDefault="00CD5DF8" w:rsidP="00BB119C">
            <w:pPr>
              <w:rPr>
                <w:rFonts w:ascii="Verdana" w:hAnsi="Verdana"/>
                <w:sz w:val="20"/>
              </w:rPr>
            </w:pPr>
          </w:p>
        </w:tc>
        <w:tc>
          <w:tcPr>
            <w:tcW w:w="112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6D6DEDA" w14:textId="77777777" w:rsidR="00CD5DF8" w:rsidRPr="00243F31" w:rsidRDefault="00CD5DF8" w:rsidP="00BB119C">
            <w:pPr>
              <w:rPr>
                <w:rFonts w:ascii="Verdana" w:hAnsi="Verdana"/>
                <w:sz w:val="20"/>
              </w:rPr>
            </w:pPr>
          </w:p>
        </w:tc>
        <w:tc>
          <w:tcPr>
            <w:tcW w:w="2916" w:type="dxa"/>
            <w:gridSpan w:val="4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7C301441" w14:textId="77777777" w:rsidR="00CD5DF8" w:rsidRPr="00243F31" w:rsidRDefault="00CD5DF8" w:rsidP="00BB119C">
            <w:pPr>
              <w:rPr>
                <w:rFonts w:ascii="Verdana" w:hAnsi="Verdana"/>
                <w:sz w:val="20"/>
              </w:rPr>
            </w:pPr>
          </w:p>
        </w:tc>
      </w:tr>
      <w:tr w:rsidR="00C774E1" w14:paraId="4ADAA955" w14:textId="77777777" w:rsidTr="1BC34DD8">
        <w:trPr>
          <w:trHeight w:val="249"/>
        </w:trPr>
        <w:tc>
          <w:tcPr>
            <w:tcW w:w="1370" w:type="dxa"/>
            <w:gridSpan w:val="2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3C853D54" w14:textId="6CAB092B" w:rsidR="00C774E1" w:rsidRPr="00243F31" w:rsidRDefault="00C774E1" w:rsidP="00BB119C">
            <w:pPr>
              <w:rPr>
                <w:rFonts w:ascii="Verdana" w:hAnsi="Verdana"/>
                <w:sz w:val="20"/>
              </w:rPr>
            </w:pPr>
            <w:r w:rsidRPr="00243F31">
              <w:rPr>
                <w:rFonts w:ascii="Verdana" w:hAnsi="Verdana"/>
                <w:sz w:val="20"/>
              </w:rPr>
              <w:t>Name:</w:t>
            </w:r>
            <w:r w:rsidR="00C03A0C">
              <w:rPr>
                <w:rFonts w:ascii="Verdana" w:hAnsi="Verdana"/>
                <w:sz w:val="20"/>
              </w:rPr>
              <w:t xml:space="preserve"> </w:t>
            </w:r>
          </w:p>
        </w:tc>
        <w:tc>
          <w:tcPr>
            <w:tcW w:w="3598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E8E9CE0" w14:textId="5CBF247D" w:rsidR="00C774E1" w:rsidRPr="00243F31" w:rsidRDefault="615497E2" w:rsidP="1BC34DD8">
            <w:pPr>
              <w:rPr>
                <w:rFonts w:ascii="Verdana" w:hAnsi="Verdana"/>
                <w:sz w:val="20"/>
              </w:rPr>
            </w:pPr>
            <w:r w:rsidRPr="1BC34DD8">
              <w:rPr>
                <w:rFonts w:ascii="Verdana" w:hAnsi="Verdana"/>
                <w:sz w:val="20"/>
              </w:rPr>
              <w:t>Sim Yeow Boon</w:t>
            </w:r>
          </w:p>
        </w:tc>
        <w:tc>
          <w:tcPr>
            <w:tcW w:w="1519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02523A8" w14:textId="77777777" w:rsidR="00C774E1" w:rsidRPr="00243F31" w:rsidRDefault="00C774E1" w:rsidP="00BB119C">
            <w:pPr>
              <w:rPr>
                <w:rFonts w:ascii="Verdana" w:hAnsi="Verdana"/>
                <w:sz w:val="20"/>
              </w:rPr>
            </w:pPr>
            <w:r w:rsidRPr="00243F31">
              <w:rPr>
                <w:rFonts w:ascii="Verdana" w:hAnsi="Verdana"/>
                <w:sz w:val="20"/>
              </w:rPr>
              <w:t>Contact No:</w:t>
            </w:r>
          </w:p>
        </w:tc>
        <w:tc>
          <w:tcPr>
            <w:tcW w:w="267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BD5952F" w14:textId="7C7FADFC" w:rsidR="00C774E1" w:rsidRPr="00243F31" w:rsidRDefault="4D1695F5" w:rsidP="1BC34DD8">
            <w:pPr>
              <w:rPr>
                <w:rFonts w:ascii="Verdana" w:hAnsi="Verdana"/>
                <w:sz w:val="20"/>
              </w:rPr>
            </w:pPr>
            <w:r w:rsidRPr="1BC34DD8">
              <w:rPr>
                <w:rFonts w:ascii="Verdana" w:hAnsi="Verdana"/>
                <w:sz w:val="20"/>
              </w:rPr>
              <w:t>84981365</w:t>
            </w: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BC90BE8" w14:textId="77777777" w:rsidR="00C774E1" w:rsidRPr="00243F31" w:rsidRDefault="00C774E1" w:rsidP="00BB119C">
            <w:pPr>
              <w:rPr>
                <w:rFonts w:ascii="Verdana" w:hAnsi="Verdana"/>
                <w:sz w:val="20"/>
              </w:rPr>
            </w:pPr>
          </w:p>
        </w:tc>
      </w:tr>
    </w:tbl>
    <w:p w14:paraId="419F0ADB" w14:textId="77777777" w:rsidR="00BF594B" w:rsidRDefault="00BF594B" w:rsidP="00BB119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68"/>
        <w:gridCol w:w="270"/>
        <w:gridCol w:w="171"/>
        <w:gridCol w:w="217"/>
        <w:gridCol w:w="65"/>
        <w:gridCol w:w="283"/>
        <w:gridCol w:w="954"/>
        <w:gridCol w:w="588"/>
        <w:gridCol w:w="1720"/>
        <w:gridCol w:w="100"/>
        <w:gridCol w:w="149"/>
        <w:gridCol w:w="1489"/>
        <w:gridCol w:w="246"/>
        <w:gridCol w:w="1545"/>
        <w:gridCol w:w="238"/>
      </w:tblGrid>
      <w:tr w:rsidR="00BF594B" w14:paraId="5A070DF7" w14:textId="77777777" w:rsidTr="1BC34DD8">
        <w:trPr>
          <w:trHeight w:val="1130"/>
        </w:trPr>
        <w:tc>
          <w:tcPr>
            <w:tcW w:w="9403" w:type="dxa"/>
            <w:gridSpan w:val="15"/>
            <w:tcBorders>
              <w:bottom w:val="single" w:sz="4" w:space="0" w:color="auto"/>
            </w:tcBorders>
            <w:shd w:val="clear" w:color="auto" w:fill="E0E0E0"/>
          </w:tcPr>
          <w:p w14:paraId="0D703965" w14:textId="77777777" w:rsidR="00BF594B" w:rsidRPr="00243F31" w:rsidRDefault="00BF594B" w:rsidP="00243F31">
            <w:pPr>
              <w:jc w:val="center"/>
              <w:rPr>
                <w:sz w:val="8"/>
                <w:szCs w:val="8"/>
              </w:rPr>
            </w:pPr>
          </w:p>
          <w:p w14:paraId="25569642" w14:textId="77777777" w:rsidR="00BF594B" w:rsidRPr="00243F31" w:rsidRDefault="00BF594B" w:rsidP="00243F31">
            <w:pPr>
              <w:jc w:val="center"/>
              <w:rPr>
                <w:rFonts w:ascii="Verdana" w:hAnsi="Verdana"/>
                <w:b/>
                <w:color w:val="808080"/>
                <w:sz w:val="20"/>
              </w:rPr>
            </w:pPr>
            <w:r w:rsidRPr="00243F31">
              <w:rPr>
                <w:rFonts w:ascii="Verdana" w:hAnsi="Verdana"/>
                <w:b/>
                <w:color w:val="808080"/>
                <w:sz w:val="20"/>
              </w:rPr>
              <w:t>PROJECT RISK ASSESSMENT</w:t>
            </w:r>
          </w:p>
          <w:p w14:paraId="05CF2F28" w14:textId="77777777" w:rsidR="00BF594B" w:rsidRPr="00243F31" w:rsidRDefault="00BF594B" w:rsidP="00243F31">
            <w:pPr>
              <w:jc w:val="center"/>
              <w:rPr>
                <w:rFonts w:ascii="Verdana" w:hAnsi="Verdana"/>
                <w:b/>
                <w:sz w:val="8"/>
                <w:szCs w:val="8"/>
              </w:rPr>
            </w:pPr>
          </w:p>
          <w:p w14:paraId="7850C873" w14:textId="77777777" w:rsidR="007372B2" w:rsidRPr="00243F31" w:rsidRDefault="007372B2" w:rsidP="00B9265C">
            <w:pPr>
              <w:numPr>
                <w:ilvl w:val="0"/>
                <w:numId w:val="12"/>
              </w:numPr>
              <w:tabs>
                <w:tab w:val="clear" w:pos="720"/>
                <w:tab w:val="num" w:pos="540"/>
              </w:tabs>
              <w:ind w:left="540" w:hanging="256"/>
              <w:rPr>
                <w:rFonts w:ascii="Verdana" w:hAnsi="Verdana"/>
                <w:color w:val="666699"/>
                <w:sz w:val="16"/>
                <w:szCs w:val="16"/>
              </w:rPr>
            </w:pPr>
            <w:r w:rsidRPr="00243F31">
              <w:rPr>
                <w:rFonts w:ascii="Verdana" w:hAnsi="Verdana"/>
                <w:color w:val="666699"/>
                <w:sz w:val="16"/>
                <w:szCs w:val="16"/>
              </w:rPr>
              <w:t xml:space="preserve">To be completed by </w:t>
            </w:r>
            <w:r w:rsidR="00B1570A" w:rsidRPr="00243F31">
              <w:rPr>
                <w:rFonts w:ascii="Verdana" w:hAnsi="Verdana"/>
                <w:b/>
                <w:color w:val="666699"/>
                <w:sz w:val="16"/>
                <w:szCs w:val="16"/>
              </w:rPr>
              <w:t>Principal</w:t>
            </w:r>
            <w:r w:rsidRPr="00243F31">
              <w:rPr>
                <w:rFonts w:ascii="Verdana" w:hAnsi="Verdana"/>
                <w:b/>
                <w:color w:val="666699"/>
                <w:sz w:val="16"/>
                <w:szCs w:val="16"/>
              </w:rPr>
              <w:t xml:space="preserve"> Supervisor</w:t>
            </w:r>
            <w:r w:rsidRPr="00243F31">
              <w:rPr>
                <w:rFonts w:ascii="Verdana" w:hAnsi="Verdana"/>
                <w:color w:val="666699"/>
                <w:sz w:val="16"/>
                <w:szCs w:val="16"/>
              </w:rPr>
              <w:t>.</w:t>
            </w:r>
          </w:p>
          <w:p w14:paraId="4E26E973" w14:textId="77777777" w:rsidR="00FE36FE" w:rsidRPr="00243F31" w:rsidRDefault="00FE36FE" w:rsidP="00B9265C">
            <w:pPr>
              <w:numPr>
                <w:ilvl w:val="0"/>
                <w:numId w:val="12"/>
              </w:numPr>
              <w:tabs>
                <w:tab w:val="clear" w:pos="720"/>
                <w:tab w:val="num" w:pos="540"/>
              </w:tabs>
              <w:ind w:left="540" w:hanging="256"/>
              <w:rPr>
                <w:rFonts w:ascii="Verdana" w:hAnsi="Verdana"/>
                <w:color w:val="666699"/>
                <w:sz w:val="16"/>
                <w:szCs w:val="16"/>
              </w:rPr>
            </w:pPr>
            <w:r w:rsidRPr="00243F31">
              <w:rPr>
                <w:rFonts w:ascii="Verdana" w:hAnsi="Verdana"/>
                <w:color w:val="666699"/>
                <w:sz w:val="16"/>
                <w:szCs w:val="16"/>
              </w:rPr>
              <w:t>Attach extra sheets if necessary.</w:t>
            </w:r>
          </w:p>
          <w:p w14:paraId="45D6BC6A" w14:textId="77777777" w:rsidR="007372B2" w:rsidRPr="000D33CB" w:rsidRDefault="007372B2" w:rsidP="00B9265C">
            <w:pPr>
              <w:numPr>
                <w:ilvl w:val="0"/>
                <w:numId w:val="12"/>
              </w:numPr>
              <w:tabs>
                <w:tab w:val="clear" w:pos="720"/>
                <w:tab w:val="num" w:pos="540"/>
              </w:tabs>
              <w:ind w:left="540" w:hanging="256"/>
              <w:rPr>
                <w:rFonts w:ascii="Verdana" w:hAnsi="Verdana"/>
                <w:color w:val="666699"/>
                <w:sz w:val="16"/>
                <w:szCs w:val="16"/>
              </w:rPr>
            </w:pPr>
            <w:r w:rsidRPr="00243F31">
              <w:rPr>
                <w:rFonts w:ascii="Verdana" w:hAnsi="Verdana"/>
                <w:color w:val="666699"/>
                <w:sz w:val="16"/>
                <w:szCs w:val="16"/>
              </w:rPr>
              <w:t xml:space="preserve">Applicable only to </w:t>
            </w:r>
            <w:r w:rsidR="00B1570A" w:rsidRPr="00243F31">
              <w:rPr>
                <w:rFonts w:ascii="Verdana" w:hAnsi="Verdana"/>
                <w:b/>
                <w:color w:val="666699"/>
                <w:sz w:val="16"/>
                <w:szCs w:val="16"/>
              </w:rPr>
              <w:t>DCC</w:t>
            </w:r>
            <w:r w:rsidRPr="00243F31">
              <w:rPr>
                <w:rFonts w:ascii="Verdana" w:hAnsi="Verdana"/>
                <w:b/>
                <w:color w:val="666699"/>
                <w:sz w:val="16"/>
                <w:szCs w:val="16"/>
              </w:rPr>
              <w:t xml:space="preserve"> projects</w:t>
            </w:r>
            <w:r w:rsidR="000D33CB">
              <w:rPr>
                <w:rFonts w:ascii="Verdana" w:hAnsi="Verdana"/>
                <w:color w:val="666699"/>
                <w:sz w:val="16"/>
                <w:szCs w:val="16"/>
              </w:rPr>
              <w:t xml:space="preserve">, use </w:t>
            </w:r>
            <w:r w:rsidR="00B9265C">
              <w:rPr>
                <w:rFonts w:ascii="Verdana" w:hAnsi="Verdana"/>
                <w:color w:val="666699"/>
                <w:sz w:val="16"/>
                <w:szCs w:val="16"/>
              </w:rPr>
              <w:t>FoE</w:t>
            </w:r>
            <w:r w:rsidR="000D33CB" w:rsidRPr="00243F31">
              <w:rPr>
                <w:rFonts w:ascii="Verdana" w:hAnsi="Verdana"/>
                <w:color w:val="666699"/>
                <w:sz w:val="16"/>
                <w:szCs w:val="16"/>
              </w:rPr>
              <w:t xml:space="preserve"> Risk Assessment Form</w:t>
            </w:r>
            <w:r w:rsidR="00B9265C">
              <w:rPr>
                <w:rFonts w:ascii="Verdana" w:hAnsi="Verdana"/>
                <w:color w:val="666699"/>
                <w:sz w:val="16"/>
                <w:szCs w:val="16"/>
              </w:rPr>
              <w:t xml:space="preserve"> according to the guideline</w:t>
            </w:r>
            <w:r w:rsidR="00C07FA4">
              <w:rPr>
                <w:rFonts w:ascii="Verdana" w:hAnsi="Verdana"/>
                <w:color w:val="666699"/>
                <w:sz w:val="16"/>
                <w:szCs w:val="16"/>
              </w:rPr>
              <w:t>s</w:t>
            </w:r>
            <w:r w:rsidR="00B9265C">
              <w:rPr>
                <w:rFonts w:ascii="Verdana" w:hAnsi="Verdana"/>
                <w:color w:val="666699"/>
                <w:sz w:val="16"/>
                <w:szCs w:val="16"/>
              </w:rPr>
              <w:t xml:space="preserve"> described by </w:t>
            </w:r>
            <w:r w:rsidR="000D33CB" w:rsidRPr="00243F31">
              <w:rPr>
                <w:rFonts w:ascii="Verdana" w:hAnsi="Verdana"/>
                <w:b/>
                <w:color w:val="666699"/>
                <w:sz w:val="16"/>
                <w:szCs w:val="16"/>
              </w:rPr>
              <w:t>OSHE/SOP/</w:t>
            </w:r>
            <w:r w:rsidR="00B9265C">
              <w:rPr>
                <w:rFonts w:ascii="Verdana" w:hAnsi="Verdana"/>
                <w:b/>
                <w:color w:val="666699"/>
                <w:sz w:val="16"/>
                <w:szCs w:val="16"/>
              </w:rPr>
              <w:t>GL</w:t>
            </w:r>
            <w:r w:rsidR="000D33CB" w:rsidRPr="00243F31">
              <w:rPr>
                <w:rFonts w:ascii="Verdana" w:hAnsi="Verdana"/>
                <w:b/>
                <w:color w:val="666699"/>
                <w:sz w:val="16"/>
                <w:szCs w:val="16"/>
              </w:rPr>
              <w:t>/05</w:t>
            </w:r>
            <w:r w:rsidR="000D33CB">
              <w:rPr>
                <w:rFonts w:ascii="Verdana" w:hAnsi="Verdana"/>
                <w:b/>
                <w:color w:val="666699"/>
                <w:sz w:val="16"/>
                <w:szCs w:val="16"/>
              </w:rPr>
              <w:t>.</w:t>
            </w:r>
          </w:p>
        </w:tc>
      </w:tr>
      <w:tr w:rsidR="00C774E1" w14:paraId="752D071B" w14:textId="77777777" w:rsidTr="1BC34DD8">
        <w:trPr>
          <w:trHeight w:val="415"/>
        </w:trPr>
        <w:tc>
          <w:tcPr>
            <w:tcW w:w="1638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5BAFA64E" w14:textId="77777777" w:rsidR="00C774E1" w:rsidRPr="000620C0" w:rsidRDefault="00C774E1" w:rsidP="000B0C9B">
            <w:pPr>
              <w:rPr>
                <w:rFonts w:ascii="Verdana" w:hAnsi="Verdana"/>
                <w:b/>
                <w:sz w:val="20"/>
              </w:rPr>
            </w:pPr>
            <w:r w:rsidRPr="000620C0">
              <w:rPr>
                <w:rFonts w:ascii="Verdana" w:hAnsi="Verdana"/>
                <w:b/>
                <w:sz w:val="20"/>
              </w:rPr>
              <w:t xml:space="preserve">Project </w:t>
            </w:r>
            <w:r w:rsidR="000620C0">
              <w:rPr>
                <w:rFonts w:ascii="Verdana" w:hAnsi="Verdana"/>
                <w:b/>
                <w:sz w:val="20"/>
              </w:rPr>
              <w:t>T</w:t>
            </w:r>
            <w:r w:rsidRPr="000620C0">
              <w:rPr>
                <w:rFonts w:ascii="Verdana" w:hAnsi="Verdana"/>
                <w:b/>
                <w:sz w:val="20"/>
              </w:rPr>
              <w:t>itle:</w:t>
            </w:r>
          </w:p>
        </w:tc>
        <w:tc>
          <w:tcPr>
            <w:tcW w:w="7527" w:type="dxa"/>
            <w:gridSpan w:val="12"/>
            <w:tcBorders>
              <w:top w:val="nil"/>
              <w:left w:val="nil"/>
              <w:bottom w:val="dashSmallGap" w:sz="4" w:space="0" w:color="auto"/>
              <w:right w:val="nil"/>
            </w:tcBorders>
            <w:vAlign w:val="center"/>
          </w:tcPr>
          <w:p w14:paraId="7C8BD58D" w14:textId="2ED69806" w:rsidR="00C774E1" w:rsidRDefault="001B099F" w:rsidP="000B0C9B">
            <w:r>
              <w:t>IS</w:t>
            </w:r>
            <w:r w:rsidR="00551D57">
              <w:t>431</w:t>
            </w:r>
            <w:r>
              <w:t xml:space="preserve"> - BoxBunny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</w:tcBorders>
            <w:vAlign w:val="center"/>
          </w:tcPr>
          <w:p w14:paraId="1B8C6C8C" w14:textId="77777777" w:rsidR="00C774E1" w:rsidRDefault="00C774E1" w:rsidP="000B0C9B"/>
        </w:tc>
      </w:tr>
      <w:tr w:rsidR="00BF594B" w:rsidRPr="00243F31" w14:paraId="107ECAD8" w14:textId="77777777" w:rsidTr="1BC34DD8">
        <w:trPr>
          <w:trHeight w:hRule="exact" w:val="113"/>
        </w:trPr>
        <w:tc>
          <w:tcPr>
            <w:tcW w:w="1368" w:type="dxa"/>
            <w:tcBorders>
              <w:top w:val="nil"/>
              <w:left w:val="single" w:sz="4" w:space="0" w:color="auto"/>
              <w:bottom w:val="single" w:sz="4" w:space="0" w:color="C0C0C0"/>
              <w:right w:val="nil"/>
            </w:tcBorders>
            <w:vAlign w:val="center"/>
          </w:tcPr>
          <w:p w14:paraId="5B768540" w14:textId="77777777" w:rsidR="00BF594B" w:rsidRPr="00243F31" w:rsidRDefault="00BF594B" w:rsidP="000B0C9B">
            <w:pPr>
              <w:rPr>
                <w:rFonts w:ascii="Verdana" w:hAnsi="Verdana"/>
                <w:sz w:val="8"/>
                <w:szCs w:val="8"/>
              </w:rPr>
            </w:pPr>
          </w:p>
        </w:tc>
        <w:tc>
          <w:tcPr>
            <w:tcW w:w="4517" w:type="dxa"/>
            <w:gridSpan w:val="10"/>
            <w:tcBorders>
              <w:top w:val="nil"/>
              <w:left w:val="nil"/>
              <w:bottom w:val="single" w:sz="4" w:space="0" w:color="C0C0C0"/>
              <w:right w:val="nil"/>
            </w:tcBorders>
            <w:vAlign w:val="center"/>
          </w:tcPr>
          <w:p w14:paraId="6CE2DE8F" w14:textId="77777777" w:rsidR="00BF594B" w:rsidRPr="00243F31" w:rsidRDefault="00BF594B" w:rsidP="000B0C9B">
            <w:pPr>
              <w:rPr>
                <w:sz w:val="8"/>
                <w:szCs w:val="8"/>
              </w:rPr>
            </w:pP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C0C0C0"/>
              <w:right w:val="nil"/>
            </w:tcBorders>
            <w:vAlign w:val="center"/>
          </w:tcPr>
          <w:p w14:paraId="56810CE2" w14:textId="77777777" w:rsidR="00BF594B" w:rsidRPr="00243F31" w:rsidRDefault="00BF594B" w:rsidP="000B0C9B">
            <w:pPr>
              <w:rPr>
                <w:rFonts w:ascii="Verdana" w:hAnsi="Verdana"/>
                <w:sz w:val="8"/>
                <w:szCs w:val="8"/>
              </w:rPr>
            </w:pPr>
          </w:p>
        </w:tc>
        <w:tc>
          <w:tcPr>
            <w:tcW w:w="2029" w:type="dxa"/>
            <w:gridSpan w:val="3"/>
            <w:tcBorders>
              <w:top w:val="nil"/>
              <w:left w:val="nil"/>
              <w:bottom w:val="single" w:sz="4" w:space="0" w:color="C0C0C0"/>
              <w:right w:val="single" w:sz="4" w:space="0" w:color="auto"/>
            </w:tcBorders>
            <w:vAlign w:val="center"/>
          </w:tcPr>
          <w:p w14:paraId="2FD81A89" w14:textId="77777777" w:rsidR="00BF594B" w:rsidRPr="00243F31" w:rsidRDefault="00BF594B" w:rsidP="000B0C9B">
            <w:pPr>
              <w:rPr>
                <w:sz w:val="8"/>
                <w:szCs w:val="8"/>
              </w:rPr>
            </w:pPr>
          </w:p>
        </w:tc>
      </w:tr>
      <w:tr w:rsidR="00BF594B" w14:paraId="75AC95EC" w14:textId="77777777" w:rsidTr="1BC34DD8">
        <w:trPr>
          <w:trHeight w:val="308"/>
        </w:trPr>
        <w:tc>
          <w:tcPr>
            <w:tcW w:w="2374" w:type="dxa"/>
            <w:gridSpan w:val="6"/>
            <w:tcBorders>
              <w:top w:val="single" w:sz="4" w:space="0" w:color="C0C0C0"/>
              <w:bottom w:val="nil"/>
              <w:right w:val="nil"/>
            </w:tcBorders>
            <w:vAlign w:val="center"/>
          </w:tcPr>
          <w:p w14:paraId="6B388879" w14:textId="77777777" w:rsidR="00BF594B" w:rsidRPr="00243F31" w:rsidRDefault="00BF594B" w:rsidP="000B0C9B">
            <w:pPr>
              <w:rPr>
                <w:rFonts w:ascii="Verdana" w:hAnsi="Verdana"/>
                <w:sz w:val="20"/>
                <w:u w:val="single"/>
              </w:rPr>
            </w:pPr>
            <w:r w:rsidRPr="00243F31">
              <w:rPr>
                <w:rFonts w:ascii="Verdana" w:hAnsi="Verdana"/>
                <w:sz w:val="20"/>
                <w:u w:val="single"/>
              </w:rPr>
              <w:t>Risk Assessment:</w:t>
            </w:r>
          </w:p>
        </w:tc>
        <w:tc>
          <w:tcPr>
            <w:tcW w:w="7029" w:type="dxa"/>
            <w:gridSpan w:val="9"/>
            <w:tcBorders>
              <w:top w:val="single" w:sz="4" w:space="0" w:color="C0C0C0"/>
              <w:left w:val="nil"/>
              <w:bottom w:val="nil"/>
            </w:tcBorders>
            <w:vAlign w:val="center"/>
          </w:tcPr>
          <w:p w14:paraId="72D87926" w14:textId="77777777" w:rsidR="00BF594B" w:rsidRDefault="00BF594B" w:rsidP="000B0C9B"/>
        </w:tc>
      </w:tr>
      <w:tr w:rsidR="001727D7" w14:paraId="1F7AB852" w14:textId="77777777" w:rsidTr="1BC34DD8">
        <w:trPr>
          <w:trHeight w:val="317"/>
        </w:trPr>
        <w:tc>
          <w:tcPr>
            <w:tcW w:w="9403" w:type="dxa"/>
            <w:gridSpan w:val="15"/>
            <w:tcBorders>
              <w:top w:val="nil"/>
              <w:bottom w:val="single" w:sz="4" w:space="0" w:color="C0C0C0"/>
            </w:tcBorders>
            <w:vAlign w:val="center"/>
          </w:tcPr>
          <w:p w14:paraId="790066F5" w14:textId="77777777" w:rsidR="001727D7" w:rsidRPr="00243F31" w:rsidRDefault="001727D7" w:rsidP="000B0C9B">
            <w:pPr>
              <w:rPr>
                <w:rFonts w:ascii="Verdana" w:hAnsi="Verdana"/>
                <w:sz w:val="20"/>
              </w:rPr>
            </w:pPr>
            <w:r w:rsidRPr="00243F31">
              <w:rPr>
                <w:rFonts w:ascii="Verdana" w:hAnsi="Verdana"/>
                <w:sz w:val="28"/>
                <w:szCs w:val="28"/>
              </w:rPr>
              <w:t xml:space="preserve">□  </w:t>
            </w:r>
            <w:r w:rsidRPr="00243F31">
              <w:rPr>
                <w:rFonts w:ascii="Verdana" w:hAnsi="Verdana"/>
                <w:sz w:val="20"/>
              </w:rPr>
              <w:t>No Risk</w:t>
            </w:r>
          </w:p>
        </w:tc>
      </w:tr>
      <w:tr w:rsidR="001727D7" w14:paraId="45103F2A" w14:textId="77777777" w:rsidTr="1BC34DD8">
        <w:trPr>
          <w:trHeight w:val="318"/>
        </w:trPr>
        <w:tc>
          <w:tcPr>
            <w:tcW w:w="9403" w:type="dxa"/>
            <w:gridSpan w:val="15"/>
            <w:tcBorders>
              <w:top w:val="single" w:sz="4" w:space="0" w:color="C0C0C0"/>
              <w:bottom w:val="nil"/>
            </w:tcBorders>
            <w:vAlign w:val="center"/>
          </w:tcPr>
          <w:p w14:paraId="41FDEA3F" w14:textId="1AF7C110" w:rsidR="001727D7" w:rsidRDefault="0098137D" w:rsidP="000B0C9B">
            <w:r w:rsidRPr="00E73FDE">
              <w:rPr>
                <w:rFonts w:ascii="Wingdings" w:eastAsia="Wingdings" w:hAnsi="Wingdings" w:cs="Wingdings"/>
                <w:szCs w:val="24"/>
              </w:rPr>
              <w:t>þ</w:t>
            </w:r>
            <w:r w:rsidR="00257C02" w:rsidRPr="00243F31">
              <w:rPr>
                <w:rFonts w:ascii="Verdana" w:hAnsi="Verdana"/>
                <w:sz w:val="28"/>
                <w:szCs w:val="28"/>
              </w:rPr>
              <w:t xml:space="preserve">  </w:t>
            </w:r>
            <w:r w:rsidR="007D6930" w:rsidRPr="00243F31">
              <w:rPr>
                <w:rFonts w:ascii="Verdana" w:hAnsi="Verdana"/>
                <w:sz w:val="20"/>
              </w:rPr>
              <w:t>Risk [Please tick the risks and indicat</w:t>
            </w:r>
            <w:r w:rsidR="004F1D5C" w:rsidRPr="00243F31">
              <w:rPr>
                <w:rFonts w:ascii="Verdana" w:hAnsi="Verdana"/>
                <w:sz w:val="20"/>
              </w:rPr>
              <w:t>e Assess Risks and Risks Control</w:t>
            </w:r>
            <w:r w:rsidR="00641919" w:rsidRPr="00243F31">
              <w:rPr>
                <w:rFonts w:ascii="Verdana" w:hAnsi="Verdana"/>
                <w:sz w:val="20"/>
              </w:rPr>
              <w:t xml:space="preserve"> below</w:t>
            </w:r>
            <w:r w:rsidR="00257C02" w:rsidRPr="00243F31">
              <w:rPr>
                <w:rFonts w:ascii="Verdana" w:hAnsi="Verdana"/>
                <w:sz w:val="20"/>
              </w:rPr>
              <w:t>]</w:t>
            </w:r>
          </w:p>
        </w:tc>
      </w:tr>
      <w:tr w:rsidR="00212A9D" w14:paraId="401889BC" w14:textId="77777777" w:rsidTr="1BC34DD8">
        <w:trPr>
          <w:trHeight w:val="491"/>
        </w:trPr>
        <w:tc>
          <w:tcPr>
            <w:tcW w:w="2026" w:type="dxa"/>
            <w:gridSpan w:val="4"/>
            <w:tcBorders>
              <w:top w:val="nil"/>
              <w:bottom w:val="nil"/>
              <w:right w:val="nil"/>
            </w:tcBorders>
            <w:vAlign w:val="center"/>
          </w:tcPr>
          <w:p w14:paraId="1B5404A7" w14:textId="6826481E" w:rsidR="007372B2" w:rsidRPr="00243F31" w:rsidRDefault="0098137D" w:rsidP="00243F31">
            <w:pPr>
              <w:jc w:val="right"/>
              <w:rPr>
                <w:rFonts w:ascii="Verdana" w:hAnsi="Verdana"/>
                <w:sz w:val="20"/>
              </w:rPr>
            </w:pPr>
            <w:r w:rsidRPr="00E73FDE">
              <w:rPr>
                <w:rFonts w:ascii="Wingdings" w:eastAsia="Wingdings" w:hAnsi="Wingdings" w:cs="Wingdings"/>
                <w:szCs w:val="24"/>
              </w:rPr>
              <w:t>þ</w:t>
            </w:r>
            <w:r w:rsidR="007372B2" w:rsidRPr="00243F31">
              <w:rPr>
                <w:rFonts w:ascii="Verdana" w:hAnsi="Verdana"/>
                <w:sz w:val="28"/>
                <w:szCs w:val="28"/>
              </w:rPr>
              <w:t xml:space="preserve">  </w:t>
            </w:r>
            <w:r w:rsidR="007372B2" w:rsidRPr="00243F31">
              <w:rPr>
                <w:rFonts w:ascii="Verdana" w:hAnsi="Verdana"/>
                <w:sz w:val="20"/>
              </w:rPr>
              <w:t>Mechanical</w:t>
            </w:r>
          </w:p>
        </w:tc>
        <w:tc>
          <w:tcPr>
            <w:tcW w:w="189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433EB5" w14:textId="1989C84C" w:rsidR="007372B2" w:rsidRPr="00243F31" w:rsidRDefault="0098137D" w:rsidP="00243F31">
            <w:pPr>
              <w:jc w:val="right"/>
              <w:rPr>
                <w:rFonts w:ascii="Verdana" w:hAnsi="Verdana"/>
                <w:sz w:val="28"/>
                <w:szCs w:val="28"/>
              </w:rPr>
            </w:pPr>
            <w:r w:rsidRPr="00E73FDE">
              <w:rPr>
                <w:rFonts w:ascii="Wingdings" w:eastAsia="Wingdings" w:hAnsi="Wingdings" w:cs="Wingdings"/>
                <w:szCs w:val="24"/>
              </w:rPr>
              <w:t>þ</w:t>
            </w:r>
            <w:r w:rsidR="007372B2" w:rsidRPr="00243F31">
              <w:rPr>
                <w:rFonts w:ascii="Verdana" w:hAnsi="Verdana"/>
                <w:sz w:val="28"/>
                <w:szCs w:val="28"/>
              </w:rPr>
              <w:t xml:space="preserve">  </w:t>
            </w:r>
            <w:r w:rsidR="007372B2" w:rsidRPr="00243F31">
              <w:rPr>
                <w:rFonts w:ascii="Verdana" w:hAnsi="Verdana"/>
                <w:sz w:val="20"/>
              </w:rPr>
              <w:t>Electrical</w:t>
            </w:r>
          </w:p>
        </w:tc>
        <w:tc>
          <w:tcPr>
            <w:tcW w:w="18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C95689" w14:textId="77777777" w:rsidR="007372B2" w:rsidRPr="00243F31" w:rsidRDefault="007372B2" w:rsidP="00243F31">
            <w:pPr>
              <w:jc w:val="right"/>
              <w:rPr>
                <w:rFonts w:ascii="Verdana" w:hAnsi="Verdana"/>
                <w:sz w:val="20"/>
              </w:rPr>
            </w:pPr>
            <w:r w:rsidRPr="00243F31">
              <w:rPr>
                <w:rFonts w:ascii="Verdana" w:hAnsi="Verdana"/>
                <w:sz w:val="28"/>
                <w:szCs w:val="28"/>
              </w:rPr>
              <w:t xml:space="preserve">□  </w:t>
            </w:r>
            <w:r w:rsidRPr="00243F31">
              <w:rPr>
                <w:rFonts w:ascii="Verdana" w:hAnsi="Verdana"/>
                <w:sz w:val="20"/>
              </w:rPr>
              <w:t>Chemical</w:t>
            </w:r>
          </w:p>
        </w:tc>
        <w:tc>
          <w:tcPr>
            <w:tcW w:w="188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0982C3" w14:textId="77777777" w:rsidR="007372B2" w:rsidRPr="00243F31" w:rsidRDefault="007372B2" w:rsidP="00243F31">
            <w:pPr>
              <w:jc w:val="right"/>
              <w:rPr>
                <w:rFonts w:ascii="Verdana" w:hAnsi="Verdana"/>
                <w:sz w:val="20"/>
              </w:rPr>
            </w:pPr>
            <w:r w:rsidRPr="00243F31">
              <w:rPr>
                <w:rFonts w:ascii="Verdana" w:hAnsi="Verdana"/>
                <w:sz w:val="28"/>
                <w:szCs w:val="28"/>
              </w:rPr>
              <w:t xml:space="preserve">□  </w:t>
            </w:r>
            <w:r w:rsidRPr="00243F31">
              <w:rPr>
                <w:rFonts w:ascii="Verdana" w:hAnsi="Verdana"/>
                <w:sz w:val="20"/>
              </w:rPr>
              <w:t>Biological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EA52A2" w14:textId="77777777" w:rsidR="007372B2" w:rsidRPr="00243F31" w:rsidRDefault="007372B2" w:rsidP="00243F31">
            <w:pPr>
              <w:jc w:val="right"/>
              <w:rPr>
                <w:rFonts w:ascii="Verdana" w:hAnsi="Verdana"/>
                <w:sz w:val="20"/>
              </w:rPr>
            </w:pPr>
            <w:r w:rsidRPr="00243F31">
              <w:rPr>
                <w:rFonts w:ascii="Verdana" w:hAnsi="Verdana"/>
                <w:sz w:val="28"/>
                <w:szCs w:val="28"/>
              </w:rPr>
              <w:t xml:space="preserve">□  </w:t>
            </w:r>
            <w:r w:rsidRPr="00243F31">
              <w:rPr>
                <w:rFonts w:ascii="Verdana" w:hAnsi="Verdana"/>
                <w:sz w:val="20"/>
              </w:rPr>
              <w:t>Noise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</w:tcBorders>
            <w:vAlign w:val="center"/>
          </w:tcPr>
          <w:p w14:paraId="397106A4" w14:textId="77777777" w:rsidR="007372B2" w:rsidRPr="00243F31" w:rsidRDefault="007372B2" w:rsidP="000B0C9B">
            <w:pPr>
              <w:rPr>
                <w:rFonts w:ascii="Verdana" w:hAnsi="Verdana"/>
                <w:sz w:val="20"/>
              </w:rPr>
            </w:pPr>
          </w:p>
        </w:tc>
      </w:tr>
      <w:tr w:rsidR="007372B2" w14:paraId="698CB2F8" w14:textId="77777777" w:rsidTr="1BC34DD8">
        <w:trPr>
          <w:trHeight w:val="293"/>
        </w:trPr>
        <w:tc>
          <w:tcPr>
            <w:tcW w:w="3328" w:type="dxa"/>
            <w:gridSpan w:val="7"/>
            <w:tcBorders>
              <w:top w:val="nil"/>
              <w:bottom w:val="nil"/>
              <w:right w:val="nil"/>
            </w:tcBorders>
            <w:vAlign w:val="bottom"/>
          </w:tcPr>
          <w:p w14:paraId="0868C811" w14:textId="77777777" w:rsidR="007372B2" w:rsidRPr="00243F31" w:rsidRDefault="00B76088" w:rsidP="00243F31">
            <w:pPr>
              <w:jc w:val="right"/>
              <w:rPr>
                <w:rFonts w:ascii="Verdana" w:hAnsi="Verdana"/>
                <w:sz w:val="28"/>
                <w:szCs w:val="28"/>
              </w:rPr>
            </w:pPr>
            <w:r w:rsidRPr="00243F31">
              <w:rPr>
                <w:rFonts w:ascii="Verdana" w:hAnsi="Verdana"/>
                <w:sz w:val="28"/>
                <w:szCs w:val="28"/>
              </w:rPr>
              <w:t xml:space="preserve">□  </w:t>
            </w:r>
            <w:r w:rsidRPr="00243F31">
              <w:rPr>
                <w:rFonts w:ascii="Verdana" w:hAnsi="Verdana"/>
                <w:sz w:val="20"/>
              </w:rPr>
              <w:t>Others (Please specify):</w:t>
            </w:r>
          </w:p>
        </w:tc>
        <w:tc>
          <w:tcPr>
            <w:tcW w:w="5837" w:type="dxa"/>
            <w:gridSpan w:val="7"/>
            <w:tcBorders>
              <w:top w:val="nil"/>
              <w:left w:val="nil"/>
              <w:bottom w:val="dashSmallGap" w:sz="4" w:space="0" w:color="auto"/>
              <w:right w:val="nil"/>
            </w:tcBorders>
            <w:vAlign w:val="center"/>
          </w:tcPr>
          <w:p w14:paraId="36CFF4B1" w14:textId="77777777" w:rsidR="007372B2" w:rsidRPr="00243F31" w:rsidRDefault="007372B2" w:rsidP="000B0C9B">
            <w:pPr>
              <w:rPr>
                <w:rFonts w:ascii="Verdana" w:hAnsi="Verdana"/>
                <w:sz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nil"/>
            </w:tcBorders>
            <w:vAlign w:val="center"/>
          </w:tcPr>
          <w:p w14:paraId="62EAECD6" w14:textId="77777777" w:rsidR="007372B2" w:rsidRPr="00243F31" w:rsidRDefault="007372B2" w:rsidP="000B0C9B">
            <w:pPr>
              <w:rPr>
                <w:rFonts w:ascii="Verdana" w:hAnsi="Verdana"/>
                <w:sz w:val="20"/>
              </w:rPr>
            </w:pPr>
          </w:p>
        </w:tc>
      </w:tr>
      <w:tr w:rsidR="007372B2" w14:paraId="0835F26F" w14:textId="77777777" w:rsidTr="1BC34DD8">
        <w:trPr>
          <w:trHeight w:val="493"/>
        </w:trPr>
        <w:tc>
          <w:tcPr>
            <w:tcW w:w="1809" w:type="dxa"/>
            <w:gridSpan w:val="3"/>
            <w:tcBorders>
              <w:top w:val="nil"/>
              <w:bottom w:val="nil"/>
              <w:right w:val="nil"/>
            </w:tcBorders>
            <w:vAlign w:val="bottom"/>
          </w:tcPr>
          <w:p w14:paraId="55BABD24" w14:textId="77777777" w:rsidR="007372B2" w:rsidRPr="00243F31" w:rsidRDefault="00A85EBE" w:rsidP="000D33CB">
            <w:pPr>
              <w:ind w:right="-27"/>
              <w:rPr>
                <w:rFonts w:ascii="Verdana" w:hAnsi="Verdana"/>
                <w:sz w:val="20"/>
              </w:rPr>
            </w:pPr>
            <w:r w:rsidRPr="00243F31">
              <w:rPr>
                <w:rFonts w:ascii="Verdana" w:hAnsi="Verdana"/>
                <w:sz w:val="20"/>
              </w:rPr>
              <w:t>Assessed</w:t>
            </w:r>
            <w:r w:rsidR="000D33CB">
              <w:rPr>
                <w:rFonts w:ascii="Verdana" w:hAnsi="Verdana"/>
                <w:sz w:val="20"/>
              </w:rPr>
              <w:t xml:space="preserve"> </w:t>
            </w:r>
            <w:r w:rsidRPr="00243F31">
              <w:rPr>
                <w:rFonts w:ascii="Verdana" w:hAnsi="Verdana"/>
                <w:sz w:val="20"/>
              </w:rPr>
              <w:t>Risks</w:t>
            </w:r>
            <w:r w:rsidR="00B76088" w:rsidRPr="00243F31">
              <w:rPr>
                <w:rFonts w:ascii="Verdana" w:hAnsi="Verdana"/>
                <w:sz w:val="20"/>
              </w:rPr>
              <w:t>:</w:t>
            </w:r>
          </w:p>
        </w:tc>
        <w:tc>
          <w:tcPr>
            <w:tcW w:w="7356" w:type="dxa"/>
            <w:gridSpan w:val="11"/>
            <w:tcBorders>
              <w:top w:val="nil"/>
              <w:left w:val="nil"/>
              <w:bottom w:val="dashSmallGap" w:sz="4" w:space="0" w:color="auto"/>
              <w:right w:val="nil"/>
            </w:tcBorders>
            <w:vAlign w:val="center"/>
          </w:tcPr>
          <w:p w14:paraId="77F7013D" w14:textId="38B4F989" w:rsidR="007372B2" w:rsidRPr="00243F31" w:rsidRDefault="001B099F" w:rsidP="000B0C9B">
            <w:pPr>
              <w:rPr>
                <w:rFonts w:ascii="Verdana" w:hAnsi="Verdana"/>
                <w:sz w:val="20"/>
              </w:rPr>
            </w:pPr>
            <w:r w:rsidRPr="001B099F">
              <w:rPr>
                <w:rFonts w:ascii="Verdana" w:hAnsi="Verdana"/>
                <w:sz w:val="20"/>
                <w:lang w:val="en-SG"/>
              </w:rPr>
              <w:t>Refer to IS</w:t>
            </w:r>
            <w:r w:rsidR="00551D57">
              <w:rPr>
                <w:rFonts w:ascii="Verdana" w:hAnsi="Verdana"/>
                <w:sz w:val="20"/>
                <w:lang w:val="en-SG"/>
              </w:rPr>
              <w:t>431</w:t>
            </w:r>
            <w:r w:rsidRPr="001B099F">
              <w:rPr>
                <w:rFonts w:ascii="Verdana" w:hAnsi="Verdana"/>
                <w:sz w:val="20"/>
                <w:lang w:val="en-SG"/>
              </w:rPr>
              <w:t>_Risk Evaluation Form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</w:tcBorders>
            <w:vAlign w:val="center"/>
          </w:tcPr>
          <w:p w14:paraId="59F78854" w14:textId="77777777" w:rsidR="007372B2" w:rsidRPr="00243F31" w:rsidRDefault="007372B2" w:rsidP="000B0C9B">
            <w:pPr>
              <w:rPr>
                <w:rFonts w:ascii="Verdana" w:hAnsi="Verdana"/>
                <w:sz w:val="20"/>
              </w:rPr>
            </w:pPr>
          </w:p>
        </w:tc>
      </w:tr>
      <w:tr w:rsidR="007372B2" w14:paraId="41DB5267" w14:textId="77777777" w:rsidTr="1BC34DD8">
        <w:trPr>
          <w:trHeight w:val="293"/>
        </w:trPr>
        <w:tc>
          <w:tcPr>
            <w:tcW w:w="1809" w:type="dxa"/>
            <w:gridSpan w:val="3"/>
            <w:tcBorders>
              <w:top w:val="nil"/>
              <w:bottom w:val="nil"/>
              <w:right w:val="nil"/>
            </w:tcBorders>
            <w:vAlign w:val="center"/>
          </w:tcPr>
          <w:p w14:paraId="18A23FBA" w14:textId="77777777" w:rsidR="007372B2" w:rsidRPr="005433E8" w:rsidRDefault="007372B2" w:rsidP="000B0C9B">
            <w:pPr>
              <w:rPr>
                <w:rFonts w:ascii="Verdana" w:hAnsi="Verdana"/>
                <w:sz w:val="20"/>
              </w:rPr>
            </w:pPr>
          </w:p>
        </w:tc>
        <w:tc>
          <w:tcPr>
            <w:tcW w:w="7356" w:type="dxa"/>
            <w:gridSpan w:val="11"/>
            <w:tcBorders>
              <w:top w:val="dashSmallGap" w:sz="4" w:space="0" w:color="auto"/>
              <w:left w:val="nil"/>
              <w:bottom w:val="dashSmallGap" w:sz="4" w:space="0" w:color="auto"/>
              <w:right w:val="nil"/>
            </w:tcBorders>
            <w:vAlign w:val="center"/>
          </w:tcPr>
          <w:p w14:paraId="23738D47" w14:textId="77777777" w:rsidR="007372B2" w:rsidRPr="00243F31" w:rsidRDefault="007372B2" w:rsidP="00243F31">
            <w:pPr>
              <w:spacing w:line="400" w:lineRule="atLeast"/>
              <w:rPr>
                <w:rFonts w:ascii="Verdana" w:hAnsi="Verdana"/>
                <w:sz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nil"/>
            </w:tcBorders>
            <w:vAlign w:val="center"/>
          </w:tcPr>
          <w:p w14:paraId="22FF93F1" w14:textId="77777777" w:rsidR="007372B2" w:rsidRPr="00243F31" w:rsidRDefault="007372B2" w:rsidP="000B0C9B">
            <w:pPr>
              <w:rPr>
                <w:rFonts w:ascii="Verdana" w:hAnsi="Verdana"/>
                <w:sz w:val="20"/>
              </w:rPr>
            </w:pPr>
          </w:p>
        </w:tc>
      </w:tr>
      <w:tr w:rsidR="007372B2" w14:paraId="615FFF4C" w14:textId="77777777" w:rsidTr="1BC34DD8">
        <w:trPr>
          <w:trHeight w:val="345"/>
        </w:trPr>
        <w:tc>
          <w:tcPr>
            <w:tcW w:w="1809" w:type="dxa"/>
            <w:gridSpan w:val="3"/>
            <w:tcBorders>
              <w:top w:val="nil"/>
              <w:bottom w:val="nil"/>
              <w:right w:val="nil"/>
            </w:tcBorders>
            <w:vAlign w:val="center"/>
          </w:tcPr>
          <w:p w14:paraId="15F508B2" w14:textId="77777777" w:rsidR="007372B2" w:rsidRPr="00243F31" w:rsidRDefault="000D33CB" w:rsidP="000B0C9B">
            <w:pPr>
              <w:rPr>
                <w:rFonts w:ascii="Verdana" w:hAnsi="Verdana"/>
                <w:sz w:val="20"/>
              </w:rPr>
            </w:pPr>
            <w:r w:rsidRPr="00243F31">
              <w:rPr>
                <w:rFonts w:ascii="Verdana" w:hAnsi="Verdana"/>
                <w:sz w:val="20"/>
              </w:rPr>
              <w:t>Risk Controls:</w:t>
            </w:r>
          </w:p>
        </w:tc>
        <w:tc>
          <w:tcPr>
            <w:tcW w:w="7356" w:type="dxa"/>
            <w:gridSpan w:val="11"/>
            <w:tcBorders>
              <w:top w:val="dashSmallGap" w:sz="4" w:space="0" w:color="auto"/>
              <w:left w:val="nil"/>
              <w:bottom w:val="dashSmallGap" w:sz="4" w:space="0" w:color="auto"/>
              <w:right w:val="nil"/>
            </w:tcBorders>
            <w:vAlign w:val="center"/>
          </w:tcPr>
          <w:p w14:paraId="745B4EE1" w14:textId="77777777" w:rsidR="007372B2" w:rsidRPr="00243F31" w:rsidRDefault="007372B2" w:rsidP="00243F31">
            <w:pPr>
              <w:spacing w:line="400" w:lineRule="atLeast"/>
              <w:rPr>
                <w:rFonts w:ascii="Verdana" w:hAnsi="Verdana"/>
                <w:sz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nil"/>
            </w:tcBorders>
            <w:vAlign w:val="center"/>
          </w:tcPr>
          <w:p w14:paraId="6DEE131C" w14:textId="77777777" w:rsidR="007372B2" w:rsidRPr="00243F31" w:rsidRDefault="007372B2" w:rsidP="000B0C9B">
            <w:pPr>
              <w:rPr>
                <w:rFonts w:ascii="Verdana" w:hAnsi="Verdana"/>
                <w:sz w:val="20"/>
              </w:rPr>
            </w:pPr>
          </w:p>
        </w:tc>
      </w:tr>
      <w:tr w:rsidR="007372B2" w14:paraId="26A631DE" w14:textId="77777777" w:rsidTr="1BC34DD8">
        <w:trPr>
          <w:trHeight w:val="293"/>
        </w:trPr>
        <w:tc>
          <w:tcPr>
            <w:tcW w:w="1809" w:type="dxa"/>
            <w:gridSpan w:val="3"/>
            <w:tcBorders>
              <w:top w:val="nil"/>
              <w:bottom w:val="nil"/>
              <w:right w:val="nil"/>
            </w:tcBorders>
            <w:vAlign w:val="center"/>
          </w:tcPr>
          <w:p w14:paraId="3AD1F6A1" w14:textId="77777777" w:rsidR="007372B2" w:rsidRPr="005433E8" w:rsidRDefault="007372B2" w:rsidP="000B0C9B">
            <w:pPr>
              <w:rPr>
                <w:rFonts w:ascii="Verdana" w:hAnsi="Verdana"/>
                <w:sz w:val="20"/>
              </w:rPr>
            </w:pPr>
          </w:p>
        </w:tc>
        <w:tc>
          <w:tcPr>
            <w:tcW w:w="7356" w:type="dxa"/>
            <w:gridSpan w:val="11"/>
            <w:tcBorders>
              <w:top w:val="dashSmallGap" w:sz="4" w:space="0" w:color="auto"/>
              <w:left w:val="nil"/>
              <w:bottom w:val="dashSmallGap" w:sz="4" w:space="0" w:color="auto"/>
              <w:right w:val="nil"/>
            </w:tcBorders>
            <w:vAlign w:val="center"/>
          </w:tcPr>
          <w:p w14:paraId="23EF472C" w14:textId="77777777" w:rsidR="007372B2" w:rsidRPr="00243F31" w:rsidRDefault="007372B2" w:rsidP="00243F31">
            <w:pPr>
              <w:spacing w:line="400" w:lineRule="atLeast"/>
              <w:rPr>
                <w:rFonts w:ascii="Verdana" w:hAnsi="Verdana"/>
                <w:sz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nil"/>
            </w:tcBorders>
            <w:vAlign w:val="center"/>
          </w:tcPr>
          <w:p w14:paraId="2D8A1DCE" w14:textId="77777777" w:rsidR="007372B2" w:rsidRPr="00243F31" w:rsidRDefault="007372B2" w:rsidP="000B0C9B">
            <w:pPr>
              <w:rPr>
                <w:rFonts w:ascii="Verdana" w:hAnsi="Verdana"/>
                <w:sz w:val="20"/>
              </w:rPr>
            </w:pPr>
          </w:p>
        </w:tc>
      </w:tr>
      <w:tr w:rsidR="007372B2" w14:paraId="600B0514" w14:textId="77777777" w:rsidTr="1BC34DD8">
        <w:trPr>
          <w:trHeight w:val="293"/>
        </w:trPr>
        <w:tc>
          <w:tcPr>
            <w:tcW w:w="1809" w:type="dxa"/>
            <w:gridSpan w:val="3"/>
            <w:tcBorders>
              <w:top w:val="nil"/>
              <w:bottom w:val="nil"/>
              <w:right w:val="nil"/>
            </w:tcBorders>
            <w:vAlign w:val="center"/>
          </w:tcPr>
          <w:p w14:paraId="50D3D6CE" w14:textId="77777777" w:rsidR="007372B2" w:rsidRPr="000D33CB" w:rsidRDefault="000D33CB" w:rsidP="000B0C9B">
            <w:pPr>
              <w:rPr>
                <w:rFonts w:ascii="Verdana" w:hAnsi="Verdana"/>
                <w:sz w:val="20"/>
              </w:rPr>
            </w:pPr>
            <w:r w:rsidRPr="000D33CB">
              <w:rPr>
                <w:rFonts w:ascii="Verdana" w:hAnsi="Verdana"/>
                <w:sz w:val="20"/>
              </w:rPr>
              <w:t>Remark</w:t>
            </w:r>
            <w:r>
              <w:rPr>
                <w:rFonts w:ascii="Verdana" w:hAnsi="Verdana"/>
                <w:sz w:val="20"/>
              </w:rPr>
              <w:t>:</w:t>
            </w:r>
          </w:p>
        </w:tc>
        <w:tc>
          <w:tcPr>
            <w:tcW w:w="7356" w:type="dxa"/>
            <w:gridSpan w:val="11"/>
            <w:tcBorders>
              <w:top w:val="dashSmallGap" w:sz="4" w:space="0" w:color="auto"/>
              <w:left w:val="nil"/>
              <w:bottom w:val="dashSmallGap" w:sz="4" w:space="0" w:color="auto"/>
              <w:right w:val="nil"/>
            </w:tcBorders>
            <w:vAlign w:val="center"/>
          </w:tcPr>
          <w:p w14:paraId="69E48FC6" w14:textId="77777777" w:rsidR="007372B2" w:rsidRPr="00243F31" w:rsidRDefault="007372B2" w:rsidP="00243F31">
            <w:pPr>
              <w:spacing w:line="400" w:lineRule="atLeast"/>
              <w:rPr>
                <w:rFonts w:ascii="Verdana" w:hAnsi="Verdana"/>
                <w:sz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nil"/>
            </w:tcBorders>
            <w:vAlign w:val="center"/>
          </w:tcPr>
          <w:p w14:paraId="006C9133" w14:textId="77777777" w:rsidR="007372B2" w:rsidRPr="00243F31" w:rsidRDefault="007372B2" w:rsidP="000B0C9B">
            <w:pPr>
              <w:rPr>
                <w:rFonts w:ascii="Verdana" w:hAnsi="Verdana"/>
                <w:sz w:val="20"/>
              </w:rPr>
            </w:pPr>
          </w:p>
        </w:tc>
      </w:tr>
      <w:tr w:rsidR="00F2517B" w14:paraId="57B1E3F5" w14:textId="77777777" w:rsidTr="1BC34DD8">
        <w:trPr>
          <w:trHeight w:val="293"/>
        </w:trPr>
        <w:tc>
          <w:tcPr>
            <w:tcW w:w="1809" w:type="dxa"/>
            <w:gridSpan w:val="3"/>
            <w:tcBorders>
              <w:top w:val="nil"/>
              <w:bottom w:val="nil"/>
              <w:right w:val="nil"/>
            </w:tcBorders>
            <w:vAlign w:val="center"/>
          </w:tcPr>
          <w:p w14:paraId="21CEA8E9" w14:textId="77777777" w:rsidR="00F2517B" w:rsidRPr="005433E8" w:rsidRDefault="00F2517B" w:rsidP="00F2517B">
            <w:pPr>
              <w:rPr>
                <w:rFonts w:ascii="Verdana" w:hAnsi="Verdana"/>
                <w:sz w:val="20"/>
              </w:rPr>
            </w:pPr>
          </w:p>
        </w:tc>
        <w:tc>
          <w:tcPr>
            <w:tcW w:w="382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32AD04" w14:textId="77777777" w:rsidR="00F2517B" w:rsidRPr="00243F31" w:rsidRDefault="00F2517B" w:rsidP="00F2517B">
            <w:pPr>
              <w:rPr>
                <w:rFonts w:ascii="Verdana" w:hAnsi="Verdana"/>
                <w:sz w:val="20"/>
              </w:rPr>
            </w:pPr>
          </w:p>
        </w:tc>
        <w:tc>
          <w:tcPr>
            <w:tcW w:w="24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24390A" w14:textId="77777777" w:rsidR="00F2517B" w:rsidRPr="00243F31" w:rsidRDefault="00F2517B" w:rsidP="00F2517B">
            <w:pPr>
              <w:rPr>
                <w:rFonts w:ascii="Verdana" w:hAnsi="Verdana"/>
                <w:sz w:val="20"/>
              </w:rPr>
            </w:pPr>
          </w:p>
        </w:tc>
        <w:tc>
          <w:tcPr>
            <w:tcW w:w="32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ACEC28" w14:textId="77777777" w:rsidR="00F2517B" w:rsidRPr="00243F31" w:rsidRDefault="00F2517B" w:rsidP="00F2517B">
            <w:pPr>
              <w:rPr>
                <w:rFonts w:ascii="Verdana" w:hAnsi="Verdana"/>
                <w:sz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nil"/>
            </w:tcBorders>
            <w:vAlign w:val="center"/>
          </w:tcPr>
          <w:p w14:paraId="47EC84DD" w14:textId="77777777" w:rsidR="00F2517B" w:rsidRPr="00243F31" w:rsidRDefault="00F2517B" w:rsidP="00F2517B">
            <w:pPr>
              <w:rPr>
                <w:rFonts w:ascii="Verdana" w:hAnsi="Verdana"/>
                <w:sz w:val="20"/>
              </w:rPr>
            </w:pPr>
          </w:p>
        </w:tc>
      </w:tr>
      <w:tr w:rsidR="00F2517B" w14:paraId="10D7468A" w14:textId="77777777" w:rsidTr="1BC34DD8">
        <w:trPr>
          <w:trHeight w:val="451"/>
        </w:trPr>
        <w:tc>
          <w:tcPr>
            <w:tcW w:w="1809" w:type="dxa"/>
            <w:gridSpan w:val="3"/>
            <w:tcBorders>
              <w:top w:val="nil"/>
              <w:bottom w:val="nil"/>
              <w:right w:val="nil"/>
            </w:tcBorders>
            <w:vAlign w:val="center"/>
          </w:tcPr>
          <w:p w14:paraId="5E830764" w14:textId="77777777" w:rsidR="00F2517B" w:rsidRPr="005433E8" w:rsidRDefault="00F2517B" w:rsidP="00F2517B">
            <w:pPr>
              <w:rPr>
                <w:rFonts w:ascii="Verdana" w:hAnsi="Verdana"/>
                <w:sz w:val="20"/>
              </w:rPr>
            </w:pPr>
          </w:p>
        </w:tc>
        <w:tc>
          <w:tcPr>
            <w:tcW w:w="3827" w:type="dxa"/>
            <w:gridSpan w:val="6"/>
            <w:tcBorders>
              <w:top w:val="nil"/>
              <w:left w:val="nil"/>
              <w:right w:val="nil"/>
            </w:tcBorders>
            <w:vAlign w:val="center"/>
          </w:tcPr>
          <w:p w14:paraId="63BF7BEA" w14:textId="2DE5A270" w:rsidR="00F2517B" w:rsidRPr="00243F31" w:rsidRDefault="001B099F" w:rsidP="00F2517B">
            <w:pPr>
              <w:rPr>
                <w:rFonts w:ascii="Verdana" w:hAnsi="Verdana"/>
                <w:sz w:val="20"/>
              </w:rPr>
            </w:pPr>
            <w:r w:rsidRPr="001B099F">
              <w:rPr>
                <w:rFonts w:ascii="Verdana" w:hAnsi="Verdana"/>
                <w:sz w:val="20"/>
                <w:lang w:val="en-SG"/>
              </w:rPr>
              <w:t>Graham Zhu Hongjiao</w:t>
            </w:r>
          </w:p>
        </w:tc>
        <w:tc>
          <w:tcPr>
            <w:tcW w:w="24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01B220" w14:textId="77777777" w:rsidR="00F2517B" w:rsidRPr="00243F31" w:rsidRDefault="00F2517B" w:rsidP="00F2517B">
            <w:pPr>
              <w:rPr>
                <w:rFonts w:ascii="Verdana" w:hAnsi="Verdana"/>
                <w:sz w:val="20"/>
              </w:rPr>
            </w:pPr>
          </w:p>
        </w:tc>
        <w:tc>
          <w:tcPr>
            <w:tcW w:w="3280" w:type="dxa"/>
            <w:gridSpan w:val="3"/>
            <w:tcBorders>
              <w:top w:val="nil"/>
              <w:left w:val="nil"/>
              <w:right w:val="nil"/>
            </w:tcBorders>
            <w:vAlign w:val="center"/>
          </w:tcPr>
          <w:p w14:paraId="101B419B" w14:textId="4869124D" w:rsidR="00F2517B" w:rsidRPr="00243F31" w:rsidRDefault="00F2517B" w:rsidP="00F2517B">
            <w:pPr>
              <w:rPr>
                <w:rFonts w:ascii="Verdana" w:hAnsi="Verdana"/>
                <w:sz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nil"/>
            </w:tcBorders>
            <w:vAlign w:val="center"/>
          </w:tcPr>
          <w:p w14:paraId="00B091D5" w14:textId="77777777" w:rsidR="00F2517B" w:rsidRPr="00243F31" w:rsidRDefault="00F2517B" w:rsidP="00F2517B">
            <w:pPr>
              <w:rPr>
                <w:rFonts w:ascii="Verdana" w:hAnsi="Verdana"/>
                <w:sz w:val="20"/>
              </w:rPr>
            </w:pPr>
          </w:p>
        </w:tc>
      </w:tr>
      <w:tr w:rsidR="000541E7" w14:paraId="6022FB74" w14:textId="77777777" w:rsidTr="1BC34DD8">
        <w:trPr>
          <w:trHeight w:val="293"/>
        </w:trPr>
        <w:tc>
          <w:tcPr>
            <w:tcW w:w="5636" w:type="dxa"/>
            <w:gridSpan w:val="9"/>
            <w:tcBorders>
              <w:top w:val="nil"/>
              <w:bottom w:val="nil"/>
              <w:right w:val="nil"/>
            </w:tcBorders>
            <w:vAlign w:val="center"/>
          </w:tcPr>
          <w:p w14:paraId="2DB9CB6A" w14:textId="77777777" w:rsidR="000541E7" w:rsidRPr="00243F31" w:rsidRDefault="000541E7" w:rsidP="00243F31">
            <w:pPr>
              <w:jc w:val="right"/>
              <w:rPr>
                <w:rFonts w:ascii="Verdana" w:hAnsi="Verdana"/>
                <w:sz w:val="20"/>
              </w:rPr>
            </w:pPr>
            <w:r w:rsidRPr="00243F31">
              <w:rPr>
                <w:rFonts w:ascii="Verdana" w:hAnsi="Verdana"/>
                <w:sz w:val="20"/>
              </w:rPr>
              <w:t>Name &amp; Contact of Principal Supervisor</w:t>
            </w:r>
          </w:p>
        </w:tc>
        <w:tc>
          <w:tcPr>
            <w:tcW w:w="24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BD7816" w14:textId="77777777" w:rsidR="000541E7" w:rsidRPr="00243F31" w:rsidRDefault="000541E7" w:rsidP="000B0C9B">
            <w:pPr>
              <w:rPr>
                <w:rFonts w:ascii="Verdana" w:hAnsi="Verdana"/>
                <w:sz w:val="20"/>
              </w:rPr>
            </w:pPr>
          </w:p>
        </w:tc>
        <w:tc>
          <w:tcPr>
            <w:tcW w:w="3280" w:type="dxa"/>
            <w:gridSpan w:val="3"/>
            <w:tcBorders>
              <w:left w:val="nil"/>
              <w:bottom w:val="nil"/>
              <w:right w:val="nil"/>
            </w:tcBorders>
            <w:vAlign w:val="center"/>
          </w:tcPr>
          <w:p w14:paraId="3EB4CCA1" w14:textId="77777777" w:rsidR="000541E7" w:rsidRPr="00243F31" w:rsidRDefault="000541E7" w:rsidP="00243F31">
            <w:pPr>
              <w:jc w:val="center"/>
              <w:rPr>
                <w:rFonts w:ascii="Verdana" w:hAnsi="Verdana"/>
                <w:sz w:val="20"/>
              </w:rPr>
            </w:pPr>
            <w:r w:rsidRPr="00243F31">
              <w:rPr>
                <w:rFonts w:ascii="Verdana" w:hAnsi="Verdana"/>
                <w:sz w:val="20"/>
              </w:rPr>
              <w:t>Signature and Date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</w:tcBorders>
            <w:vAlign w:val="center"/>
          </w:tcPr>
          <w:p w14:paraId="391B1C8C" w14:textId="77777777" w:rsidR="000541E7" w:rsidRPr="00243F31" w:rsidRDefault="000541E7" w:rsidP="000B0C9B">
            <w:pPr>
              <w:rPr>
                <w:rFonts w:ascii="Verdana" w:hAnsi="Verdana"/>
                <w:sz w:val="20"/>
              </w:rPr>
            </w:pPr>
          </w:p>
        </w:tc>
      </w:tr>
      <w:tr w:rsidR="007372B2" w14:paraId="201328E8" w14:textId="77777777" w:rsidTr="1BC34DD8">
        <w:trPr>
          <w:trHeight w:hRule="exact" w:val="85"/>
        </w:trPr>
        <w:tc>
          <w:tcPr>
            <w:tcW w:w="2091" w:type="dxa"/>
            <w:gridSpan w:val="5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39156DC1" w14:textId="77777777" w:rsidR="007372B2" w:rsidRPr="00243F31" w:rsidRDefault="007372B2" w:rsidP="000B0C9B">
            <w:pPr>
              <w:rPr>
                <w:rFonts w:ascii="Verdana" w:hAnsi="Verdana"/>
                <w:sz w:val="8"/>
                <w:szCs w:val="8"/>
              </w:rPr>
            </w:pPr>
          </w:p>
        </w:tc>
        <w:tc>
          <w:tcPr>
            <w:tcW w:w="7312" w:type="dxa"/>
            <w:gridSpan w:val="10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06204C13" w14:textId="77777777" w:rsidR="007372B2" w:rsidRPr="00243F31" w:rsidRDefault="007372B2" w:rsidP="000B0C9B">
            <w:pPr>
              <w:rPr>
                <w:rFonts w:ascii="Verdana" w:hAnsi="Verdana"/>
                <w:sz w:val="8"/>
                <w:szCs w:val="8"/>
              </w:rPr>
            </w:pPr>
          </w:p>
        </w:tc>
      </w:tr>
    </w:tbl>
    <w:p w14:paraId="233617E6" w14:textId="0E9E4899" w:rsidR="1BC34DD8" w:rsidRDefault="1BC34DD8">
      <w:r>
        <w:br w:type="page"/>
      </w:r>
    </w:p>
    <w:p w14:paraId="1A150202" w14:textId="77777777" w:rsidR="009D1701" w:rsidRPr="005433E8" w:rsidRDefault="009D1701" w:rsidP="00BB119C">
      <w:pPr>
        <w:rPr>
          <w:sz w:val="20"/>
        </w:rPr>
      </w:pPr>
    </w:p>
    <w:tbl>
      <w:tblPr>
        <w:tblW w:w="9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0"/>
        <w:gridCol w:w="1991"/>
        <w:gridCol w:w="1987"/>
      </w:tblGrid>
      <w:tr w:rsidR="00AD06DA" w14:paraId="2E796727" w14:textId="77777777" w:rsidTr="1BC34DD8">
        <w:trPr>
          <w:trHeight w:val="435"/>
        </w:trPr>
        <w:tc>
          <w:tcPr>
            <w:tcW w:w="9378" w:type="dxa"/>
            <w:gridSpan w:val="3"/>
            <w:tcBorders>
              <w:bottom w:val="single" w:sz="4" w:space="0" w:color="auto"/>
            </w:tcBorders>
            <w:shd w:val="clear" w:color="auto" w:fill="E0E0E0"/>
          </w:tcPr>
          <w:p w14:paraId="32FAC345" w14:textId="77777777" w:rsidR="00AD06DA" w:rsidRPr="00243F31" w:rsidRDefault="00AD06DA" w:rsidP="00243F31">
            <w:pPr>
              <w:jc w:val="center"/>
              <w:rPr>
                <w:sz w:val="8"/>
                <w:szCs w:val="8"/>
              </w:rPr>
            </w:pPr>
            <w:bookmarkStart w:id="0" w:name="OLE_LINK1"/>
            <w:bookmarkStart w:id="1" w:name="OLE_LINK2"/>
          </w:p>
          <w:p w14:paraId="5921FEEA" w14:textId="77777777" w:rsidR="00AD06DA" w:rsidRPr="00243F31" w:rsidRDefault="00AD06DA" w:rsidP="00243F31">
            <w:pPr>
              <w:jc w:val="center"/>
              <w:rPr>
                <w:rFonts w:ascii="Verdana" w:hAnsi="Verdana"/>
                <w:b/>
                <w:color w:val="808080"/>
                <w:sz w:val="20"/>
                <w:lang w:eastAsia="zh-CN"/>
              </w:rPr>
            </w:pPr>
            <w:r w:rsidRPr="00243F31">
              <w:rPr>
                <w:rFonts w:ascii="Verdana" w:hAnsi="Verdana"/>
                <w:b/>
                <w:color w:val="808080"/>
                <w:sz w:val="20"/>
              </w:rPr>
              <w:t>SAFE</w:t>
            </w:r>
            <w:r w:rsidR="004F1D5C" w:rsidRPr="00243F31">
              <w:rPr>
                <w:rFonts w:ascii="Verdana" w:hAnsi="Verdana"/>
                <w:b/>
                <w:color w:val="808080"/>
                <w:sz w:val="20"/>
              </w:rPr>
              <w:t>TY</w:t>
            </w:r>
            <w:r w:rsidR="00EB17B2" w:rsidRPr="00243F31">
              <w:rPr>
                <w:rFonts w:ascii="Verdana" w:hAnsi="Verdana"/>
                <w:b/>
                <w:color w:val="808080"/>
                <w:sz w:val="20"/>
              </w:rPr>
              <w:t xml:space="preserve"> </w:t>
            </w:r>
            <w:r w:rsidR="0016697B" w:rsidRPr="00243F31">
              <w:rPr>
                <w:rFonts w:ascii="Verdana" w:hAnsi="Verdana" w:hint="eastAsia"/>
                <w:b/>
                <w:color w:val="808080"/>
                <w:sz w:val="20"/>
                <w:lang w:eastAsia="zh-CN"/>
              </w:rPr>
              <w:t>ISSUES</w:t>
            </w:r>
          </w:p>
          <w:p w14:paraId="083D307A" w14:textId="77777777" w:rsidR="00AD06DA" w:rsidRPr="00243F31" w:rsidRDefault="00AD06DA" w:rsidP="00243F31">
            <w:pPr>
              <w:jc w:val="center"/>
              <w:rPr>
                <w:rFonts w:ascii="Verdana" w:hAnsi="Verdana"/>
                <w:b/>
                <w:sz w:val="8"/>
                <w:szCs w:val="8"/>
              </w:rPr>
            </w:pPr>
          </w:p>
        </w:tc>
      </w:tr>
      <w:tr w:rsidR="0016697B" w14:paraId="376C4A04" w14:textId="77777777" w:rsidTr="1BC34DD8">
        <w:trPr>
          <w:trHeight w:val="515"/>
        </w:trPr>
        <w:tc>
          <w:tcPr>
            <w:tcW w:w="5400" w:type="dxa"/>
            <w:tcBorders>
              <w:top w:val="single" w:sz="4" w:space="0" w:color="C0C0C0"/>
              <w:bottom w:val="single" w:sz="4" w:space="0" w:color="auto"/>
            </w:tcBorders>
            <w:vAlign w:val="center"/>
          </w:tcPr>
          <w:p w14:paraId="02770ACE" w14:textId="77777777" w:rsidR="0016697B" w:rsidRPr="00243F31" w:rsidRDefault="0016697B" w:rsidP="00A11437">
            <w:pPr>
              <w:jc w:val="both"/>
              <w:rPr>
                <w:rFonts w:ascii="Verdana" w:hAnsi="Verdana"/>
                <w:sz w:val="20"/>
                <w:u w:val="single"/>
              </w:rPr>
            </w:pPr>
            <w:r w:rsidRPr="00243F31">
              <w:rPr>
                <w:rFonts w:ascii="Verdana" w:hAnsi="Verdana"/>
                <w:sz w:val="20"/>
              </w:rPr>
              <w:t xml:space="preserve">Safety </w:t>
            </w:r>
            <w:r w:rsidRPr="00243F31">
              <w:rPr>
                <w:rFonts w:ascii="Verdana" w:hAnsi="Verdana" w:hint="eastAsia"/>
                <w:sz w:val="20"/>
                <w:lang w:eastAsia="zh-CN"/>
              </w:rPr>
              <w:t>briefing conducted by P</w:t>
            </w:r>
            <w:r w:rsidR="00642A4E" w:rsidRPr="00243F31">
              <w:rPr>
                <w:rFonts w:ascii="Verdana" w:hAnsi="Verdana"/>
                <w:sz w:val="20"/>
                <w:lang w:eastAsia="zh-CN"/>
              </w:rPr>
              <w:t>rincipal Supervisor</w:t>
            </w:r>
            <w:r w:rsidRPr="00243F31">
              <w:rPr>
                <w:rFonts w:ascii="Verdana" w:hAnsi="Verdana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3978" w:type="dxa"/>
            <w:gridSpan w:val="2"/>
            <w:tcBorders>
              <w:top w:val="single" w:sz="4" w:space="0" w:color="C0C0C0"/>
              <w:bottom w:val="single" w:sz="4" w:space="0" w:color="auto"/>
            </w:tcBorders>
            <w:vAlign w:val="center"/>
          </w:tcPr>
          <w:p w14:paraId="2BE626D3" w14:textId="11E37BCD" w:rsidR="0016697B" w:rsidRPr="00243F31" w:rsidRDefault="0016697B" w:rsidP="1BC34DD8">
            <w:pPr>
              <w:jc w:val="both"/>
              <w:rPr>
                <w:rFonts w:ascii="Verdana" w:hAnsi="Verdana"/>
                <w:sz w:val="20"/>
                <w:lang w:eastAsia="zh-CN"/>
              </w:rPr>
            </w:pPr>
            <w:r w:rsidRPr="1BC34DD8">
              <w:rPr>
                <w:rFonts w:ascii="Verdana" w:hAnsi="Verdana"/>
                <w:sz w:val="20"/>
                <w:lang w:eastAsia="zh-CN"/>
              </w:rPr>
              <w:t>Yes [</w:t>
            </w:r>
            <w:r w:rsidR="726BBEFA" w:rsidRPr="1BC34DD8">
              <w:rPr>
                <w:rFonts w:ascii="Verdana" w:hAnsi="Verdana"/>
                <w:sz w:val="20"/>
                <w:lang w:eastAsia="zh-CN"/>
              </w:rPr>
              <w:t>•</w:t>
            </w:r>
            <w:r w:rsidR="00C03A0C" w:rsidRPr="1BC34DD8">
              <w:rPr>
                <w:rFonts w:ascii="Verdana" w:hAnsi="Verdana"/>
                <w:sz w:val="20"/>
                <w:lang w:eastAsia="zh-CN"/>
              </w:rPr>
              <w:t>], No</w:t>
            </w:r>
            <w:r w:rsidRPr="1BC34DD8">
              <w:rPr>
                <w:rFonts w:ascii="Verdana" w:hAnsi="Verdana"/>
                <w:sz w:val="20"/>
                <w:lang w:eastAsia="zh-CN"/>
              </w:rPr>
              <w:t xml:space="preserve"> [ ] </w:t>
            </w:r>
            <w:r w:rsidRPr="1BC34DD8">
              <w:rPr>
                <w:rFonts w:ascii="Verdana" w:hAnsi="Verdana"/>
                <w:sz w:val="20"/>
              </w:rPr>
              <w:t>Date</w:t>
            </w:r>
            <w:r w:rsidRPr="1BC34DD8">
              <w:rPr>
                <w:rFonts w:ascii="Verdana" w:hAnsi="Verdana"/>
                <w:sz w:val="20"/>
                <w:lang w:eastAsia="zh-CN"/>
              </w:rPr>
              <w:t xml:space="preserve">: </w:t>
            </w:r>
            <w:r w:rsidR="5C5109C8" w:rsidRPr="1BC34DD8">
              <w:rPr>
                <w:rFonts w:ascii="Verdana" w:hAnsi="Verdana"/>
                <w:sz w:val="20"/>
                <w:lang w:eastAsia="zh-CN"/>
              </w:rPr>
              <w:t>1</w:t>
            </w:r>
            <w:r w:rsidR="00551D57">
              <w:rPr>
                <w:rFonts w:ascii="Verdana" w:hAnsi="Verdana"/>
                <w:sz w:val="20"/>
                <w:lang w:eastAsia="zh-CN"/>
              </w:rPr>
              <w:t>5</w:t>
            </w:r>
            <w:r w:rsidR="5C5109C8" w:rsidRPr="1BC34DD8">
              <w:rPr>
                <w:rFonts w:ascii="Verdana" w:hAnsi="Verdana"/>
                <w:sz w:val="20"/>
                <w:lang w:eastAsia="zh-CN"/>
              </w:rPr>
              <w:t xml:space="preserve"> Aug 2025</w:t>
            </w:r>
          </w:p>
        </w:tc>
      </w:tr>
      <w:tr w:rsidR="000620C0" w14:paraId="5DAAC206" w14:textId="77777777" w:rsidTr="1BC34DD8">
        <w:trPr>
          <w:trHeight w:val="515"/>
        </w:trPr>
        <w:tc>
          <w:tcPr>
            <w:tcW w:w="5400" w:type="dxa"/>
            <w:tcBorders>
              <w:top w:val="single" w:sz="4" w:space="0" w:color="C0C0C0"/>
              <w:bottom w:val="single" w:sz="4" w:space="0" w:color="auto"/>
            </w:tcBorders>
            <w:vAlign w:val="center"/>
          </w:tcPr>
          <w:p w14:paraId="5060525F" w14:textId="77777777" w:rsidR="000620C0" w:rsidRPr="001E0844" w:rsidRDefault="001E0844" w:rsidP="00A11437">
            <w:pPr>
              <w:jc w:val="both"/>
              <w:rPr>
                <w:rFonts w:ascii="Verdana" w:hAnsi="Verdana"/>
                <w:b/>
                <w:sz w:val="20"/>
              </w:rPr>
            </w:pPr>
            <w:r w:rsidRPr="001E0844">
              <w:rPr>
                <w:rFonts w:ascii="Verdana" w:hAnsi="Verdana"/>
                <w:b/>
                <w:sz w:val="20"/>
              </w:rPr>
              <w:t xml:space="preserve">Have you passed the EDIC </w:t>
            </w:r>
            <w:r w:rsidR="000620C0" w:rsidRPr="001E0844">
              <w:rPr>
                <w:rFonts w:ascii="Verdana" w:hAnsi="Verdana"/>
                <w:b/>
                <w:sz w:val="20"/>
              </w:rPr>
              <w:t xml:space="preserve">Safety </w:t>
            </w:r>
            <w:r w:rsidRPr="001E0844">
              <w:rPr>
                <w:rFonts w:ascii="Verdana" w:hAnsi="Verdana"/>
                <w:b/>
                <w:sz w:val="20"/>
              </w:rPr>
              <w:t>Awareness Quiz?</w:t>
            </w:r>
          </w:p>
        </w:tc>
        <w:tc>
          <w:tcPr>
            <w:tcW w:w="3978" w:type="dxa"/>
            <w:gridSpan w:val="2"/>
            <w:tcBorders>
              <w:top w:val="single" w:sz="4" w:space="0" w:color="C0C0C0"/>
              <w:bottom w:val="single" w:sz="4" w:space="0" w:color="auto"/>
            </w:tcBorders>
            <w:vAlign w:val="center"/>
          </w:tcPr>
          <w:p w14:paraId="1A44D4F7" w14:textId="64AB07DF" w:rsidR="000620C0" w:rsidRPr="001E0844" w:rsidRDefault="000620C0" w:rsidP="2CC0FFC7">
            <w:pPr>
              <w:jc w:val="both"/>
              <w:rPr>
                <w:rFonts w:ascii="Verdana" w:hAnsi="Verdana"/>
                <w:b/>
                <w:bCs/>
                <w:sz w:val="20"/>
                <w:lang w:eastAsia="zh-CN"/>
              </w:rPr>
            </w:pPr>
            <w:r w:rsidRPr="2CC0FFC7">
              <w:rPr>
                <w:rFonts w:ascii="Verdana" w:hAnsi="Verdana"/>
                <w:b/>
                <w:bCs/>
                <w:sz w:val="20"/>
                <w:lang w:eastAsia="zh-CN"/>
              </w:rPr>
              <w:t>P</w:t>
            </w:r>
            <w:r w:rsidR="0051365E" w:rsidRPr="2CC0FFC7">
              <w:rPr>
                <w:rFonts w:ascii="Verdana" w:hAnsi="Verdana"/>
                <w:b/>
                <w:bCs/>
                <w:sz w:val="20"/>
                <w:lang w:eastAsia="zh-CN"/>
              </w:rPr>
              <w:t xml:space="preserve">ass/ </w:t>
            </w:r>
            <w:r w:rsidR="0051365E" w:rsidRPr="2CC0FFC7">
              <w:rPr>
                <w:rFonts w:ascii="Verdana" w:hAnsi="Verdana"/>
                <w:b/>
                <w:bCs/>
                <w:strike/>
                <w:sz w:val="20"/>
                <w:lang w:eastAsia="zh-CN"/>
              </w:rPr>
              <w:t>Fail</w:t>
            </w:r>
            <w:r w:rsidR="00C03A0C" w:rsidRPr="2CC0FFC7">
              <w:rPr>
                <w:rFonts w:ascii="Verdana" w:hAnsi="Verdana"/>
                <w:b/>
                <w:bCs/>
                <w:sz w:val="20"/>
                <w:lang w:eastAsia="zh-CN"/>
              </w:rPr>
              <w:t xml:space="preserve"> </w:t>
            </w:r>
            <w:r w:rsidRPr="2CC0FFC7">
              <w:rPr>
                <w:rFonts w:ascii="Verdana" w:hAnsi="Verdana"/>
                <w:b/>
                <w:bCs/>
                <w:sz w:val="20"/>
                <w:lang w:eastAsia="zh-CN"/>
              </w:rPr>
              <w:t xml:space="preserve">Test </w:t>
            </w:r>
            <w:r w:rsidR="0051365E" w:rsidRPr="2CC0FFC7">
              <w:rPr>
                <w:rFonts w:ascii="Verdana" w:hAnsi="Verdana"/>
                <w:b/>
                <w:bCs/>
                <w:sz w:val="20"/>
                <w:lang w:eastAsia="zh-CN"/>
              </w:rPr>
              <w:t>Date</w:t>
            </w:r>
            <w:r w:rsidRPr="2CC0FFC7">
              <w:rPr>
                <w:rFonts w:ascii="Verdana" w:hAnsi="Verdana"/>
                <w:b/>
                <w:bCs/>
                <w:sz w:val="20"/>
                <w:lang w:eastAsia="zh-CN"/>
              </w:rPr>
              <w:t xml:space="preserve">: </w:t>
            </w:r>
            <w:r w:rsidR="00C03A0C" w:rsidRPr="2CC0FFC7">
              <w:rPr>
                <w:rFonts w:ascii="Verdana" w:hAnsi="Verdana"/>
                <w:b/>
                <w:bCs/>
                <w:sz w:val="20"/>
                <w:lang w:eastAsia="zh-CN"/>
              </w:rPr>
              <w:t>Mar 2023</w:t>
            </w:r>
          </w:p>
        </w:tc>
      </w:tr>
      <w:tr w:rsidR="005433E8" w14:paraId="1E56068C" w14:textId="77777777" w:rsidTr="1BC34DD8">
        <w:trPr>
          <w:trHeight w:val="360"/>
        </w:trPr>
        <w:tc>
          <w:tcPr>
            <w:tcW w:w="9378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7AE24627" w14:textId="77777777" w:rsidR="005433E8" w:rsidRPr="00243F31" w:rsidRDefault="005433E8" w:rsidP="00467ED8">
            <w:pPr>
              <w:jc w:val="center"/>
              <w:rPr>
                <w:sz w:val="8"/>
                <w:szCs w:val="8"/>
              </w:rPr>
            </w:pPr>
          </w:p>
          <w:p w14:paraId="55AA4E89" w14:textId="77777777" w:rsidR="005433E8" w:rsidRPr="00243F31" w:rsidRDefault="005433E8" w:rsidP="00467ED8">
            <w:pPr>
              <w:jc w:val="center"/>
              <w:rPr>
                <w:rFonts w:ascii="Verdana" w:hAnsi="Verdana"/>
                <w:b/>
                <w:color w:val="808080"/>
                <w:sz w:val="20"/>
                <w:lang w:eastAsia="zh-CN"/>
              </w:rPr>
            </w:pPr>
            <w:r w:rsidRPr="00243F31">
              <w:rPr>
                <w:rFonts w:ascii="Verdana" w:hAnsi="Verdana"/>
                <w:b/>
                <w:color w:val="808080"/>
                <w:sz w:val="20"/>
              </w:rPr>
              <w:t xml:space="preserve">SAFETY </w:t>
            </w:r>
            <w:r>
              <w:rPr>
                <w:rFonts w:ascii="Verdana" w:hAnsi="Verdana"/>
                <w:b/>
                <w:color w:val="808080"/>
                <w:sz w:val="20"/>
              </w:rPr>
              <w:t>VIDEO VIEWING</w:t>
            </w:r>
          </w:p>
          <w:p w14:paraId="0193CE17" w14:textId="77777777" w:rsidR="005433E8" w:rsidRPr="00243F31" w:rsidRDefault="005433E8" w:rsidP="00467ED8">
            <w:pPr>
              <w:jc w:val="center"/>
              <w:rPr>
                <w:rFonts w:ascii="Verdana" w:hAnsi="Verdana"/>
                <w:b/>
                <w:sz w:val="8"/>
                <w:szCs w:val="8"/>
              </w:rPr>
            </w:pPr>
          </w:p>
        </w:tc>
      </w:tr>
      <w:tr w:rsidR="005433E8" w:rsidRPr="005433E8" w14:paraId="008297DF" w14:textId="77777777" w:rsidTr="1BC34DD8">
        <w:trPr>
          <w:trHeight w:val="360"/>
        </w:trPr>
        <w:tc>
          <w:tcPr>
            <w:tcW w:w="739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C0C0C0"/>
            </w:tcBorders>
            <w:vAlign w:val="center"/>
          </w:tcPr>
          <w:p w14:paraId="6545F98E" w14:textId="77777777" w:rsidR="005433E8" w:rsidRPr="005433E8" w:rsidRDefault="005433E8" w:rsidP="005433E8">
            <w:pPr>
              <w:jc w:val="center"/>
              <w:rPr>
                <w:rFonts w:ascii="Verdana" w:hAnsi="Verdana"/>
                <w:sz w:val="19"/>
                <w:szCs w:val="19"/>
                <w:lang w:eastAsia="zh-CN"/>
              </w:rPr>
            </w:pPr>
            <w:r w:rsidRPr="005433E8">
              <w:rPr>
                <w:rFonts w:ascii="Verdana" w:hAnsi="Verdana"/>
                <w:sz w:val="19"/>
                <w:szCs w:val="19"/>
                <w:lang w:eastAsia="zh-CN"/>
              </w:rPr>
              <w:t>Safety Video Title</w:t>
            </w:r>
          </w:p>
        </w:tc>
        <w:tc>
          <w:tcPr>
            <w:tcW w:w="19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83B9FA" w14:textId="77777777" w:rsidR="005433E8" w:rsidRPr="005433E8" w:rsidRDefault="005433E8" w:rsidP="005433E8">
            <w:pPr>
              <w:jc w:val="center"/>
              <w:rPr>
                <w:rFonts w:ascii="Verdana" w:hAnsi="Verdana"/>
                <w:sz w:val="19"/>
                <w:szCs w:val="19"/>
                <w:lang w:eastAsia="zh-CN"/>
              </w:rPr>
            </w:pPr>
            <w:r w:rsidRPr="005433E8">
              <w:rPr>
                <w:rFonts w:ascii="Verdana" w:hAnsi="Verdana"/>
                <w:sz w:val="19"/>
                <w:szCs w:val="19"/>
                <w:lang w:eastAsia="zh-CN"/>
              </w:rPr>
              <w:t>Date of Viewing</w:t>
            </w:r>
          </w:p>
        </w:tc>
      </w:tr>
      <w:tr w:rsidR="006C4541" w14:paraId="08E10CAE" w14:textId="77777777" w:rsidTr="1BC34DD8">
        <w:trPr>
          <w:trHeight w:val="360"/>
        </w:trPr>
        <w:tc>
          <w:tcPr>
            <w:tcW w:w="7391" w:type="dxa"/>
            <w:gridSpan w:val="2"/>
            <w:tcBorders>
              <w:top w:val="single" w:sz="4" w:space="0" w:color="auto"/>
              <w:bottom w:val="single" w:sz="4" w:space="0" w:color="C0C0C0"/>
              <w:right w:val="single" w:sz="4" w:space="0" w:color="C0C0C0"/>
            </w:tcBorders>
            <w:vAlign w:val="center"/>
          </w:tcPr>
          <w:p w14:paraId="2D08F6A4" w14:textId="78B500AE" w:rsidR="006C4541" w:rsidRPr="00243F31" w:rsidRDefault="006C4541" w:rsidP="006C4541">
            <w:pPr>
              <w:jc w:val="both"/>
              <w:rPr>
                <w:rFonts w:ascii="Verdana" w:hAnsi="Verdana"/>
                <w:sz w:val="20"/>
                <w:lang w:eastAsia="zh-CN"/>
              </w:rPr>
            </w:pPr>
            <w:r w:rsidRPr="006C4541">
              <w:rPr>
                <w:rFonts w:ascii="Verdana" w:hAnsi="Verdana"/>
                <w:sz w:val="20"/>
                <w:lang w:val="en-SG" w:eastAsia="zh-CN"/>
              </w:rPr>
              <w:t>First Aid Video</w:t>
            </w:r>
          </w:p>
        </w:tc>
        <w:tc>
          <w:tcPr>
            <w:tcW w:w="1987" w:type="dxa"/>
            <w:tcBorders>
              <w:top w:val="single" w:sz="4" w:space="0" w:color="auto"/>
              <w:bottom w:val="single" w:sz="4" w:space="0" w:color="C0C0C0"/>
            </w:tcBorders>
            <w:vAlign w:val="center"/>
          </w:tcPr>
          <w:p w14:paraId="4BEAC6FF" w14:textId="683B0563" w:rsidR="006C4541" w:rsidRPr="00243F31" w:rsidRDefault="006C4541" w:rsidP="006C4541">
            <w:pPr>
              <w:jc w:val="center"/>
              <w:rPr>
                <w:rFonts w:ascii="Verdana" w:hAnsi="Verdana"/>
                <w:sz w:val="20"/>
                <w:lang w:eastAsia="zh-CN"/>
              </w:rPr>
            </w:pPr>
            <w:r>
              <w:rPr>
                <w:rFonts w:ascii="Verdana" w:hAnsi="Verdana"/>
                <w:sz w:val="20"/>
                <w:lang w:eastAsia="zh-CN"/>
              </w:rPr>
              <w:t>7 August 2025</w:t>
            </w:r>
          </w:p>
        </w:tc>
      </w:tr>
      <w:tr w:rsidR="006C4541" w14:paraId="2810175B" w14:textId="77777777" w:rsidTr="1BC34DD8">
        <w:trPr>
          <w:trHeight w:val="360"/>
        </w:trPr>
        <w:tc>
          <w:tcPr>
            <w:tcW w:w="7391" w:type="dxa"/>
            <w:gridSpan w:val="2"/>
            <w:tcBorders>
              <w:top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3CB01786" w14:textId="73466382" w:rsidR="006C4541" w:rsidRPr="00243F31" w:rsidRDefault="006C4541" w:rsidP="006C4541">
            <w:pPr>
              <w:jc w:val="both"/>
              <w:rPr>
                <w:rFonts w:ascii="Verdana" w:hAnsi="Verdana"/>
                <w:sz w:val="20"/>
                <w:lang w:eastAsia="zh-CN"/>
              </w:rPr>
            </w:pPr>
            <w:r w:rsidRPr="006C4541">
              <w:rPr>
                <w:rFonts w:ascii="Verdana" w:hAnsi="Verdana"/>
                <w:sz w:val="20"/>
                <w:lang w:val="en-SG" w:eastAsia="zh-CN"/>
              </w:rPr>
              <w:t>Introduction to Laboratory Safety and Health in NUS</w:t>
            </w:r>
          </w:p>
        </w:tc>
        <w:tc>
          <w:tcPr>
            <w:tcW w:w="1987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4A833EE1" w14:textId="3670E5CE" w:rsidR="006C4541" w:rsidRPr="00243F31" w:rsidRDefault="006C4541" w:rsidP="006C4541">
            <w:pPr>
              <w:jc w:val="center"/>
              <w:rPr>
                <w:rFonts w:ascii="Verdana" w:hAnsi="Verdana"/>
                <w:sz w:val="20"/>
                <w:lang w:eastAsia="zh-CN"/>
              </w:rPr>
            </w:pPr>
            <w:r>
              <w:rPr>
                <w:rFonts w:ascii="Verdana" w:hAnsi="Verdana"/>
                <w:sz w:val="20"/>
                <w:lang w:eastAsia="zh-CN"/>
              </w:rPr>
              <w:t>7 August 2025</w:t>
            </w:r>
          </w:p>
        </w:tc>
      </w:tr>
      <w:tr w:rsidR="005433E8" w14:paraId="060060E3" w14:textId="77777777" w:rsidTr="1BC34DD8">
        <w:trPr>
          <w:trHeight w:val="360"/>
        </w:trPr>
        <w:tc>
          <w:tcPr>
            <w:tcW w:w="7391" w:type="dxa"/>
            <w:gridSpan w:val="2"/>
            <w:tcBorders>
              <w:top w:val="single" w:sz="4" w:space="0" w:color="C0C0C0"/>
              <w:bottom w:val="single" w:sz="4" w:space="0" w:color="auto"/>
              <w:right w:val="single" w:sz="4" w:space="0" w:color="C0C0C0"/>
            </w:tcBorders>
            <w:vAlign w:val="center"/>
          </w:tcPr>
          <w:p w14:paraId="0C5CBAD4" w14:textId="6C01A5FB" w:rsidR="005433E8" w:rsidRPr="00243F31" w:rsidRDefault="006C4541" w:rsidP="00243F31">
            <w:pPr>
              <w:jc w:val="both"/>
              <w:rPr>
                <w:rFonts w:ascii="Verdana" w:hAnsi="Verdana"/>
                <w:sz w:val="20"/>
                <w:lang w:eastAsia="zh-CN"/>
              </w:rPr>
            </w:pPr>
            <w:r w:rsidRPr="006C4541">
              <w:rPr>
                <w:rFonts w:ascii="Verdana" w:hAnsi="Verdana"/>
                <w:sz w:val="20"/>
                <w:lang w:val="en-SG" w:eastAsia="zh-CN"/>
              </w:rPr>
              <w:t>Mechanical Engineering Workshop Safety</w:t>
            </w:r>
          </w:p>
        </w:tc>
        <w:tc>
          <w:tcPr>
            <w:tcW w:w="1987" w:type="dxa"/>
            <w:tcBorders>
              <w:top w:val="single" w:sz="4" w:space="0" w:color="C0C0C0"/>
              <w:bottom w:val="single" w:sz="4" w:space="0" w:color="auto"/>
            </w:tcBorders>
            <w:vAlign w:val="center"/>
          </w:tcPr>
          <w:p w14:paraId="5C781667" w14:textId="7D660C4C" w:rsidR="005433E8" w:rsidRPr="00243F31" w:rsidRDefault="006C4541" w:rsidP="006F0D90">
            <w:pPr>
              <w:jc w:val="center"/>
              <w:rPr>
                <w:rFonts w:ascii="Verdana" w:hAnsi="Verdana"/>
                <w:sz w:val="20"/>
                <w:lang w:eastAsia="zh-CN"/>
              </w:rPr>
            </w:pPr>
            <w:r>
              <w:rPr>
                <w:rFonts w:ascii="Verdana" w:hAnsi="Verdana"/>
                <w:sz w:val="20"/>
                <w:lang w:eastAsia="zh-CN"/>
              </w:rPr>
              <w:t>7 August 2025</w:t>
            </w:r>
          </w:p>
        </w:tc>
      </w:tr>
      <w:bookmarkEnd w:id="0"/>
      <w:bookmarkEnd w:id="1"/>
    </w:tbl>
    <w:p w14:paraId="5791946B" w14:textId="77777777" w:rsidR="0049558C" w:rsidRDefault="00EA2420" w:rsidP="00BB119C">
      <w:pPr>
        <w:rPr>
          <w:sz w:val="8"/>
          <w:szCs w:val="8"/>
        </w:rPr>
      </w:pPr>
      <w:r>
        <w:rPr>
          <w:sz w:val="8"/>
          <w:szCs w:val="8"/>
        </w:rPr>
        <w:br w:type="page"/>
      </w:r>
    </w:p>
    <w:p w14:paraId="06F7B04E" w14:textId="77777777" w:rsidR="00E9535D" w:rsidRDefault="00E9535D" w:rsidP="00BB119C">
      <w:pPr>
        <w:rPr>
          <w:sz w:val="8"/>
          <w:szCs w:val="8"/>
        </w:rPr>
      </w:pPr>
    </w:p>
    <w:p w14:paraId="6733553C" w14:textId="77777777" w:rsidR="00E9535D" w:rsidRPr="0049558C" w:rsidRDefault="00E9535D" w:rsidP="00BB119C">
      <w:pPr>
        <w:rPr>
          <w:sz w:val="8"/>
          <w:szCs w:val="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684"/>
      </w:tblGrid>
      <w:tr w:rsidR="00447E7E" w14:paraId="67E46785" w14:textId="77777777" w:rsidTr="1BC34DD8">
        <w:tc>
          <w:tcPr>
            <w:tcW w:w="9684" w:type="dxa"/>
            <w:tcBorders>
              <w:bottom w:val="single" w:sz="4" w:space="0" w:color="auto"/>
            </w:tcBorders>
            <w:shd w:val="clear" w:color="auto" w:fill="E0E0E0"/>
          </w:tcPr>
          <w:p w14:paraId="3759C1C7" w14:textId="77777777" w:rsidR="00447E7E" w:rsidRPr="00243F31" w:rsidRDefault="00447E7E" w:rsidP="00243F31">
            <w:pPr>
              <w:jc w:val="center"/>
              <w:rPr>
                <w:sz w:val="8"/>
                <w:szCs w:val="8"/>
              </w:rPr>
            </w:pPr>
          </w:p>
          <w:p w14:paraId="096BC71D" w14:textId="77777777" w:rsidR="00447E7E" w:rsidRPr="00243F31" w:rsidRDefault="00447E7E" w:rsidP="00243F31">
            <w:pPr>
              <w:jc w:val="center"/>
              <w:rPr>
                <w:rFonts w:ascii="Verdana" w:hAnsi="Verdana"/>
                <w:b/>
                <w:color w:val="808080"/>
                <w:sz w:val="20"/>
              </w:rPr>
            </w:pPr>
            <w:r w:rsidRPr="00243F31">
              <w:rPr>
                <w:rFonts w:ascii="Verdana" w:hAnsi="Verdana"/>
                <w:b/>
                <w:color w:val="808080"/>
                <w:sz w:val="20"/>
              </w:rPr>
              <w:t xml:space="preserve">GUIDELINES FOR APPROPRIATE USE OF </w:t>
            </w:r>
            <w:r w:rsidR="0024223E" w:rsidRPr="00243F31">
              <w:rPr>
                <w:rFonts w:ascii="Verdana" w:hAnsi="Verdana"/>
                <w:b/>
                <w:color w:val="808080"/>
                <w:sz w:val="20"/>
              </w:rPr>
              <w:t>WORKSHOP</w:t>
            </w:r>
            <w:r w:rsidRPr="00243F31">
              <w:rPr>
                <w:rFonts w:ascii="Verdana" w:hAnsi="Verdana"/>
                <w:b/>
                <w:color w:val="808080"/>
                <w:sz w:val="20"/>
              </w:rPr>
              <w:t xml:space="preserve"> FACILITIES</w:t>
            </w:r>
          </w:p>
          <w:p w14:paraId="06C25285" w14:textId="77777777" w:rsidR="00447E7E" w:rsidRPr="00243F31" w:rsidRDefault="00447E7E" w:rsidP="00243F31">
            <w:pPr>
              <w:jc w:val="center"/>
              <w:rPr>
                <w:rFonts w:ascii="Verdana" w:hAnsi="Verdana"/>
                <w:b/>
                <w:sz w:val="8"/>
                <w:szCs w:val="8"/>
              </w:rPr>
            </w:pPr>
          </w:p>
        </w:tc>
      </w:tr>
      <w:tr w:rsidR="00447E7E" w:rsidRPr="00243F31" w14:paraId="6C82CC7A" w14:textId="77777777" w:rsidTr="1BC34DD8">
        <w:trPr>
          <w:trHeight w:val="373"/>
        </w:trPr>
        <w:tc>
          <w:tcPr>
            <w:tcW w:w="9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443CA" w14:textId="77777777" w:rsidR="000620C0" w:rsidRDefault="000620C0" w:rsidP="000620C0">
            <w:pPr>
              <w:pStyle w:val="Default"/>
              <w:rPr>
                <w:sz w:val="20"/>
                <w:szCs w:val="20"/>
              </w:rPr>
            </w:pPr>
          </w:p>
          <w:p w14:paraId="61897A7E" w14:textId="77777777" w:rsidR="000620C0" w:rsidRPr="000620C0" w:rsidRDefault="000620C0" w:rsidP="000620C0">
            <w:pPr>
              <w:pStyle w:val="Default"/>
              <w:numPr>
                <w:ilvl w:val="0"/>
                <w:numId w:val="13"/>
              </w:numPr>
              <w:rPr>
                <w:sz w:val="18"/>
                <w:szCs w:val="18"/>
              </w:rPr>
            </w:pPr>
            <w:r w:rsidRPr="000620C0">
              <w:rPr>
                <w:sz w:val="20"/>
                <w:szCs w:val="20"/>
              </w:rPr>
              <w:t>Project Supervisor</w:t>
            </w:r>
            <w:r>
              <w:rPr>
                <w:sz w:val="20"/>
                <w:szCs w:val="20"/>
              </w:rPr>
              <w:t xml:space="preserve"> (PS)</w:t>
            </w:r>
            <w:r w:rsidRPr="000620C0">
              <w:rPr>
                <w:sz w:val="20"/>
                <w:szCs w:val="20"/>
              </w:rPr>
              <w:t xml:space="preserve"> has to ensure that students receive the appropriate information, instruction, training and practice standard operation procedures for them to perform work safely </w:t>
            </w:r>
          </w:p>
          <w:p w14:paraId="722D1301" w14:textId="77777777" w:rsidR="000620C0" w:rsidRPr="000620C0" w:rsidRDefault="000620C0" w:rsidP="000620C0">
            <w:pPr>
              <w:pStyle w:val="Default"/>
              <w:rPr>
                <w:sz w:val="20"/>
                <w:szCs w:val="20"/>
              </w:rPr>
            </w:pPr>
          </w:p>
          <w:p w14:paraId="463F0865" w14:textId="77777777" w:rsidR="000620C0" w:rsidRPr="000620C0" w:rsidRDefault="000620C0" w:rsidP="000620C0">
            <w:pPr>
              <w:pStyle w:val="Default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0620C0">
              <w:rPr>
                <w:sz w:val="20"/>
                <w:szCs w:val="20"/>
              </w:rPr>
              <w:t xml:space="preserve">Project Supervisor has to ensure that students receive an induction that includes information pertaining to emergency response procedures and emergency contact numbers </w:t>
            </w:r>
          </w:p>
          <w:p w14:paraId="6B7FFD5F" w14:textId="6E773E10" w:rsidR="000620C0" w:rsidRPr="000620C0" w:rsidRDefault="000620C0" w:rsidP="000620C0">
            <w:pPr>
              <w:pStyle w:val="Default"/>
              <w:rPr>
                <w:sz w:val="20"/>
                <w:szCs w:val="20"/>
              </w:rPr>
            </w:pPr>
          </w:p>
          <w:p w14:paraId="28280CC4" w14:textId="77777777" w:rsidR="000620C0" w:rsidRPr="000620C0" w:rsidRDefault="000620C0" w:rsidP="000620C0">
            <w:pPr>
              <w:pStyle w:val="Default"/>
              <w:numPr>
                <w:ilvl w:val="0"/>
                <w:numId w:val="13"/>
              </w:numPr>
              <w:rPr>
                <w:b/>
                <w:sz w:val="20"/>
                <w:szCs w:val="20"/>
              </w:rPr>
            </w:pPr>
            <w:r w:rsidRPr="000620C0">
              <w:rPr>
                <w:b/>
                <w:sz w:val="20"/>
                <w:szCs w:val="20"/>
              </w:rPr>
              <w:t xml:space="preserve">No one is permitted to work in the workshop alone at all times </w:t>
            </w:r>
            <w:r>
              <w:rPr>
                <w:b/>
                <w:sz w:val="20"/>
                <w:szCs w:val="20"/>
              </w:rPr>
              <w:t>(use “Buddy system”)</w:t>
            </w:r>
          </w:p>
          <w:p w14:paraId="237E7A5F" w14:textId="77777777" w:rsidR="000620C0" w:rsidRPr="000620C0" w:rsidRDefault="000620C0" w:rsidP="000620C0">
            <w:pPr>
              <w:pStyle w:val="Default"/>
              <w:rPr>
                <w:sz w:val="20"/>
                <w:szCs w:val="20"/>
              </w:rPr>
            </w:pPr>
          </w:p>
          <w:p w14:paraId="462946B5" w14:textId="77777777" w:rsidR="000620C0" w:rsidRPr="000620C0" w:rsidRDefault="000620C0" w:rsidP="000620C0">
            <w:pPr>
              <w:pStyle w:val="Default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0620C0">
              <w:rPr>
                <w:sz w:val="20"/>
                <w:szCs w:val="20"/>
              </w:rPr>
              <w:t xml:space="preserve">Prior approval is needed by workshop supervisor/manager two (2) working days in advance if the staff and students need to work after office hours </w:t>
            </w:r>
          </w:p>
          <w:p w14:paraId="388A706F" w14:textId="77777777" w:rsidR="000620C0" w:rsidRPr="000620C0" w:rsidRDefault="000620C0" w:rsidP="000620C0">
            <w:pPr>
              <w:pStyle w:val="Default"/>
              <w:rPr>
                <w:sz w:val="20"/>
                <w:szCs w:val="20"/>
              </w:rPr>
            </w:pPr>
          </w:p>
          <w:p w14:paraId="320834A2" w14:textId="77777777" w:rsidR="000620C0" w:rsidRPr="000620C0" w:rsidRDefault="000620C0" w:rsidP="000620C0">
            <w:pPr>
              <w:pStyle w:val="Default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0620C0">
              <w:rPr>
                <w:sz w:val="20"/>
                <w:szCs w:val="20"/>
              </w:rPr>
              <w:t xml:space="preserve">Activities and usage of material beyond those mentioned in the project risk assessment are not allowed </w:t>
            </w:r>
          </w:p>
          <w:p w14:paraId="7FD7EA50" w14:textId="77777777" w:rsidR="000620C0" w:rsidRPr="000620C0" w:rsidRDefault="000620C0" w:rsidP="000620C0">
            <w:pPr>
              <w:pStyle w:val="Default"/>
              <w:rPr>
                <w:sz w:val="20"/>
                <w:szCs w:val="20"/>
              </w:rPr>
            </w:pPr>
          </w:p>
          <w:p w14:paraId="1944F97F" w14:textId="77777777" w:rsidR="000620C0" w:rsidRPr="000620C0" w:rsidRDefault="000620C0" w:rsidP="000620C0">
            <w:pPr>
              <w:pStyle w:val="Default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0620C0">
              <w:rPr>
                <w:sz w:val="20"/>
                <w:szCs w:val="20"/>
              </w:rPr>
              <w:t xml:space="preserve">Personal protective equipment e.g. safety goggles, ear plugs, breathing respirators, gloves must be used when applicable </w:t>
            </w:r>
          </w:p>
          <w:p w14:paraId="06244F7D" w14:textId="77777777" w:rsidR="000620C0" w:rsidRPr="000620C0" w:rsidRDefault="000620C0" w:rsidP="000620C0">
            <w:pPr>
              <w:pStyle w:val="Default"/>
              <w:rPr>
                <w:sz w:val="20"/>
                <w:szCs w:val="20"/>
              </w:rPr>
            </w:pPr>
          </w:p>
          <w:p w14:paraId="3A0A136D" w14:textId="77777777" w:rsidR="000620C0" w:rsidRPr="000620C0" w:rsidRDefault="000620C0" w:rsidP="000620C0">
            <w:pPr>
              <w:pStyle w:val="Default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0620C0">
              <w:rPr>
                <w:sz w:val="20"/>
                <w:szCs w:val="20"/>
              </w:rPr>
              <w:t xml:space="preserve">Sandals, slippers or any other types of open toe shoes are not allowed in the workshop </w:t>
            </w:r>
          </w:p>
          <w:p w14:paraId="2F980C19" w14:textId="77777777" w:rsidR="000620C0" w:rsidRPr="000620C0" w:rsidRDefault="000620C0" w:rsidP="000620C0">
            <w:pPr>
              <w:pStyle w:val="Default"/>
              <w:pageBreakBefore/>
              <w:rPr>
                <w:sz w:val="20"/>
                <w:szCs w:val="20"/>
              </w:rPr>
            </w:pPr>
          </w:p>
          <w:p w14:paraId="7714EA34" w14:textId="77777777" w:rsidR="000620C0" w:rsidRPr="000620C0" w:rsidRDefault="000620C0" w:rsidP="000620C0">
            <w:pPr>
              <w:pStyle w:val="Default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0620C0">
              <w:rPr>
                <w:sz w:val="20"/>
                <w:szCs w:val="20"/>
              </w:rPr>
              <w:t xml:space="preserve">Staff/students wearing bermuda shorts, shorts, singlets, tank tops or similar clothing are not allowed in the workshop </w:t>
            </w:r>
          </w:p>
          <w:p w14:paraId="7869C5E6" w14:textId="77777777" w:rsidR="000620C0" w:rsidRPr="000620C0" w:rsidRDefault="000620C0" w:rsidP="000620C0">
            <w:pPr>
              <w:pStyle w:val="Default"/>
              <w:rPr>
                <w:sz w:val="20"/>
                <w:szCs w:val="20"/>
              </w:rPr>
            </w:pPr>
          </w:p>
          <w:p w14:paraId="0CD9EFE2" w14:textId="77777777" w:rsidR="000620C0" w:rsidRPr="000620C0" w:rsidRDefault="000620C0" w:rsidP="000620C0">
            <w:pPr>
              <w:pStyle w:val="Default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0620C0">
              <w:rPr>
                <w:sz w:val="20"/>
                <w:szCs w:val="20"/>
              </w:rPr>
              <w:t xml:space="preserve">No food and drinks are allowed in the workshop except plain water </w:t>
            </w:r>
          </w:p>
          <w:p w14:paraId="1FD47729" w14:textId="77777777" w:rsidR="000620C0" w:rsidRPr="000620C0" w:rsidRDefault="000620C0" w:rsidP="000620C0">
            <w:pPr>
              <w:pStyle w:val="Default"/>
              <w:rPr>
                <w:sz w:val="20"/>
                <w:szCs w:val="20"/>
              </w:rPr>
            </w:pPr>
          </w:p>
          <w:p w14:paraId="34EC335E" w14:textId="77777777" w:rsidR="000620C0" w:rsidRPr="000620C0" w:rsidRDefault="000620C0" w:rsidP="000620C0">
            <w:pPr>
              <w:pStyle w:val="Default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0620C0">
              <w:rPr>
                <w:sz w:val="20"/>
                <w:szCs w:val="20"/>
              </w:rPr>
              <w:t xml:space="preserve">Care must be exercised in the disposal of dangerous waste e.g. chemicals, waste oils, in accordance to safety guidelines where applicable </w:t>
            </w:r>
          </w:p>
          <w:p w14:paraId="647B5DF6" w14:textId="77777777" w:rsidR="000620C0" w:rsidRPr="000620C0" w:rsidRDefault="000620C0" w:rsidP="000620C0">
            <w:pPr>
              <w:pStyle w:val="Default"/>
              <w:rPr>
                <w:sz w:val="20"/>
                <w:szCs w:val="20"/>
              </w:rPr>
            </w:pPr>
          </w:p>
          <w:p w14:paraId="6BD084C6" w14:textId="77777777" w:rsidR="000620C0" w:rsidRPr="000620C0" w:rsidRDefault="000620C0" w:rsidP="000620C0">
            <w:pPr>
              <w:pStyle w:val="Default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0620C0">
              <w:rPr>
                <w:sz w:val="20"/>
                <w:szCs w:val="20"/>
              </w:rPr>
              <w:t xml:space="preserve">Keep the workshop clean, neat and well organized, return all tooling/equipment to the storage cabinets, trays, etc. The area must be swept clean before leaving and ensure that good housekeeping standards are followed </w:t>
            </w:r>
          </w:p>
          <w:p w14:paraId="39829B0A" w14:textId="77777777" w:rsidR="000620C0" w:rsidRPr="000620C0" w:rsidRDefault="000620C0" w:rsidP="000620C0">
            <w:pPr>
              <w:pStyle w:val="Default"/>
              <w:rPr>
                <w:sz w:val="20"/>
                <w:szCs w:val="20"/>
              </w:rPr>
            </w:pPr>
          </w:p>
          <w:p w14:paraId="628292E4" w14:textId="77777777" w:rsidR="000620C0" w:rsidRPr="000620C0" w:rsidRDefault="000620C0" w:rsidP="000620C0">
            <w:pPr>
              <w:pStyle w:val="Default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0620C0">
              <w:rPr>
                <w:sz w:val="20"/>
                <w:szCs w:val="20"/>
              </w:rPr>
              <w:t xml:space="preserve">No visitor is allowed in the workshop unless prior approval from workshop supervisor/manager is sought </w:t>
            </w:r>
          </w:p>
          <w:p w14:paraId="464A20E0" w14:textId="77777777" w:rsidR="000620C0" w:rsidRPr="000620C0" w:rsidRDefault="000620C0" w:rsidP="000620C0">
            <w:pPr>
              <w:pStyle w:val="Default"/>
              <w:rPr>
                <w:sz w:val="20"/>
                <w:szCs w:val="20"/>
              </w:rPr>
            </w:pPr>
          </w:p>
          <w:p w14:paraId="24DC085E" w14:textId="77777777" w:rsidR="000620C0" w:rsidRPr="000620C0" w:rsidRDefault="000620C0" w:rsidP="000620C0">
            <w:pPr>
              <w:pStyle w:val="Default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0620C0">
              <w:rPr>
                <w:sz w:val="20"/>
                <w:szCs w:val="20"/>
              </w:rPr>
              <w:t xml:space="preserve">Report any incident/accident immediately to workshop supervisor/projector supervisor during office hours and campus security/projector supervisor after office hours. </w:t>
            </w:r>
          </w:p>
          <w:p w14:paraId="2839D392" w14:textId="77777777" w:rsidR="000620C0" w:rsidRPr="000620C0" w:rsidRDefault="000620C0" w:rsidP="000620C0">
            <w:pPr>
              <w:pStyle w:val="Default"/>
              <w:rPr>
                <w:sz w:val="20"/>
                <w:szCs w:val="20"/>
              </w:rPr>
            </w:pPr>
          </w:p>
          <w:p w14:paraId="4D763E36" w14:textId="77777777" w:rsidR="000620C0" w:rsidRPr="000620C0" w:rsidRDefault="000620C0" w:rsidP="000620C0">
            <w:pPr>
              <w:pStyle w:val="Default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0620C0">
              <w:rPr>
                <w:sz w:val="20"/>
                <w:szCs w:val="20"/>
              </w:rPr>
              <w:t xml:space="preserve">If in doubt, always ask </w:t>
            </w:r>
          </w:p>
          <w:p w14:paraId="4C3D83F8" w14:textId="77777777" w:rsidR="000620C0" w:rsidRPr="000620C0" w:rsidRDefault="000620C0" w:rsidP="000620C0">
            <w:pPr>
              <w:pStyle w:val="Default"/>
              <w:rPr>
                <w:sz w:val="20"/>
                <w:szCs w:val="20"/>
              </w:rPr>
            </w:pPr>
          </w:p>
          <w:p w14:paraId="6EFC9F93" w14:textId="77777777" w:rsidR="007C22C8" w:rsidRPr="000620C0" w:rsidRDefault="000620C0" w:rsidP="000620C0">
            <w:pPr>
              <w:pStyle w:val="Default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0620C0">
              <w:rPr>
                <w:sz w:val="20"/>
                <w:szCs w:val="20"/>
              </w:rPr>
              <w:t xml:space="preserve">Disciplinary action will be taken against those who violate the rules &amp; regulations, including suspension of access to the workshop </w:t>
            </w:r>
          </w:p>
        </w:tc>
      </w:tr>
    </w:tbl>
    <w:p w14:paraId="22A4A534" w14:textId="0FC27748" w:rsidR="1BC34DD8" w:rsidRDefault="1BC34DD8">
      <w:r>
        <w:br w:type="page"/>
      </w:r>
    </w:p>
    <w:p w14:paraId="70EB4ABF" w14:textId="77777777" w:rsidR="00447E7E" w:rsidRPr="0087702D" w:rsidRDefault="00447E7E" w:rsidP="00BB119C">
      <w:pPr>
        <w:rPr>
          <w:sz w:val="21"/>
          <w:szCs w:val="21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0"/>
        <w:gridCol w:w="4253"/>
        <w:gridCol w:w="708"/>
        <w:gridCol w:w="3956"/>
        <w:gridCol w:w="517"/>
      </w:tblGrid>
      <w:tr w:rsidR="00D75655" w14:paraId="73249D41" w14:textId="77777777" w:rsidTr="00EE6C7E">
        <w:tc>
          <w:tcPr>
            <w:tcW w:w="9684" w:type="dxa"/>
            <w:gridSpan w:val="5"/>
            <w:tcBorders>
              <w:bottom w:val="single" w:sz="4" w:space="0" w:color="auto"/>
            </w:tcBorders>
            <w:shd w:val="clear" w:color="auto" w:fill="E0E0E0"/>
          </w:tcPr>
          <w:p w14:paraId="0D9F66EB" w14:textId="77777777" w:rsidR="00D75655" w:rsidRPr="00243F31" w:rsidRDefault="00D75655" w:rsidP="00243F31">
            <w:pPr>
              <w:jc w:val="center"/>
              <w:rPr>
                <w:sz w:val="8"/>
                <w:szCs w:val="8"/>
              </w:rPr>
            </w:pPr>
          </w:p>
          <w:p w14:paraId="373BFDA5" w14:textId="77777777" w:rsidR="00D75655" w:rsidRPr="00243F31" w:rsidRDefault="00D75655" w:rsidP="00243F31">
            <w:pPr>
              <w:jc w:val="center"/>
              <w:rPr>
                <w:rFonts w:ascii="Verdana" w:hAnsi="Verdana"/>
                <w:b/>
                <w:color w:val="808080"/>
                <w:sz w:val="20"/>
              </w:rPr>
            </w:pPr>
            <w:r w:rsidRPr="00243F31">
              <w:rPr>
                <w:rFonts w:ascii="Verdana" w:hAnsi="Verdana"/>
                <w:b/>
                <w:color w:val="808080"/>
                <w:sz w:val="20"/>
              </w:rPr>
              <w:t>DECLARATION</w:t>
            </w:r>
          </w:p>
          <w:p w14:paraId="137E663B" w14:textId="77777777" w:rsidR="00D75655" w:rsidRPr="00243F31" w:rsidRDefault="00D75655" w:rsidP="00243F31">
            <w:pPr>
              <w:jc w:val="center"/>
              <w:rPr>
                <w:rFonts w:ascii="Verdana" w:hAnsi="Verdana"/>
                <w:b/>
                <w:sz w:val="8"/>
                <w:szCs w:val="8"/>
              </w:rPr>
            </w:pPr>
          </w:p>
        </w:tc>
      </w:tr>
      <w:tr w:rsidR="00D75655" w:rsidRPr="00243F31" w14:paraId="5511C949" w14:textId="77777777" w:rsidTr="00EE6C7E">
        <w:trPr>
          <w:trHeight w:val="1583"/>
        </w:trPr>
        <w:tc>
          <w:tcPr>
            <w:tcW w:w="9684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EB1ACD0" w14:textId="77777777" w:rsidR="003A4F4D" w:rsidRPr="003A4F4D" w:rsidRDefault="003A4F4D" w:rsidP="00243F31">
            <w:pPr>
              <w:spacing w:line="360" w:lineRule="auto"/>
              <w:rPr>
                <w:rFonts w:ascii="Verdana" w:hAnsi="Verdana"/>
                <w:sz w:val="12"/>
                <w:szCs w:val="12"/>
              </w:rPr>
            </w:pPr>
          </w:p>
          <w:p w14:paraId="613F9E79" w14:textId="44B0C8F4" w:rsidR="00D75655" w:rsidRPr="00243F31" w:rsidRDefault="00130ED0" w:rsidP="00243F31">
            <w:pPr>
              <w:spacing w:line="360" w:lineRule="auto"/>
              <w:rPr>
                <w:rFonts w:ascii="Verdana" w:hAnsi="Verdana"/>
                <w:sz w:val="20"/>
              </w:rPr>
            </w:pPr>
            <w:r w:rsidRPr="00E73FDE">
              <w:rPr>
                <w:rFonts w:ascii="Wingdings" w:eastAsia="Wingdings" w:hAnsi="Wingdings" w:cs="Wingdings"/>
                <w:szCs w:val="24"/>
              </w:rPr>
              <w:t>þ</w:t>
            </w:r>
            <w:r w:rsidR="00E85390" w:rsidRPr="00243F31">
              <w:rPr>
                <w:rFonts w:ascii="Verdana" w:hAnsi="Verdana"/>
                <w:sz w:val="28"/>
                <w:szCs w:val="28"/>
              </w:rPr>
              <w:t xml:space="preserve">  </w:t>
            </w:r>
            <w:r w:rsidR="00E85390" w:rsidRPr="00243F31">
              <w:rPr>
                <w:rFonts w:ascii="Verdana" w:hAnsi="Verdana"/>
                <w:sz w:val="20"/>
              </w:rPr>
              <w:t xml:space="preserve">I agree to abide by the above Guidelines for Appropriate Use of </w:t>
            </w:r>
            <w:r w:rsidR="00336EE4" w:rsidRPr="00243F31">
              <w:rPr>
                <w:rFonts w:ascii="Verdana" w:hAnsi="Verdana"/>
                <w:sz w:val="20"/>
              </w:rPr>
              <w:t>Workshop</w:t>
            </w:r>
            <w:r w:rsidR="00E85390" w:rsidRPr="00243F31">
              <w:rPr>
                <w:rFonts w:ascii="Verdana" w:hAnsi="Verdana"/>
                <w:sz w:val="20"/>
              </w:rPr>
              <w:t xml:space="preserve"> Facilities.</w:t>
            </w:r>
          </w:p>
          <w:p w14:paraId="60AF6BE9" w14:textId="18766CA5" w:rsidR="00E85390" w:rsidRPr="00243F31" w:rsidRDefault="00130ED0" w:rsidP="00243F31">
            <w:pPr>
              <w:spacing w:line="360" w:lineRule="auto"/>
              <w:ind w:left="392" w:hanging="392"/>
              <w:rPr>
                <w:rFonts w:ascii="Verdana" w:hAnsi="Verdana"/>
                <w:sz w:val="20"/>
              </w:rPr>
            </w:pPr>
            <w:r w:rsidRPr="00E73FDE">
              <w:rPr>
                <w:rFonts w:ascii="Wingdings" w:eastAsia="Wingdings" w:hAnsi="Wingdings" w:cs="Wingdings"/>
                <w:szCs w:val="24"/>
              </w:rPr>
              <w:t>þ</w:t>
            </w:r>
            <w:r w:rsidR="00E85390" w:rsidRPr="00243F31">
              <w:rPr>
                <w:rFonts w:ascii="Verdana" w:hAnsi="Verdana"/>
                <w:sz w:val="28"/>
                <w:szCs w:val="28"/>
              </w:rPr>
              <w:t xml:space="preserve">  </w:t>
            </w:r>
            <w:r w:rsidR="00E85390" w:rsidRPr="00243F31">
              <w:rPr>
                <w:rFonts w:ascii="Verdana" w:hAnsi="Verdana"/>
                <w:sz w:val="20"/>
              </w:rPr>
              <w:t>I shall not hold the University responsible or liable</w:t>
            </w:r>
            <w:r w:rsidR="00776FB6" w:rsidRPr="00243F31">
              <w:rPr>
                <w:rFonts w:ascii="Verdana" w:hAnsi="Verdana"/>
                <w:sz w:val="20"/>
              </w:rPr>
              <w:t xml:space="preserve"> in the event </w:t>
            </w:r>
            <w:r w:rsidRPr="00243F31">
              <w:rPr>
                <w:rFonts w:ascii="Verdana" w:hAnsi="Verdana"/>
                <w:sz w:val="20"/>
              </w:rPr>
              <w:t>of death</w:t>
            </w:r>
            <w:r w:rsidR="00727281" w:rsidRPr="00243F31">
              <w:rPr>
                <w:rFonts w:ascii="Verdana" w:hAnsi="Verdana"/>
                <w:sz w:val="20"/>
              </w:rPr>
              <w:t>, injury</w:t>
            </w:r>
            <w:r w:rsidR="00EB17B2" w:rsidRPr="00243F31">
              <w:rPr>
                <w:rFonts w:ascii="Verdana" w:hAnsi="Verdana"/>
                <w:sz w:val="20"/>
              </w:rPr>
              <w:t xml:space="preserve">, </w:t>
            </w:r>
            <w:r w:rsidR="00E85390" w:rsidRPr="00243F31">
              <w:rPr>
                <w:rFonts w:ascii="Verdana" w:hAnsi="Verdana"/>
                <w:sz w:val="20"/>
              </w:rPr>
              <w:t>di</w:t>
            </w:r>
            <w:r w:rsidR="00727281" w:rsidRPr="00243F31">
              <w:rPr>
                <w:rFonts w:ascii="Verdana" w:hAnsi="Verdana"/>
                <w:sz w:val="20"/>
              </w:rPr>
              <w:t>sability</w:t>
            </w:r>
            <w:r w:rsidR="00EB17B2" w:rsidRPr="00243F31">
              <w:rPr>
                <w:rFonts w:ascii="Verdana" w:hAnsi="Verdana"/>
                <w:sz w:val="20"/>
              </w:rPr>
              <w:t xml:space="preserve"> or any </w:t>
            </w:r>
            <w:r w:rsidR="00776FB6" w:rsidRPr="00243F31">
              <w:rPr>
                <w:rFonts w:ascii="Verdana" w:hAnsi="Verdana"/>
                <w:sz w:val="20"/>
              </w:rPr>
              <w:t xml:space="preserve">mishaps </w:t>
            </w:r>
            <w:r w:rsidR="00727281" w:rsidRPr="00243F31">
              <w:rPr>
                <w:rFonts w:ascii="Verdana" w:hAnsi="Verdana"/>
                <w:sz w:val="20"/>
              </w:rPr>
              <w:t xml:space="preserve">while participating in the </w:t>
            </w:r>
            <w:r w:rsidR="00336EE4" w:rsidRPr="00243F31">
              <w:rPr>
                <w:rFonts w:ascii="Verdana" w:hAnsi="Verdana"/>
                <w:sz w:val="20"/>
              </w:rPr>
              <w:t>workshop</w:t>
            </w:r>
            <w:r w:rsidR="00727281" w:rsidRPr="00243F31">
              <w:rPr>
                <w:rFonts w:ascii="Verdana" w:hAnsi="Verdana"/>
                <w:sz w:val="20"/>
              </w:rPr>
              <w:t xml:space="preserve"> activities.</w:t>
            </w:r>
            <w:r w:rsidR="00E85390" w:rsidRPr="00243F31">
              <w:rPr>
                <w:rFonts w:ascii="Verdana" w:hAnsi="Verdana"/>
                <w:sz w:val="20"/>
              </w:rPr>
              <w:t xml:space="preserve"> </w:t>
            </w:r>
          </w:p>
          <w:p w14:paraId="44CBAF52" w14:textId="358EBD78" w:rsidR="005F2035" w:rsidRPr="00243F31" w:rsidRDefault="00130ED0" w:rsidP="007C22C8">
            <w:pPr>
              <w:spacing w:line="360" w:lineRule="auto"/>
              <w:ind w:left="378" w:hanging="378"/>
              <w:rPr>
                <w:rFonts w:ascii="Verdana" w:hAnsi="Verdana"/>
                <w:sz w:val="8"/>
                <w:szCs w:val="8"/>
              </w:rPr>
            </w:pPr>
            <w:r w:rsidRPr="00E73FDE">
              <w:rPr>
                <w:rFonts w:ascii="Wingdings" w:eastAsia="Wingdings" w:hAnsi="Wingdings" w:cs="Wingdings"/>
                <w:szCs w:val="24"/>
              </w:rPr>
              <w:t>þ</w:t>
            </w:r>
            <w:r w:rsidR="00727281" w:rsidRPr="00243F31">
              <w:rPr>
                <w:rFonts w:ascii="Verdana" w:hAnsi="Verdana"/>
                <w:sz w:val="28"/>
                <w:szCs w:val="28"/>
              </w:rPr>
              <w:t xml:space="preserve">  </w:t>
            </w:r>
            <w:r w:rsidR="00727281" w:rsidRPr="00243F31">
              <w:rPr>
                <w:rFonts w:ascii="Verdana" w:hAnsi="Verdana"/>
                <w:sz w:val="20"/>
              </w:rPr>
              <w:t>I have read, understood and hereby acknowledged receipt of an exact copy of this Registration form.</w:t>
            </w:r>
          </w:p>
        </w:tc>
      </w:tr>
      <w:tr w:rsidR="00EB17B2" w:rsidRPr="00243F31" w14:paraId="43C4946E" w14:textId="77777777" w:rsidTr="00EE6C7E">
        <w:trPr>
          <w:trHeight w:val="811"/>
        </w:trPr>
        <w:tc>
          <w:tcPr>
            <w:tcW w:w="2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663CFF6" w14:textId="77777777" w:rsidR="00EB17B2" w:rsidRPr="00243F31" w:rsidRDefault="00EB17B2" w:rsidP="00B544E8">
            <w:pPr>
              <w:rPr>
                <w:rFonts w:ascii="Verdana" w:hAnsi="Verdana"/>
                <w:sz w:val="20"/>
              </w:rPr>
            </w:pP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E2DCD0F" w14:textId="3C7C5AFC" w:rsidR="00EB17B2" w:rsidRPr="00243F31" w:rsidRDefault="00F87EB4" w:rsidP="00B544E8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Sim Yu Jeanette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20973C" w14:textId="77777777" w:rsidR="00EB17B2" w:rsidRPr="00243F31" w:rsidRDefault="00EB17B2" w:rsidP="00B544E8">
            <w:pPr>
              <w:rPr>
                <w:rFonts w:ascii="Verdana" w:hAnsi="Verdana"/>
                <w:sz w:val="20"/>
              </w:rPr>
            </w:pPr>
          </w:p>
        </w:tc>
        <w:tc>
          <w:tcPr>
            <w:tcW w:w="395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356AA04" w14:textId="07C5748D" w:rsidR="00EB17B2" w:rsidRPr="00243F31" w:rsidRDefault="00F55A76" w:rsidP="00B544E8">
            <w:pPr>
              <w:rPr>
                <w:rFonts w:ascii="Verdana" w:hAnsi="Verdana"/>
                <w:sz w:val="20"/>
              </w:rPr>
            </w:pPr>
            <w:r>
              <w:t xml:space="preserve"> </w:t>
            </w:r>
            <w:r w:rsidR="0039767A">
              <w:rPr>
                <w:noProof/>
              </w:rPr>
              <w:drawing>
                <wp:inline distT="0" distB="0" distL="0" distR="0" wp14:anchorId="77EAA3DC" wp14:editId="105558EA">
                  <wp:extent cx="800100" cy="533400"/>
                  <wp:effectExtent l="0" t="0" r="0" b="0"/>
                  <wp:docPr id="16381711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5652C">
              <w:t>18</w:t>
            </w:r>
            <w:r w:rsidR="001B099F">
              <w:t xml:space="preserve"> August 2025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EC557C3" w14:textId="77777777" w:rsidR="00EB17B2" w:rsidRPr="00243F31" w:rsidRDefault="00EB17B2" w:rsidP="00B544E8">
            <w:pPr>
              <w:rPr>
                <w:rFonts w:ascii="Verdana" w:hAnsi="Verdana"/>
                <w:sz w:val="20"/>
              </w:rPr>
            </w:pPr>
          </w:p>
        </w:tc>
      </w:tr>
      <w:tr w:rsidR="00EB17B2" w:rsidRPr="00243F31" w14:paraId="743A6A2F" w14:textId="77777777" w:rsidTr="00EE6C7E">
        <w:trPr>
          <w:trHeight w:val="346"/>
        </w:trPr>
        <w:tc>
          <w:tcPr>
            <w:tcW w:w="25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677F0977" w14:textId="77777777" w:rsidR="00EB17B2" w:rsidRPr="00243F31" w:rsidRDefault="00EB17B2" w:rsidP="00B544E8">
            <w:pPr>
              <w:rPr>
                <w:rFonts w:ascii="Verdana" w:hAnsi="Verdana"/>
                <w:sz w:val="20"/>
              </w:rPr>
            </w:pP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F9AFB57" w14:textId="77777777" w:rsidR="00EB17B2" w:rsidRPr="00243F31" w:rsidRDefault="00EB17B2" w:rsidP="00243F31">
            <w:pPr>
              <w:jc w:val="center"/>
              <w:rPr>
                <w:rFonts w:ascii="Verdana" w:hAnsi="Verdana"/>
                <w:sz w:val="20"/>
              </w:rPr>
            </w:pPr>
            <w:r w:rsidRPr="00243F31">
              <w:rPr>
                <w:rFonts w:ascii="Verdana" w:hAnsi="Verdana"/>
                <w:sz w:val="20"/>
              </w:rPr>
              <w:t>Name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7A8FBAB" w14:textId="77777777" w:rsidR="00EB17B2" w:rsidRPr="00243F31" w:rsidRDefault="00EB17B2" w:rsidP="00B544E8">
            <w:pPr>
              <w:rPr>
                <w:rFonts w:ascii="Verdana" w:hAnsi="Verdana"/>
                <w:sz w:val="20"/>
              </w:rPr>
            </w:pPr>
          </w:p>
        </w:tc>
        <w:tc>
          <w:tcPr>
            <w:tcW w:w="395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8CB9867" w14:textId="77777777" w:rsidR="00EB17B2" w:rsidRPr="00243F31" w:rsidRDefault="00EB17B2" w:rsidP="00243F31">
            <w:pPr>
              <w:jc w:val="center"/>
              <w:rPr>
                <w:rFonts w:ascii="Verdana" w:hAnsi="Verdana"/>
                <w:sz w:val="20"/>
              </w:rPr>
            </w:pPr>
            <w:r w:rsidRPr="00243F31">
              <w:rPr>
                <w:rFonts w:ascii="Verdana" w:hAnsi="Verdana"/>
                <w:sz w:val="20"/>
              </w:rPr>
              <w:t>Signature and Date</w:t>
            </w:r>
          </w:p>
        </w:tc>
        <w:tc>
          <w:tcPr>
            <w:tcW w:w="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5A2739E" w14:textId="77777777" w:rsidR="00EB17B2" w:rsidRPr="00243F31" w:rsidRDefault="00EB17B2" w:rsidP="00B544E8">
            <w:pPr>
              <w:rPr>
                <w:rFonts w:ascii="Verdana" w:hAnsi="Verdana"/>
                <w:sz w:val="20"/>
              </w:rPr>
            </w:pPr>
          </w:p>
        </w:tc>
      </w:tr>
    </w:tbl>
    <w:p w14:paraId="00087B99" w14:textId="5E6AD19C" w:rsidR="00D75655" w:rsidRPr="00242EFE" w:rsidRDefault="1903E3BE" w:rsidP="1BC34DD8">
      <w:pPr>
        <w:tabs>
          <w:tab w:val="right" w:pos="9180"/>
        </w:tabs>
        <w:rPr>
          <w:sz w:val="20"/>
        </w:rPr>
      </w:pPr>
      <w:r w:rsidRPr="1BC34DD8">
        <w:rPr>
          <w:sz w:val="20"/>
        </w:rPr>
        <w:t>Ver 1.5_Updated on 1st Aug 2024</w:t>
      </w:r>
    </w:p>
    <w:sectPr w:rsidR="00D75655" w:rsidRPr="00242EFE" w:rsidSect="00EE6C7E">
      <w:type w:val="continuous"/>
      <w:pgSz w:w="11909" w:h="16834" w:code="9"/>
      <w:pgMar w:top="576" w:right="576" w:bottom="576" w:left="1152" w:header="720" w:footer="720" w:gutter="0"/>
      <w:paperSrc w:first="15" w:other="15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B2F603" w14:textId="77777777" w:rsidR="00AF6847" w:rsidRDefault="00AF6847">
      <w:r>
        <w:separator/>
      </w:r>
    </w:p>
  </w:endnote>
  <w:endnote w:type="continuationSeparator" w:id="0">
    <w:p w14:paraId="1000D78A" w14:textId="77777777" w:rsidR="00AF6847" w:rsidRDefault="00AF68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75DDBC" w14:textId="77777777" w:rsidR="00AF6847" w:rsidRDefault="00AF6847">
      <w:r>
        <w:separator/>
      </w:r>
    </w:p>
  </w:footnote>
  <w:footnote w:type="continuationSeparator" w:id="0">
    <w:p w14:paraId="6FB5CAAF" w14:textId="77777777" w:rsidR="00AF6847" w:rsidRDefault="00AF68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80DAB"/>
    <w:multiLevelType w:val="hybridMultilevel"/>
    <w:tmpl w:val="14A67C16"/>
    <w:lvl w:ilvl="0" w:tplc="0409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62A9E"/>
    <w:multiLevelType w:val="hybridMultilevel"/>
    <w:tmpl w:val="0A26B2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112DDB"/>
    <w:multiLevelType w:val="hybridMultilevel"/>
    <w:tmpl w:val="B692AA0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2320504"/>
    <w:multiLevelType w:val="hybridMultilevel"/>
    <w:tmpl w:val="CD746D8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07E0DF7"/>
    <w:multiLevelType w:val="hybridMultilevel"/>
    <w:tmpl w:val="DBFE293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61A5389"/>
    <w:multiLevelType w:val="hybridMultilevel"/>
    <w:tmpl w:val="78082B4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C1A7A2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8DA52D6"/>
    <w:multiLevelType w:val="hybridMultilevel"/>
    <w:tmpl w:val="A4E80622"/>
    <w:lvl w:ilvl="0" w:tplc="BB287B8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color w:val="808080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67C3689"/>
    <w:multiLevelType w:val="hybridMultilevel"/>
    <w:tmpl w:val="A408677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97E6F22"/>
    <w:multiLevelType w:val="hybridMultilevel"/>
    <w:tmpl w:val="71B253B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704D0E36"/>
    <w:multiLevelType w:val="hybridMultilevel"/>
    <w:tmpl w:val="3F46C09C"/>
    <w:lvl w:ilvl="0" w:tplc="04090001">
      <w:start w:val="6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184082"/>
    <w:multiLevelType w:val="hybridMultilevel"/>
    <w:tmpl w:val="A516DD6A"/>
    <w:lvl w:ilvl="0" w:tplc="CE5EA64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81B67DB"/>
    <w:multiLevelType w:val="hybridMultilevel"/>
    <w:tmpl w:val="E034D18A"/>
    <w:lvl w:ilvl="0" w:tplc="5DE6B3E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7C0D4EA2"/>
    <w:multiLevelType w:val="hybridMultilevel"/>
    <w:tmpl w:val="8A94ECF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287851108">
    <w:abstractNumId w:val="5"/>
  </w:num>
  <w:num w:numId="2" w16cid:durableId="439568824">
    <w:abstractNumId w:val="0"/>
  </w:num>
  <w:num w:numId="3" w16cid:durableId="1713111764">
    <w:abstractNumId w:val="9"/>
  </w:num>
  <w:num w:numId="4" w16cid:durableId="956251159">
    <w:abstractNumId w:val="8"/>
  </w:num>
  <w:num w:numId="5" w16cid:durableId="1888641202">
    <w:abstractNumId w:val="7"/>
  </w:num>
  <w:num w:numId="6" w16cid:durableId="1772358150">
    <w:abstractNumId w:val="10"/>
  </w:num>
  <w:num w:numId="7" w16cid:durableId="1101141828">
    <w:abstractNumId w:val="3"/>
  </w:num>
  <w:num w:numId="8" w16cid:durableId="1354919929">
    <w:abstractNumId w:val="11"/>
  </w:num>
  <w:num w:numId="9" w16cid:durableId="1991857892">
    <w:abstractNumId w:val="12"/>
  </w:num>
  <w:num w:numId="10" w16cid:durableId="1137381814">
    <w:abstractNumId w:val="2"/>
  </w:num>
  <w:num w:numId="11" w16cid:durableId="908147908">
    <w:abstractNumId w:val="4"/>
  </w:num>
  <w:num w:numId="12" w16cid:durableId="1907908590">
    <w:abstractNumId w:val="6"/>
  </w:num>
  <w:num w:numId="13" w16cid:durableId="17291887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213"/>
    <w:rsid w:val="000151C5"/>
    <w:rsid w:val="00033793"/>
    <w:rsid w:val="00034E00"/>
    <w:rsid w:val="00042DBC"/>
    <w:rsid w:val="00043D0F"/>
    <w:rsid w:val="00044B57"/>
    <w:rsid w:val="000541E7"/>
    <w:rsid w:val="000620C0"/>
    <w:rsid w:val="00071D69"/>
    <w:rsid w:val="0009326C"/>
    <w:rsid w:val="000A0B14"/>
    <w:rsid w:val="000A2654"/>
    <w:rsid w:val="000B00DE"/>
    <w:rsid w:val="000B0C9B"/>
    <w:rsid w:val="000B37E9"/>
    <w:rsid w:val="000B637B"/>
    <w:rsid w:val="000C03AA"/>
    <w:rsid w:val="000D25AA"/>
    <w:rsid w:val="000D33CB"/>
    <w:rsid w:val="000F3E45"/>
    <w:rsid w:val="000F5CF7"/>
    <w:rsid w:val="000F5D07"/>
    <w:rsid w:val="00107406"/>
    <w:rsid w:val="00111F20"/>
    <w:rsid w:val="00127692"/>
    <w:rsid w:val="00130ED0"/>
    <w:rsid w:val="00137E76"/>
    <w:rsid w:val="001645B1"/>
    <w:rsid w:val="0016697B"/>
    <w:rsid w:val="001727D7"/>
    <w:rsid w:val="00182040"/>
    <w:rsid w:val="00197AD3"/>
    <w:rsid w:val="00197AF9"/>
    <w:rsid w:val="001A0C56"/>
    <w:rsid w:val="001B099F"/>
    <w:rsid w:val="001B5736"/>
    <w:rsid w:val="001E0844"/>
    <w:rsid w:val="00212A9D"/>
    <w:rsid w:val="00216DCB"/>
    <w:rsid w:val="00221152"/>
    <w:rsid w:val="0024223E"/>
    <w:rsid w:val="00242EFE"/>
    <w:rsid w:val="00243F31"/>
    <w:rsid w:val="00257C02"/>
    <w:rsid w:val="00276F67"/>
    <w:rsid w:val="002822D0"/>
    <w:rsid w:val="00294043"/>
    <w:rsid w:val="00294444"/>
    <w:rsid w:val="002A178B"/>
    <w:rsid w:val="002A481B"/>
    <w:rsid w:val="002B17DB"/>
    <w:rsid w:val="002B61F8"/>
    <w:rsid w:val="002C08D9"/>
    <w:rsid w:val="002D04C1"/>
    <w:rsid w:val="002D1350"/>
    <w:rsid w:val="002E074C"/>
    <w:rsid w:val="002E62D2"/>
    <w:rsid w:val="002F203F"/>
    <w:rsid w:val="002F3E53"/>
    <w:rsid w:val="0031388F"/>
    <w:rsid w:val="0031722A"/>
    <w:rsid w:val="00330823"/>
    <w:rsid w:val="00336EE4"/>
    <w:rsid w:val="003508DE"/>
    <w:rsid w:val="0035503E"/>
    <w:rsid w:val="0037074B"/>
    <w:rsid w:val="0037558E"/>
    <w:rsid w:val="00382720"/>
    <w:rsid w:val="00386D3E"/>
    <w:rsid w:val="00390A9F"/>
    <w:rsid w:val="00393957"/>
    <w:rsid w:val="0039767A"/>
    <w:rsid w:val="003A00E6"/>
    <w:rsid w:val="003A4F4D"/>
    <w:rsid w:val="003A7F69"/>
    <w:rsid w:val="003B1A32"/>
    <w:rsid w:val="003E3034"/>
    <w:rsid w:val="003F7AD6"/>
    <w:rsid w:val="00413A4E"/>
    <w:rsid w:val="004172C7"/>
    <w:rsid w:val="004320C7"/>
    <w:rsid w:val="00442D52"/>
    <w:rsid w:val="00447E7E"/>
    <w:rsid w:val="00450307"/>
    <w:rsid w:val="00467ED8"/>
    <w:rsid w:val="00482872"/>
    <w:rsid w:val="004926AB"/>
    <w:rsid w:val="0049292C"/>
    <w:rsid w:val="00494353"/>
    <w:rsid w:val="0049558C"/>
    <w:rsid w:val="004B2C6A"/>
    <w:rsid w:val="004C3961"/>
    <w:rsid w:val="004D2BA5"/>
    <w:rsid w:val="004D41CB"/>
    <w:rsid w:val="004E12B9"/>
    <w:rsid w:val="004F1D5C"/>
    <w:rsid w:val="00502A0C"/>
    <w:rsid w:val="00507C8C"/>
    <w:rsid w:val="0051365E"/>
    <w:rsid w:val="005164E7"/>
    <w:rsid w:val="00520572"/>
    <w:rsid w:val="00525D4F"/>
    <w:rsid w:val="00531987"/>
    <w:rsid w:val="00540259"/>
    <w:rsid w:val="005433E8"/>
    <w:rsid w:val="00551D57"/>
    <w:rsid w:val="00561676"/>
    <w:rsid w:val="005726EC"/>
    <w:rsid w:val="00585D9C"/>
    <w:rsid w:val="005866EB"/>
    <w:rsid w:val="00590403"/>
    <w:rsid w:val="00595D68"/>
    <w:rsid w:val="005A6061"/>
    <w:rsid w:val="005B4820"/>
    <w:rsid w:val="005D2D0F"/>
    <w:rsid w:val="005E1D5F"/>
    <w:rsid w:val="005F2035"/>
    <w:rsid w:val="005F5FC6"/>
    <w:rsid w:val="00604785"/>
    <w:rsid w:val="006077CE"/>
    <w:rsid w:val="0061250F"/>
    <w:rsid w:val="00616883"/>
    <w:rsid w:val="0063725B"/>
    <w:rsid w:val="00640331"/>
    <w:rsid w:val="00641919"/>
    <w:rsid w:val="00642A4E"/>
    <w:rsid w:val="0064340C"/>
    <w:rsid w:val="00646A0E"/>
    <w:rsid w:val="00654D23"/>
    <w:rsid w:val="0065652C"/>
    <w:rsid w:val="00660183"/>
    <w:rsid w:val="00664B35"/>
    <w:rsid w:val="00671110"/>
    <w:rsid w:val="006859FA"/>
    <w:rsid w:val="006914F1"/>
    <w:rsid w:val="006C29FB"/>
    <w:rsid w:val="006C4541"/>
    <w:rsid w:val="006D252C"/>
    <w:rsid w:val="006D506F"/>
    <w:rsid w:val="006F0D90"/>
    <w:rsid w:val="006F18E6"/>
    <w:rsid w:val="006F3EEC"/>
    <w:rsid w:val="006F6664"/>
    <w:rsid w:val="00717350"/>
    <w:rsid w:val="0071769C"/>
    <w:rsid w:val="00722D13"/>
    <w:rsid w:val="00722F5A"/>
    <w:rsid w:val="00727281"/>
    <w:rsid w:val="00732A2B"/>
    <w:rsid w:val="007372B2"/>
    <w:rsid w:val="007407E8"/>
    <w:rsid w:val="00741D54"/>
    <w:rsid w:val="00754B1B"/>
    <w:rsid w:val="0075625A"/>
    <w:rsid w:val="0076156F"/>
    <w:rsid w:val="00775309"/>
    <w:rsid w:val="007760AB"/>
    <w:rsid w:val="00776FB6"/>
    <w:rsid w:val="00786F8F"/>
    <w:rsid w:val="00794670"/>
    <w:rsid w:val="007A7125"/>
    <w:rsid w:val="007B3219"/>
    <w:rsid w:val="007B419E"/>
    <w:rsid w:val="007C1CBD"/>
    <w:rsid w:val="007C22C8"/>
    <w:rsid w:val="007D19EB"/>
    <w:rsid w:val="007D20BF"/>
    <w:rsid w:val="007D6930"/>
    <w:rsid w:val="007E512D"/>
    <w:rsid w:val="00844E6A"/>
    <w:rsid w:val="0085137D"/>
    <w:rsid w:val="008572D5"/>
    <w:rsid w:val="008630FF"/>
    <w:rsid w:val="00866E18"/>
    <w:rsid w:val="0087702D"/>
    <w:rsid w:val="008907B9"/>
    <w:rsid w:val="0089635E"/>
    <w:rsid w:val="00896BF7"/>
    <w:rsid w:val="00896C99"/>
    <w:rsid w:val="008B483F"/>
    <w:rsid w:val="008B7A60"/>
    <w:rsid w:val="008D44F4"/>
    <w:rsid w:val="008E2FF2"/>
    <w:rsid w:val="008E319B"/>
    <w:rsid w:val="008F19DB"/>
    <w:rsid w:val="00917D52"/>
    <w:rsid w:val="0092719A"/>
    <w:rsid w:val="00950DED"/>
    <w:rsid w:val="00952C83"/>
    <w:rsid w:val="00955417"/>
    <w:rsid w:val="009662AA"/>
    <w:rsid w:val="0098137D"/>
    <w:rsid w:val="00981554"/>
    <w:rsid w:val="009D1701"/>
    <w:rsid w:val="009E2A2A"/>
    <w:rsid w:val="009F70F9"/>
    <w:rsid w:val="00A11437"/>
    <w:rsid w:val="00A24103"/>
    <w:rsid w:val="00A26394"/>
    <w:rsid w:val="00A37D47"/>
    <w:rsid w:val="00A47026"/>
    <w:rsid w:val="00A71303"/>
    <w:rsid w:val="00A817DB"/>
    <w:rsid w:val="00A83760"/>
    <w:rsid w:val="00A85EBE"/>
    <w:rsid w:val="00AB7E0B"/>
    <w:rsid w:val="00AC6E2A"/>
    <w:rsid w:val="00AC7C15"/>
    <w:rsid w:val="00AD06DA"/>
    <w:rsid w:val="00AD6B6B"/>
    <w:rsid w:val="00AE11FE"/>
    <w:rsid w:val="00AE4D29"/>
    <w:rsid w:val="00AE7753"/>
    <w:rsid w:val="00AE7900"/>
    <w:rsid w:val="00AF6847"/>
    <w:rsid w:val="00B10D15"/>
    <w:rsid w:val="00B1570A"/>
    <w:rsid w:val="00B17541"/>
    <w:rsid w:val="00B3046E"/>
    <w:rsid w:val="00B544E8"/>
    <w:rsid w:val="00B6247D"/>
    <w:rsid w:val="00B727CF"/>
    <w:rsid w:val="00B76088"/>
    <w:rsid w:val="00B80672"/>
    <w:rsid w:val="00B82022"/>
    <w:rsid w:val="00B82D0E"/>
    <w:rsid w:val="00B91697"/>
    <w:rsid w:val="00B9265C"/>
    <w:rsid w:val="00B97C22"/>
    <w:rsid w:val="00BA4421"/>
    <w:rsid w:val="00BB119C"/>
    <w:rsid w:val="00BB1D4E"/>
    <w:rsid w:val="00BB7042"/>
    <w:rsid w:val="00BB79F9"/>
    <w:rsid w:val="00BC30EF"/>
    <w:rsid w:val="00BC4B7C"/>
    <w:rsid w:val="00BE0711"/>
    <w:rsid w:val="00BF4198"/>
    <w:rsid w:val="00BF594B"/>
    <w:rsid w:val="00C03A0C"/>
    <w:rsid w:val="00C07FA4"/>
    <w:rsid w:val="00C2467A"/>
    <w:rsid w:val="00C307C3"/>
    <w:rsid w:val="00C536A9"/>
    <w:rsid w:val="00C76A42"/>
    <w:rsid w:val="00C774E1"/>
    <w:rsid w:val="00C84F24"/>
    <w:rsid w:val="00C86B63"/>
    <w:rsid w:val="00CA0978"/>
    <w:rsid w:val="00CA3295"/>
    <w:rsid w:val="00CA57FD"/>
    <w:rsid w:val="00CB0A7D"/>
    <w:rsid w:val="00CB22AB"/>
    <w:rsid w:val="00CC2D4D"/>
    <w:rsid w:val="00CC413F"/>
    <w:rsid w:val="00CD5DF8"/>
    <w:rsid w:val="00CF5610"/>
    <w:rsid w:val="00D31DCB"/>
    <w:rsid w:val="00D44CF9"/>
    <w:rsid w:val="00D572DA"/>
    <w:rsid w:val="00D72DCD"/>
    <w:rsid w:val="00D73384"/>
    <w:rsid w:val="00D752DD"/>
    <w:rsid w:val="00D75655"/>
    <w:rsid w:val="00D80506"/>
    <w:rsid w:val="00D84D63"/>
    <w:rsid w:val="00D91396"/>
    <w:rsid w:val="00D95DAB"/>
    <w:rsid w:val="00D978E1"/>
    <w:rsid w:val="00DC1AB6"/>
    <w:rsid w:val="00DD40B2"/>
    <w:rsid w:val="00DE60B0"/>
    <w:rsid w:val="00DF662C"/>
    <w:rsid w:val="00E02ACE"/>
    <w:rsid w:val="00E12C51"/>
    <w:rsid w:val="00E1404C"/>
    <w:rsid w:val="00E1510D"/>
    <w:rsid w:val="00E41F85"/>
    <w:rsid w:val="00E54352"/>
    <w:rsid w:val="00E64D58"/>
    <w:rsid w:val="00E73A71"/>
    <w:rsid w:val="00E76848"/>
    <w:rsid w:val="00E8323E"/>
    <w:rsid w:val="00E85390"/>
    <w:rsid w:val="00E9535D"/>
    <w:rsid w:val="00E97DBC"/>
    <w:rsid w:val="00EA2420"/>
    <w:rsid w:val="00EB17B2"/>
    <w:rsid w:val="00ED4319"/>
    <w:rsid w:val="00ED5BC4"/>
    <w:rsid w:val="00EE6C7E"/>
    <w:rsid w:val="00EF6817"/>
    <w:rsid w:val="00F06024"/>
    <w:rsid w:val="00F2517B"/>
    <w:rsid w:val="00F30135"/>
    <w:rsid w:val="00F379BD"/>
    <w:rsid w:val="00F40F11"/>
    <w:rsid w:val="00F45978"/>
    <w:rsid w:val="00F55A76"/>
    <w:rsid w:val="00F61E18"/>
    <w:rsid w:val="00F62100"/>
    <w:rsid w:val="00F643F2"/>
    <w:rsid w:val="00F65EAA"/>
    <w:rsid w:val="00F83B12"/>
    <w:rsid w:val="00F87C42"/>
    <w:rsid w:val="00F87EB4"/>
    <w:rsid w:val="00F92A22"/>
    <w:rsid w:val="00F941E5"/>
    <w:rsid w:val="00F95B25"/>
    <w:rsid w:val="00F96363"/>
    <w:rsid w:val="00FA08CC"/>
    <w:rsid w:val="00FA5772"/>
    <w:rsid w:val="00FB0C50"/>
    <w:rsid w:val="00FB1A34"/>
    <w:rsid w:val="00FB7671"/>
    <w:rsid w:val="00FC42F3"/>
    <w:rsid w:val="00FC4DC9"/>
    <w:rsid w:val="00FE36FE"/>
    <w:rsid w:val="00FF2213"/>
    <w:rsid w:val="00FF5724"/>
    <w:rsid w:val="0F50E944"/>
    <w:rsid w:val="12836A95"/>
    <w:rsid w:val="189F88F8"/>
    <w:rsid w:val="1903E3BE"/>
    <w:rsid w:val="1BC34DD8"/>
    <w:rsid w:val="2CC0FFC7"/>
    <w:rsid w:val="300AE7F9"/>
    <w:rsid w:val="4D1695F5"/>
    <w:rsid w:val="4E841DAC"/>
    <w:rsid w:val="5C5109C8"/>
    <w:rsid w:val="615497E2"/>
    <w:rsid w:val="691D167B"/>
    <w:rsid w:val="6CAEBE9D"/>
    <w:rsid w:val="6CE53828"/>
    <w:rsid w:val="726BB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67B12A"/>
  <w15:chartTrackingRefBased/>
  <w15:docId w15:val="{4F620EC9-57B9-409D-9AD4-6228C8139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i/>
      <w:iCs/>
      <w:sz w:val="22"/>
    </w:rPr>
  </w:style>
  <w:style w:type="paragraph" w:styleId="Heading2">
    <w:name w:val="heading 2"/>
    <w:basedOn w:val="Normal"/>
    <w:next w:val="Normal"/>
    <w:qFormat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keepNext/>
      <w:jc w:val="right"/>
      <w:outlineLvl w:val="2"/>
    </w:p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40"/>
      <w:vertAlign w:val="superscript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sz w:val="40"/>
      <w:vertAlign w:val="superscript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  <w:sz w:val="2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left="720" w:hanging="720"/>
    </w:pPr>
    <w:rPr>
      <w:bCs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6711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semiHidden/>
    <w:rsid w:val="00AE11FE"/>
    <w:rPr>
      <w:sz w:val="16"/>
      <w:szCs w:val="16"/>
    </w:rPr>
  </w:style>
  <w:style w:type="paragraph" w:styleId="CommentText">
    <w:name w:val="annotation text"/>
    <w:basedOn w:val="Normal"/>
    <w:semiHidden/>
    <w:rsid w:val="00AE11FE"/>
    <w:rPr>
      <w:sz w:val="20"/>
    </w:rPr>
  </w:style>
  <w:style w:type="paragraph" w:styleId="CommentSubject">
    <w:name w:val="annotation subject"/>
    <w:basedOn w:val="CommentText"/>
    <w:next w:val="CommentText"/>
    <w:semiHidden/>
    <w:rsid w:val="00AE11FE"/>
    <w:rPr>
      <w:b/>
      <w:bCs/>
    </w:rPr>
  </w:style>
  <w:style w:type="paragraph" w:styleId="BalloonText">
    <w:name w:val="Balloon Text"/>
    <w:basedOn w:val="Normal"/>
    <w:semiHidden/>
    <w:rsid w:val="00AE11FE"/>
    <w:rPr>
      <w:rFonts w:ascii="Tahoma" w:hAnsi="Tahoma" w:cs="Tahoma"/>
      <w:sz w:val="16"/>
      <w:szCs w:val="16"/>
    </w:rPr>
  </w:style>
  <w:style w:type="character" w:styleId="Emphasis">
    <w:name w:val="Emphasis"/>
    <w:qFormat/>
    <w:rsid w:val="0016697B"/>
    <w:rPr>
      <w:b/>
      <w:bCs/>
      <w:i w:val="0"/>
      <w:iCs w:val="0"/>
    </w:rPr>
  </w:style>
  <w:style w:type="paragraph" w:customStyle="1" w:styleId="Default">
    <w:name w:val="Default"/>
    <w:rsid w:val="000620C0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787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mpetanch\Local%20Settings\Temporary%20Internet%20Files\OLK9\Registration%20Form%202007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5615753B5CCD43966271C4BDE5B13C" ma:contentTypeVersion="12" ma:contentTypeDescription="Create a new document." ma:contentTypeScope="" ma:versionID="07d938646584b3620a216412687bf4bb">
  <xsd:schema xmlns:xsd="http://www.w3.org/2001/XMLSchema" xmlns:xs="http://www.w3.org/2001/XMLSchema" xmlns:p="http://schemas.microsoft.com/office/2006/metadata/properties" xmlns:ns2="49548318-0a7b-4d65-bc43-907c956e523a" xmlns:ns3="c9422598-6492-471d-9d1f-9c77f43a94f7" targetNamespace="http://schemas.microsoft.com/office/2006/metadata/properties" ma:root="true" ma:fieldsID="f7b3de0ef6ad19dc03a2ca3c97ede2cd" ns2:_="" ns3:_="">
    <xsd:import namespace="49548318-0a7b-4d65-bc43-907c956e523a"/>
    <xsd:import namespace="c9422598-6492-471d-9d1f-9c77f43a94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548318-0a7b-4d65-bc43-907c956e5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0cca7581-5256-458a-b218-643d952561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422598-6492-471d-9d1f-9c77f43a94f7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daf673d-7196-4f99-b5ca-d94ad85403b2}" ma:internalName="TaxCatchAll" ma:showField="CatchAllData" ma:web="c9422598-6492-471d-9d1f-9c77f43a94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422598-6492-471d-9d1f-9c77f43a94f7" xsi:nil="true"/>
    <lcf76f155ced4ddcb4097134ff3c332f xmlns="49548318-0a7b-4d65-bc43-907c956e523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0E41973-5244-44C0-A1C9-DB194820350D}"/>
</file>

<file path=customXml/itemProps2.xml><?xml version="1.0" encoding="utf-8"?>
<ds:datastoreItem xmlns:ds="http://schemas.openxmlformats.org/officeDocument/2006/customXml" ds:itemID="{8CF0A04A-768B-4E92-BBFB-141D5B147E6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C9DFDE9-4B6A-4F13-9528-8575E03F274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2464BC0-C96B-4F2E-9CE7-DD1F46E9423E}">
  <ds:schemaRefs>
    <ds:schemaRef ds:uri="http://schemas.microsoft.com/office/2006/metadata/properties"/>
    <ds:schemaRef ds:uri="http://schemas.microsoft.com/office/infopath/2007/PartnerControls"/>
    <ds:schemaRef ds:uri="c9422598-6492-471d-9d1f-9c77f43a94f7"/>
    <ds:schemaRef ds:uri="49548318-0a7b-4d65-bc43-907c956e523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Registration Form 2007.dot</Template>
  <TotalTime>2</TotalTime>
  <Pages>4</Pages>
  <Words>593</Words>
  <Characters>3381</Characters>
  <Application>Microsoft Office Word</Application>
  <DocSecurity>0</DocSecurity>
  <Lines>28</Lines>
  <Paragraphs>7</Paragraphs>
  <ScaleCrop>false</ScaleCrop>
  <Company>NUS</Company>
  <LinksUpToDate>false</LinksUpToDate>
  <CharactersWithSpaces>3967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NATIONAL UNIVERSITY OF SINGAPORE</dc:title>
  <dc:subject/>
  <dc:creator>mpetanch</dc:creator>
  <cp:keywords/>
  <cp:lastModifiedBy>Jeanette Sim</cp:lastModifiedBy>
  <cp:revision>10</cp:revision>
  <cp:lastPrinted>2025-08-18T12:19:00Z</cp:lastPrinted>
  <dcterms:created xsi:type="dcterms:W3CDTF">2025-08-10T12:53:00Z</dcterms:created>
  <dcterms:modified xsi:type="dcterms:W3CDTF">2025-08-18T12:28:00Z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0x010100065615753B5CCD43966271C4BDE5B13C</vt:lpwstr>
  </property>
  <property fmtid="{D5CDD505-2E9C-101B-9397-08002B2CF9AE}" pid="3" name="MediaServiceImageTags">
    <vt:lpwstr/>
  </property>
</Properties>
</file>