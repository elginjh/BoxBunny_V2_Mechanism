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6660"/>
      </w:tblGrid>
      <w:tr w:rsidR="00CF5610" w:rsidRPr="0026706A" w14:paraId="1A53316D" w14:textId="77777777" w:rsidTr="0026706A">
        <w:trPr>
          <w:trHeight w:val="95"/>
        </w:trPr>
        <w:tc>
          <w:tcPr>
            <w:tcW w:w="6660" w:type="dxa"/>
            <w:vAlign w:val="center"/>
          </w:tcPr>
          <w:p w14:paraId="2AD3CC59" w14:textId="77777777" w:rsidR="00CF5610" w:rsidRPr="0026706A" w:rsidRDefault="00ED3CBD" w:rsidP="00531EC9">
            <w:pPr>
              <w:rPr>
                <w:rFonts w:ascii="Verdana" w:hAnsi="Verdana" w:cs="Arial"/>
                <w:bCs/>
                <w:iCs/>
                <w:sz w:val="22"/>
                <w:szCs w:val="4"/>
              </w:rPr>
            </w:pPr>
            <w:r w:rsidRPr="0026706A">
              <w:rPr>
                <w:rFonts w:ascii="Verdana" w:hAnsi="Verdana" w:cs="Arial"/>
                <w:bCs/>
                <w:iCs/>
                <w:sz w:val="22"/>
              </w:rPr>
              <w:t>Engineer</w:t>
            </w:r>
            <w:r w:rsidR="00B038CA" w:rsidRPr="0026706A">
              <w:rPr>
                <w:rFonts w:ascii="Verdana" w:hAnsi="Verdana" w:cs="Arial"/>
                <w:bCs/>
                <w:iCs/>
                <w:sz w:val="22"/>
              </w:rPr>
              <w:t>ing Design and Innovation Centre</w:t>
            </w:r>
            <w:r w:rsidRPr="0026706A">
              <w:rPr>
                <w:rFonts w:ascii="Verdana" w:hAnsi="Verdana" w:cs="Arial"/>
                <w:bCs/>
                <w:iCs/>
                <w:sz w:val="22"/>
              </w:rPr>
              <w:t xml:space="preserve"> (EDIC)</w:t>
            </w:r>
          </w:p>
        </w:tc>
      </w:tr>
      <w:tr w:rsidR="00CF5610" w:rsidRPr="0026706A" w14:paraId="2C28401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049BD3D4" w14:textId="77777777" w:rsidR="0026706A" w:rsidRPr="0026706A" w:rsidRDefault="0026706A" w:rsidP="00ED6D00">
            <w:pPr>
              <w:rPr>
                <w:rFonts w:ascii="Verdana" w:hAnsi="Verdana" w:cs="Arial"/>
                <w:b/>
                <w:bCs/>
                <w:iCs/>
                <w:szCs w:val="16"/>
              </w:rPr>
            </w:pPr>
          </w:p>
          <w:p w14:paraId="691A2C74" w14:textId="77777777" w:rsidR="0064405F" w:rsidRPr="0026706A" w:rsidRDefault="00ED6D00" w:rsidP="00ED6D00">
            <w:pPr>
              <w:rPr>
                <w:rFonts w:ascii="Verdana" w:hAnsi="Verdana" w:cs="Arial"/>
                <w:b/>
                <w:bCs/>
                <w:iCs/>
                <w:szCs w:val="22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List of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Purchase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>d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Items (LPI)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Form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</w:p>
        </w:tc>
      </w:tr>
      <w:tr w:rsidR="0026706A" w:rsidRPr="0026706A" w14:paraId="63B67C2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1F2EDBE4" w14:textId="57515602" w:rsidR="0026706A" w:rsidRPr="0026706A" w:rsidRDefault="0026706A" w:rsidP="003373C6">
            <w:pPr>
              <w:spacing w:before="120"/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  <w:t>For Student Project Purchase Only</w:t>
            </w:r>
          </w:p>
        </w:tc>
      </w:tr>
    </w:tbl>
    <w:p w14:paraId="6AC54166" w14:textId="77777777" w:rsidR="00390A9F" w:rsidRPr="00B91697" w:rsidRDefault="000A704B">
      <w:pPr>
        <w:rPr>
          <w:bCs/>
          <w:iCs/>
          <w:sz w:val="4"/>
          <w:szCs w:val="4"/>
        </w:rPr>
      </w:pPr>
      <w:r>
        <w:rPr>
          <w:rFonts w:ascii="Verdana" w:hAnsi="Verdana" w:cs="Arial"/>
          <w:bCs/>
          <w:iCs/>
          <w:noProof/>
          <w:sz w:val="20"/>
          <w:lang w:val="en-US"/>
        </w:rPr>
        <w:drawing>
          <wp:anchor distT="0" distB="0" distL="114300" distR="114300" simplePos="0" relativeHeight="251657728" behindDoc="0" locked="0" layoutInCell="1" allowOverlap="0" wp14:anchorId="4AF2AF7F" wp14:editId="5B437B1E">
            <wp:simplePos x="0" y="0"/>
            <wp:positionH relativeFrom="margin">
              <wp:posOffset>5504815</wp:posOffset>
            </wp:positionH>
            <wp:positionV relativeFrom="margin">
              <wp:posOffset>0</wp:posOffset>
            </wp:positionV>
            <wp:extent cx="1200150" cy="542925"/>
            <wp:effectExtent l="0" t="0" r="0" b="0"/>
            <wp:wrapNone/>
            <wp:docPr id="2" name="Picture 6" descr="nus_logo_black_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us_logo_black_4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ADB78" w14:textId="77777777" w:rsidR="006C29FB" w:rsidRDefault="006C29FB" w:rsidP="00DE60B0">
      <w:pPr>
        <w:jc w:val="center"/>
        <w:rPr>
          <w:rFonts w:ascii="Verdana" w:hAnsi="Verdana"/>
          <w:b/>
          <w:bCs/>
          <w:iCs/>
          <w:sz w:val="8"/>
          <w:szCs w:val="8"/>
          <w:u w:val="single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8"/>
        <w:gridCol w:w="4364"/>
        <w:gridCol w:w="2198"/>
        <w:gridCol w:w="2790"/>
      </w:tblGrid>
      <w:tr w:rsidR="00F85642" w:rsidRPr="0026706A" w14:paraId="0D62CCF3" w14:textId="77777777" w:rsidTr="00C30F06">
        <w:trPr>
          <w:trHeight w:val="576"/>
        </w:trPr>
        <w:tc>
          <w:tcPr>
            <w:tcW w:w="1718" w:type="dxa"/>
            <w:shd w:val="clear" w:color="auto" w:fill="auto"/>
            <w:vAlign w:val="center"/>
          </w:tcPr>
          <w:p w14:paraId="1A725659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Requestor:</w:t>
            </w:r>
          </w:p>
        </w:tc>
        <w:tc>
          <w:tcPr>
            <w:tcW w:w="4364" w:type="dxa"/>
            <w:shd w:val="clear" w:color="auto" w:fill="auto"/>
            <w:vAlign w:val="center"/>
          </w:tcPr>
          <w:p w14:paraId="2F676050" w14:textId="354A5C2B" w:rsidR="00B2735A" w:rsidRPr="0026706A" w:rsidRDefault="00AD3D9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Jeanette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2BE69795" w14:textId="77777777" w:rsidR="00B2735A" w:rsidRPr="0026706A" w:rsidRDefault="00121F66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Matric</w:t>
            </w:r>
            <w:r w:rsidR="00B2735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Number: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485203A6" w14:textId="1B79C04F" w:rsidR="00B2735A" w:rsidRPr="0026706A" w:rsidRDefault="00EC606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A0254736X</w:t>
            </w:r>
          </w:p>
        </w:tc>
      </w:tr>
      <w:tr w:rsidR="00F85642" w:rsidRPr="0026706A" w14:paraId="09361D80" w14:textId="77777777" w:rsidTr="00C30F06">
        <w:trPr>
          <w:trHeight w:val="576"/>
        </w:trPr>
        <w:tc>
          <w:tcPr>
            <w:tcW w:w="1718" w:type="dxa"/>
            <w:shd w:val="clear" w:color="auto" w:fill="auto"/>
            <w:vAlign w:val="center"/>
          </w:tcPr>
          <w:p w14:paraId="225D515C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Email Address:</w:t>
            </w:r>
          </w:p>
        </w:tc>
        <w:tc>
          <w:tcPr>
            <w:tcW w:w="4364" w:type="dxa"/>
            <w:shd w:val="clear" w:color="auto" w:fill="auto"/>
            <w:vAlign w:val="center"/>
          </w:tcPr>
          <w:p w14:paraId="7106EA0B" w14:textId="4FB2A6B8" w:rsidR="00B2735A" w:rsidRPr="0026706A" w:rsidRDefault="00AD3D9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jeanette.sim@u.nus.edu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314DADF8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Contact Number: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0C17D43F" w14:textId="750733A2" w:rsidR="00B2735A" w:rsidRPr="0026706A" w:rsidRDefault="00EC606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90056866</w:t>
            </w:r>
          </w:p>
        </w:tc>
      </w:tr>
      <w:tr w:rsidR="0026706A" w:rsidRPr="0026706A" w14:paraId="346DB9AB" w14:textId="77777777" w:rsidTr="00C30F06">
        <w:trPr>
          <w:trHeight w:val="1152"/>
        </w:trPr>
        <w:tc>
          <w:tcPr>
            <w:tcW w:w="1718" w:type="dxa"/>
            <w:shd w:val="clear" w:color="auto" w:fill="auto"/>
            <w:vAlign w:val="center"/>
          </w:tcPr>
          <w:p w14:paraId="7C167C35" w14:textId="77777777" w:rsidR="0026706A" w:rsidRPr="0026706A" w:rsidRDefault="0026706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Group Members:</w:t>
            </w:r>
          </w:p>
        </w:tc>
        <w:tc>
          <w:tcPr>
            <w:tcW w:w="4364" w:type="dxa"/>
            <w:shd w:val="clear" w:color="auto" w:fill="auto"/>
            <w:vAlign w:val="center"/>
          </w:tcPr>
          <w:p w14:paraId="61B5686D" w14:textId="77777777" w:rsidR="008E100A" w:rsidRPr="008E100A" w:rsidRDefault="008E100A" w:rsidP="008E100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US"/>
              </w:rPr>
            </w:pPr>
            <w:r w:rsidRPr="008E100A">
              <w:rPr>
                <w:rFonts w:ascii="Verdana" w:hAnsi="Verdana"/>
                <w:b/>
                <w:bCs/>
                <w:iCs/>
                <w:sz w:val="20"/>
                <w:szCs w:val="16"/>
                <w:lang w:val="en-US"/>
              </w:rPr>
              <w:t>Ramie Lim Rui Min</w:t>
            </w:r>
          </w:p>
          <w:p w14:paraId="0EA7EAB0" w14:textId="77777777" w:rsidR="0026706A" w:rsidRDefault="00310619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310619">
              <w:rPr>
                <w:rFonts w:ascii="Verdana" w:hAnsi="Verdana"/>
                <w:b/>
                <w:bCs/>
                <w:iCs/>
                <w:sz w:val="20"/>
                <w:szCs w:val="16"/>
              </w:rPr>
              <w:t>Muhammad Zakir Haziq</w:t>
            </w:r>
          </w:p>
          <w:p w14:paraId="78D8E2A0" w14:textId="77777777" w:rsidR="00310619" w:rsidRDefault="004A2C44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4A2C44">
              <w:rPr>
                <w:rFonts w:ascii="Verdana" w:hAnsi="Verdana"/>
                <w:b/>
                <w:bCs/>
                <w:iCs/>
                <w:sz w:val="20"/>
                <w:szCs w:val="16"/>
              </w:rPr>
              <w:t>Sim Yu Jeanette</w:t>
            </w:r>
          </w:p>
          <w:p w14:paraId="05A7ECC0" w14:textId="73F030E9" w:rsidR="004A2C44" w:rsidRPr="0026706A" w:rsidRDefault="004A2C44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4A2C44">
              <w:rPr>
                <w:rFonts w:ascii="Verdana" w:hAnsi="Verdana"/>
                <w:b/>
                <w:bCs/>
                <w:iCs/>
                <w:sz w:val="20"/>
                <w:szCs w:val="16"/>
              </w:rPr>
              <w:t>Mageshkumar Kirubasankar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6324005" w14:textId="36703AE4" w:rsidR="0026706A" w:rsidRPr="0026706A" w:rsidRDefault="00F10322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Course</w:t>
            </w:r>
            <w:r w:rsidR="0026706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Code: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20CEB11F" w14:textId="0948780D" w:rsidR="0026706A" w:rsidRPr="0026706A" w:rsidRDefault="0052247C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D423D7">
              <w:rPr>
                <w:rFonts w:ascii="Verdana" w:hAnsi="Verdana"/>
                <w:b/>
                <w:bCs/>
                <w:iCs/>
                <w:noProof/>
                <w:sz w:val="20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6D721E3" wp14:editId="4C2D5843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26670</wp:posOffset>
                      </wp:positionV>
                      <wp:extent cx="1647825" cy="71437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7825" cy="7143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8FF758" w14:textId="1736033A" w:rsidR="00D423D7" w:rsidRDefault="00000000">
                                  <w:sdt>
                                    <w:sdtPr>
                                      <w:id w:val="-1169104064"/>
                                      <w14:checkbox>
                                        <w14:checked w14:val="1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EC606E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sdtContent>
                                  </w:sdt>
                                  <w:r w:rsidR="00D423D7">
                                    <w:t xml:space="preserve"> EG3301R</w:t>
                                  </w:r>
                                </w:p>
                                <w:p w14:paraId="3E10BF6A" w14:textId="681923BA" w:rsidR="00D423D7" w:rsidRDefault="00000000">
                                  <w:sdt>
                                    <w:sdtPr>
                                      <w:id w:val="1897859276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D423D7">
                                    <w:t xml:space="preserve"> EG4301</w:t>
                                  </w:r>
                                  <w:r w:rsidR="000B6680">
                                    <w:t>/EG4301A</w:t>
                                  </w:r>
                                </w:p>
                                <w:p w14:paraId="38527A3C" w14:textId="1A57AA0E" w:rsidR="002344F4" w:rsidRDefault="00000000" w:rsidP="002344F4">
                                  <w:sdt>
                                    <w:sdtPr>
                                      <w:id w:val="-952246968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2344F4">
                                    <w:t xml:space="preserve"> </w:t>
                                  </w:r>
                                  <w:r w:rsidR="0052247C">
                                    <w:t>Others: _________</w:t>
                                  </w:r>
                                </w:p>
                                <w:p w14:paraId="277C967A" w14:textId="77777777" w:rsidR="002344F4" w:rsidRDefault="002344F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D721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3.6pt;margin-top:2.1pt;width:129.75pt;height:5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" filled="f" stroked="f">
                      <v:textbox>
                        <w:txbxContent>
                          <w:p w14:paraId="508FF758" w14:textId="1736033A" w:rsidR="00D423D7" w:rsidRDefault="00000000">
                            <w:sdt>
                              <w:sdtPr>
                                <w:id w:val="-1169104064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C606E"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sdtContent>
                            </w:sdt>
                            <w:r w:rsidR="00D423D7">
                              <w:t xml:space="preserve"> EG3301R</w:t>
                            </w:r>
                          </w:p>
                          <w:p w14:paraId="3E10BF6A" w14:textId="681923BA" w:rsidR="00D423D7" w:rsidRDefault="00000000">
                            <w:sdt>
                              <w:sdtPr>
                                <w:id w:val="189785927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D423D7">
                              <w:t xml:space="preserve"> EG4301</w:t>
                            </w:r>
                            <w:r w:rsidR="000B6680">
                              <w:t>/EG4301A</w:t>
                            </w:r>
                          </w:p>
                          <w:p w14:paraId="38527A3C" w14:textId="1A57AA0E" w:rsidR="002344F4" w:rsidRDefault="00000000" w:rsidP="002344F4">
                            <w:sdt>
                              <w:sdtPr>
                                <w:id w:val="-95224696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44F4">
                              <w:t xml:space="preserve"> </w:t>
                            </w:r>
                            <w:r w:rsidR="0052247C">
                              <w:t>Others: _________</w:t>
                            </w:r>
                          </w:p>
                          <w:p w14:paraId="277C967A" w14:textId="77777777" w:rsidR="002344F4" w:rsidRDefault="002344F4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A6397" w:rsidRPr="0026706A" w14:paraId="3CCA5106" w14:textId="77777777" w:rsidTr="00C30F06">
        <w:trPr>
          <w:trHeight w:val="576"/>
        </w:trPr>
        <w:tc>
          <w:tcPr>
            <w:tcW w:w="1718" w:type="dxa"/>
            <w:shd w:val="clear" w:color="auto" w:fill="auto"/>
            <w:vAlign w:val="center"/>
          </w:tcPr>
          <w:p w14:paraId="7078B2EE" w14:textId="2FDD6A40" w:rsidR="00AA6397" w:rsidRPr="0026706A" w:rsidRDefault="004005DD" w:rsidP="004005DD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 w:rsidR="002344F4">
              <w:rPr>
                <w:rFonts w:ascii="Verdana" w:hAnsi="Verdana"/>
                <w:b/>
                <w:bCs/>
                <w:iCs/>
                <w:sz w:val="20"/>
                <w:szCs w:val="16"/>
              </w:rPr>
              <w:t>Title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</w:p>
        </w:tc>
        <w:tc>
          <w:tcPr>
            <w:tcW w:w="4364" w:type="dxa"/>
            <w:shd w:val="clear" w:color="auto" w:fill="auto"/>
            <w:vAlign w:val="center"/>
          </w:tcPr>
          <w:p w14:paraId="61753E2F" w14:textId="5FCDB164" w:rsidR="00AA6397" w:rsidRPr="0026706A" w:rsidRDefault="00EC606E" w:rsidP="000E2CF1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BoxBunny</w:t>
            </w:r>
          </w:p>
        </w:tc>
        <w:tc>
          <w:tcPr>
            <w:tcW w:w="4988" w:type="dxa"/>
            <w:gridSpan w:val="2"/>
            <w:shd w:val="clear" w:color="auto" w:fill="auto"/>
            <w:vAlign w:val="center"/>
          </w:tcPr>
          <w:p w14:paraId="69DF764D" w14:textId="62929B82" w:rsidR="00AA6397" w:rsidRPr="0026706A" w:rsidRDefault="00AA6397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code (eg. EIM-</w:t>
            </w:r>
            <w:r w:rsidRPr="004005DD">
              <w:rPr>
                <w:rFonts w:ascii="Verdana" w:hAnsi="Verdana"/>
                <w:b/>
                <w:bCs/>
                <w:iCs/>
                <w:sz w:val="20"/>
                <w:szCs w:val="16"/>
              </w:rPr>
              <w:t>302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)</w:t>
            </w: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</w:t>
            </w:r>
            <w:r w:rsidR="00EC606E">
              <w:rPr>
                <w:rFonts w:ascii="Verdana" w:hAnsi="Verdana"/>
                <w:b/>
                <w:bCs/>
                <w:iCs/>
                <w:sz w:val="20"/>
                <w:szCs w:val="16"/>
              </w:rPr>
              <w:t>IS-30</w:t>
            </w:r>
            <w:r w:rsidR="001B4B9A">
              <w:rPr>
                <w:rFonts w:ascii="Verdana" w:hAnsi="Verdana"/>
                <w:b/>
                <w:bCs/>
                <w:iCs/>
                <w:sz w:val="20"/>
                <w:szCs w:val="16"/>
              </w:rPr>
              <w:t>5</w:t>
            </w:r>
          </w:p>
        </w:tc>
      </w:tr>
    </w:tbl>
    <w:p w14:paraId="38931FFB" w14:textId="77777777" w:rsidR="009D1701" w:rsidRPr="0087669C" w:rsidRDefault="009D1701" w:rsidP="006836E5">
      <w:pPr>
        <w:rPr>
          <w:rFonts w:ascii="Verdana" w:hAnsi="Verdana"/>
          <w:bCs/>
          <w:iCs/>
          <w:sz w:val="6"/>
          <w:szCs w:val="6"/>
        </w:rPr>
      </w:pPr>
    </w:p>
    <w:p w14:paraId="7F3EC0FD" w14:textId="77777777" w:rsidR="00456910" w:rsidRPr="00501830" w:rsidRDefault="00456910" w:rsidP="00BB119C">
      <w:pPr>
        <w:rPr>
          <w:rFonts w:ascii="Verdana" w:hAnsi="Verdana"/>
          <w:sz w:val="6"/>
          <w:szCs w:val="6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626"/>
        <w:gridCol w:w="1068"/>
        <w:gridCol w:w="1726"/>
        <w:gridCol w:w="985"/>
        <w:gridCol w:w="1355"/>
        <w:gridCol w:w="900"/>
        <w:gridCol w:w="1260"/>
        <w:gridCol w:w="1080"/>
        <w:gridCol w:w="370"/>
        <w:gridCol w:w="440"/>
        <w:gridCol w:w="720"/>
      </w:tblGrid>
      <w:tr w:rsidR="008F17A9" w:rsidRPr="0026706A" w14:paraId="0579817F" w14:textId="77777777" w:rsidTr="00C30F06">
        <w:trPr>
          <w:trHeight w:hRule="exact" w:val="283"/>
        </w:trPr>
        <w:tc>
          <w:tcPr>
            <w:tcW w:w="11070" w:type="dxa"/>
            <w:gridSpan w:val="12"/>
            <w:shd w:val="clear" w:color="auto" w:fill="E0E0E0"/>
            <w:vAlign w:val="center"/>
          </w:tcPr>
          <w:p w14:paraId="257E9DD4" w14:textId="77777777" w:rsidR="008F17A9" w:rsidRPr="0026706A" w:rsidRDefault="008F17A9" w:rsidP="008F17A9">
            <w:pPr>
              <w:rPr>
                <w:rFonts w:ascii="Verdana" w:hAnsi="Verdana"/>
                <w:sz w:val="20"/>
                <w:szCs w:val="18"/>
              </w:rPr>
            </w:pPr>
            <w:r w:rsidRPr="0026706A">
              <w:rPr>
                <w:rFonts w:ascii="Verdana" w:hAnsi="Verdana"/>
                <w:b/>
                <w:sz w:val="20"/>
                <w:szCs w:val="18"/>
              </w:rPr>
              <w:t>Purchase Details</w:t>
            </w:r>
          </w:p>
        </w:tc>
      </w:tr>
      <w:tr w:rsidR="00C30F06" w:rsidRPr="00C30F06" w14:paraId="139ACDF1" w14:textId="77777777" w:rsidTr="00C30F06">
        <w:trPr>
          <w:trHeight w:val="390"/>
        </w:trPr>
        <w:tc>
          <w:tcPr>
            <w:tcW w:w="540" w:type="dxa"/>
            <w:vMerge w:val="restart"/>
            <w:shd w:val="clear" w:color="auto" w:fill="auto"/>
            <w:vAlign w:val="center"/>
          </w:tcPr>
          <w:p w14:paraId="21699073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S/N</w:t>
            </w:r>
          </w:p>
        </w:tc>
        <w:tc>
          <w:tcPr>
            <w:tcW w:w="3420" w:type="dxa"/>
            <w:gridSpan w:val="3"/>
            <w:vMerge w:val="restart"/>
            <w:shd w:val="clear" w:color="auto" w:fill="auto"/>
            <w:vAlign w:val="center"/>
          </w:tcPr>
          <w:p w14:paraId="69D73ECD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Description of Item(s)</w:t>
            </w:r>
          </w:p>
        </w:tc>
        <w:tc>
          <w:tcPr>
            <w:tcW w:w="2340" w:type="dxa"/>
            <w:gridSpan w:val="2"/>
            <w:vMerge w:val="restart"/>
            <w:shd w:val="clear" w:color="auto" w:fill="auto"/>
            <w:vAlign w:val="center"/>
          </w:tcPr>
          <w:p w14:paraId="0191331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Company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14:paraId="3A60B89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Total amount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 w14:paraId="2B955EA8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Number</w:t>
            </w: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C5D1904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Date</w:t>
            </w:r>
          </w:p>
        </w:tc>
        <w:tc>
          <w:tcPr>
            <w:tcW w:w="1530" w:type="dxa"/>
            <w:gridSpan w:val="3"/>
            <w:shd w:val="clear" w:color="auto" w:fill="auto"/>
            <w:vAlign w:val="center"/>
          </w:tcPr>
          <w:p w14:paraId="3A957AF5" w14:textId="77777777" w:rsidR="00F0096A" w:rsidRPr="00C30F06" w:rsidRDefault="003173A8" w:rsidP="003173A8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>
              <w:rPr>
                <w:rFonts w:ascii="Verdana" w:hAnsi="Verdana"/>
                <w:b/>
                <w:i/>
                <w:sz w:val="14"/>
                <w:szCs w:val="16"/>
              </w:rPr>
              <w:t>Tick ONE</w:t>
            </w:r>
          </w:p>
        </w:tc>
      </w:tr>
      <w:tr w:rsidR="00C30F06" w:rsidRPr="00941403" w14:paraId="1C2B7F82" w14:textId="77777777" w:rsidTr="00C30F06">
        <w:trPr>
          <w:trHeight w:val="107"/>
        </w:trPr>
        <w:tc>
          <w:tcPr>
            <w:tcW w:w="540" w:type="dxa"/>
            <w:vMerge/>
            <w:shd w:val="clear" w:color="auto" w:fill="auto"/>
            <w:vAlign w:val="center"/>
          </w:tcPr>
          <w:p w14:paraId="34DB4E3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Merge/>
            <w:shd w:val="clear" w:color="auto" w:fill="auto"/>
            <w:vAlign w:val="center"/>
          </w:tcPr>
          <w:p w14:paraId="5C54B8F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vMerge/>
            <w:shd w:val="clear" w:color="auto" w:fill="auto"/>
            <w:vAlign w:val="center"/>
          </w:tcPr>
          <w:p w14:paraId="3949013F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14:paraId="40C1B118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14:paraId="61B3AC13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44DD443F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778FFB93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Claims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9B33CAC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Credit terms</w:t>
            </w:r>
          </w:p>
        </w:tc>
      </w:tr>
      <w:tr w:rsidR="00C30F06" w:rsidRPr="00941403" w14:paraId="628764CC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4BC75CB7" w14:textId="4F2185A0" w:rsidR="00AA6397" w:rsidRPr="00F0096A" w:rsidRDefault="004A2C44" w:rsidP="00AA6397">
            <w:pPr>
              <w:jc w:val="center"/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  <w:t>1</w:t>
            </w: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3A3CC50D" w14:textId="464F6AB4" w:rsidR="00AA6397" w:rsidRPr="00F0096A" w:rsidRDefault="00690F8E" w:rsidP="00F0096A">
            <w:pPr>
              <w:rPr>
                <w:rFonts w:ascii="Verdana" w:hAnsi="Verdana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color w:val="FF0000"/>
                <w:sz w:val="18"/>
                <w:szCs w:val="18"/>
              </w:rPr>
              <w:t>Pixy</w:t>
            </w: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48606521" w14:textId="77777777" w:rsidR="00AA6397" w:rsidRPr="00F0096A" w:rsidRDefault="00AA6397" w:rsidP="008F17A9">
            <w:pPr>
              <w:jc w:val="center"/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51481EC" w14:textId="77777777" w:rsidR="00AA6397" w:rsidRPr="00F0096A" w:rsidRDefault="00AA6397" w:rsidP="00157018">
            <w:pPr>
              <w:jc w:val="center"/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EC919E4" w14:textId="77777777" w:rsidR="00AA6397" w:rsidRPr="00F0096A" w:rsidRDefault="00AA6397" w:rsidP="00157018">
            <w:pPr>
              <w:jc w:val="right"/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3F333E5" w14:textId="77777777" w:rsidR="00AA6397" w:rsidRPr="00F0096A" w:rsidRDefault="00AA6397" w:rsidP="00157018">
            <w:pPr>
              <w:jc w:val="right"/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141A999B" w14:textId="77777777" w:rsidR="00AA6397" w:rsidRPr="00F0096A" w:rsidRDefault="00AA6397" w:rsidP="00157018">
            <w:pPr>
              <w:jc w:val="center"/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B8398BD" w14:textId="77777777" w:rsidR="00AA6397" w:rsidRPr="0026706A" w:rsidRDefault="00AA6397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6D3C692C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7F32D3A7" w14:textId="1BF34783" w:rsidR="008F17A9" w:rsidRPr="0026706A" w:rsidRDefault="004A2C44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  <w:t>2</w:t>
            </w: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5BEE9CEF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6C0772FC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4D3188B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1617505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2D329A3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29F156D7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A9D3D10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543FDA78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419BBF6F" w14:textId="4ABCE81F" w:rsidR="008F17A9" w:rsidRPr="0026706A" w:rsidRDefault="004A2C44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  <w:t>3</w:t>
            </w: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0F0BE84F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56DBD027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49CD3D83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1BDA028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2B60901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5C844979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A038631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2F1C8C4F" w14:textId="77777777" w:rsidTr="00C30F06">
        <w:trPr>
          <w:trHeight w:val="533"/>
        </w:trPr>
        <w:tc>
          <w:tcPr>
            <w:tcW w:w="540" w:type="dxa"/>
            <w:shd w:val="clear" w:color="auto" w:fill="auto"/>
            <w:vAlign w:val="center"/>
          </w:tcPr>
          <w:p w14:paraId="30AD112D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7A78AE2E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02BF1BD1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89AD333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6A5472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DA7D592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5AB92E89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D3B1836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26D02626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753F917B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22BD1345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4A991402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6DA177AD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67917B7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E8FA8A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78464BC9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BD6498B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7457E1FE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1A5452AE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2FF48CA4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53C44898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2C21C0F8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25F4A417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547D076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1F150AFF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553A119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71585072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6A85CA07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29A45905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20F7CC91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D6F8F8B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1BE2C288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54D989F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6CE4F4F5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6965C1B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0A5E2C58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6413210B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4CE7981C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6BC34056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C881F1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4D1DE5A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F006D9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1E793AF6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BD7A192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057F3454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59D7D853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4892D65F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4436DBC5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0799E591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608ACB7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5D6B570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18FB2BB5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6C8840F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4482B602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7C073E2C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3CE91F03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565787D6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702FD1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48B4988D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34D256D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51A19605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F052C56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3AB0AF58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658D519A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798069D7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4E6968B2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CE25DCA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5334E227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ED4CEDB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3510757C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377EC4A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58F50641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2743A25B" w14:textId="77777777" w:rsidR="00C30F06" w:rsidRPr="0026706A" w:rsidRDefault="00C30F06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68B8394C" w14:textId="77777777" w:rsidR="00C30F06" w:rsidRPr="0026706A" w:rsidRDefault="00C30F06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7E7B1A4F" w14:textId="77777777" w:rsidR="00C30F06" w:rsidRPr="0026706A" w:rsidRDefault="00C30F06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3AD32A6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67CDE26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F633B75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4CECE7AC" w14:textId="77777777" w:rsidR="00C30F06" w:rsidRPr="0026706A" w:rsidRDefault="00C30F06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780882D" w14:textId="77777777" w:rsidR="00C30F06" w:rsidRPr="0026706A" w:rsidRDefault="00C30F06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44779E9F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4AFDD8A2" w14:textId="77777777" w:rsidR="00C30F06" w:rsidRPr="0026706A" w:rsidRDefault="00C30F06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076CA3B5" w14:textId="77777777" w:rsidR="00C30F06" w:rsidRPr="0026706A" w:rsidRDefault="00C30F06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6DD11CF6" w14:textId="77777777" w:rsidR="00C30F06" w:rsidRPr="0026706A" w:rsidRDefault="00C30F06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0A50EAC7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5D4B8CDD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667D972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490DB81D" w14:textId="77777777" w:rsidR="00C30F06" w:rsidRPr="0026706A" w:rsidRDefault="00C30F06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E5D183D" w14:textId="77777777" w:rsidR="00C30F06" w:rsidRPr="0026706A" w:rsidRDefault="00C30F06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4EC0FE6C" w14:textId="77777777" w:rsidTr="00C30F06">
        <w:trPr>
          <w:trHeight w:val="432"/>
        </w:trPr>
        <w:tc>
          <w:tcPr>
            <w:tcW w:w="540" w:type="dxa"/>
            <w:shd w:val="clear" w:color="auto" w:fill="auto"/>
            <w:vAlign w:val="center"/>
          </w:tcPr>
          <w:p w14:paraId="3C0D1806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shd w:val="clear" w:color="auto" w:fill="auto"/>
            <w:vAlign w:val="center"/>
          </w:tcPr>
          <w:p w14:paraId="5D5F64FC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shd w:val="clear" w:color="auto" w:fill="auto"/>
            <w:vAlign w:val="center"/>
          </w:tcPr>
          <w:p w14:paraId="2FB20A57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C436992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2135E833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C199E0E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shd w:val="clear" w:color="auto" w:fill="auto"/>
            <w:vAlign w:val="center"/>
          </w:tcPr>
          <w:p w14:paraId="6DD15B65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3AC2981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B23754" w:rsidRPr="00941403" w14:paraId="3C0A4488" w14:textId="77777777" w:rsidTr="00C30F06">
        <w:trPr>
          <w:trHeight w:val="360"/>
        </w:trPr>
        <w:tc>
          <w:tcPr>
            <w:tcW w:w="6300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ED56CA" w14:textId="77777777" w:rsidR="00B23754" w:rsidRPr="0026706A" w:rsidRDefault="00B23754" w:rsidP="00FE7F03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26706A">
              <w:rPr>
                <w:rFonts w:ascii="Verdana" w:hAnsi="Verdana"/>
                <w:b/>
                <w:sz w:val="16"/>
                <w:szCs w:val="16"/>
              </w:rPr>
              <w:t xml:space="preserve">Grand Total </w:t>
            </w:r>
            <w:r w:rsidRPr="00F27185">
              <w:rPr>
                <w:rFonts w:ascii="Verdana" w:hAnsi="Verdana"/>
                <w:b/>
                <w:sz w:val="16"/>
                <w:szCs w:val="16"/>
              </w:rPr>
              <w:t>(S$)</w:t>
            </w:r>
            <w:r>
              <w:rPr>
                <w:rFonts w:ascii="Verdana" w:hAnsi="Verdana"/>
                <w:b/>
                <w:sz w:val="16"/>
                <w:szCs w:val="16"/>
              </w:rPr>
              <w:t>:</w:t>
            </w:r>
          </w:p>
        </w:tc>
        <w:tc>
          <w:tcPr>
            <w:tcW w:w="4770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277042" w14:textId="77777777" w:rsidR="00B23754" w:rsidRPr="00B23754" w:rsidRDefault="00B23754" w:rsidP="00896835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8F17A9" w:rsidRPr="00941403" w14:paraId="38959CF5" w14:textId="77777777" w:rsidTr="00C30F06">
        <w:trPr>
          <w:trHeight w:val="144"/>
        </w:trPr>
        <w:tc>
          <w:tcPr>
            <w:tcW w:w="2234" w:type="dxa"/>
            <w:gridSpan w:val="3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0F3E3DA" w14:textId="77777777" w:rsidR="008F17A9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  <w:p w14:paraId="57792937" w14:textId="77777777" w:rsidR="00B23754" w:rsidRPr="0026706A" w:rsidRDefault="00B23754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49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2F091B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7D40C0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929EDD3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</w:tr>
      <w:tr w:rsidR="008F17A9" w:rsidRPr="00896835" w14:paraId="4681752F" w14:textId="77777777" w:rsidTr="00C30F06">
        <w:trPr>
          <w:trHeight w:hRule="exact" w:val="288"/>
        </w:trPr>
        <w:tc>
          <w:tcPr>
            <w:tcW w:w="54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EB32CA8" w14:textId="77777777" w:rsidR="008F17A9" w:rsidRPr="00896835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C51814" w14:textId="77777777" w:rsidR="008F17A9" w:rsidRPr="00896835" w:rsidRDefault="008F17A9" w:rsidP="008F17A9">
            <w:pPr>
              <w:jc w:val="center"/>
              <w:rPr>
                <w:rFonts w:ascii="Verdana" w:hAnsi="Verdana"/>
                <w:b/>
                <w:sz w:val="20"/>
              </w:rPr>
            </w:pPr>
            <w:r w:rsidRPr="00896835">
              <w:rPr>
                <w:rFonts w:ascii="Verdana" w:hAnsi="Verdana"/>
                <w:b/>
                <w:sz w:val="20"/>
              </w:rPr>
              <w:t>x</w:t>
            </w:r>
          </w:p>
        </w:tc>
        <w:tc>
          <w:tcPr>
            <w:tcW w:w="9904" w:type="dxa"/>
            <w:gridSpan w:val="10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6397216" w14:textId="77777777" w:rsidR="00B23754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  <w:r w:rsidRPr="00896835">
              <w:rPr>
                <w:rFonts w:ascii="Verdana" w:hAnsi="Verdana"/>
                <w:b/>
                <w:i/>
                <w:sz w:val="20"/>
              </w:rPr>
              <w:t>I certify that the above information is accurate.</w:t>
            </w:r>
          </w:p>
          <w:p w14:paraId="34DA8006" w14:textId="77777777" w:rsidR="008F17A9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  <w:p w14:paraId="3D6E2B57" w14:textId="77777777" w:rsidR="00B23754" w:rsidRPr="00896835" w:rsidRDefault="00B23754" w:rsidP="008F17A9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98798E" w:rsidRPr="00896835" w14:paraId="1D30EBBD" w14:textId="77777777" w:rsidTr="00C30F06">
        <w:trPr>
          <w:trHeight w:hRule="exact" w:val="288"/>
        </w:trPr>
        <w:tc>
          <w:tcPr>
            <w:tcW w:w="11070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957F9" w14:textId="77777777" w:rsidR="0098798E" w:rsidRPr="00896835" w:rsidRDefault="0098798E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</w:tr>
      <w:tr w:rsidR="00B23754" w:rsidRPr="00896835" w14:paraId="5478E79D" w14:textId="77777777" w:rsidTr="00C30F06">
        <w:trPr>
          <w:trHeight w:val="710"/>
        </w:trPr>
        <w:tc>
          <w:tcPr>
            <w:tcW w:w="4945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D063EF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Signature of Requester: </w:t>
            </w:r>
          </w:p>
          <w:p w14:paraId="6D96C374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4BD52E41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</w:p>
        </w:tc>
        <w:tc>
          <w:tcPr>
            <w:tcW w:w="6125" w:type="dxa"/>
            <w:gridSpan w:val="7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C5C49DB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0B8A3306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Name of </w:t>
            </w:r>
            <w:r w:rsidR="004005DD">
              <w:rPr>
                <w:rFonts w:ascii="Verdana" w:hAnsi="Verdana"/>
                <w:sz w:val="22"/>
                <w:szCs w:val="22"/>
              </w:rPr>
              <w:t xml:space="preserve">Main </w:t>
            </w:r>
            <w:r w:rsidRPr="00B23754">
              <w:rPr>
                <w:rFonts w:ascii="Verdana" w:hAnsi="Verdana"/>
                <w:sz w:val="22"/>
                <w:szCs w:val="22"/>
              </w:rPr>
              <w:t>Supervisor:</w:t>
            </w:r>
          </w:p>
          <w:p w14:paraId="4FD4263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18CA552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Signature: </w:t>
            </w:r>
          </w:p>
          <w:p w14:paraId="2530D4B1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5D5C4DE2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</w:p>
          <w:p w14:paraId="3924D129" w14:textId="77777777" w:rsidR="00B23754" w:rsidRPr="00B23754" w:rsidRDefault="00B23754" w:rsidP="00B23754">
            <w:pPr>
              <w:rPr>
                <w:rFonts w:ascii="Verdana" w:hAnsi="Verdana"/>
                <w:b/>
                <w:i/>
                <w:sz w:val="22"/>
                <w:szCs w:val="22"/>
              </w:rPr>
            </w:pPr>
          </w:p>
        </w:tc>
      </w:tr>
    </w:tbl>
    <w:p w14:paraId="3D5A4415" w14:textId="77777777" w:rsidR="00422AE2" w:rsidRPr="00910785" w:rsidRDefault="00422AE2" w:rsidP="00910785">
      <w:pPr>
        <w:ind w:right="1500"/>
        <w:rPr>
          <w:rFonts w:ascii="Verdana" w:hAnsi="Verdana"/>
          <w:sz w:val="6"/>
          <w:szCs w:val="6"/>
        </w:rPr>
      </w:pPr>
    </w:p>
    <w:sectPr w:rsidR="00422AE2" w:rsidRPr="00910785" w:rsidSect="00C30F06">
      <w:footerReference w:type="default" r:id="rId12"/>
      <w:type w:val="continuous"/>
      <w:pgSz w:w="11909" w:h="16834" w:code="9"/>
      <w:pgMar w:top="720" w:right="720" w:bottom="720" w:left="720" w:header="720" w:footer="144" w:gutter="0"/>
      <w:paperSrc w:first="15" w:other="1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F838BA" w14:textId="77777777" w:rsidR="00FD660B" w:rsidRDefault="00FD660B">
      <w:r>
        <w:separator/>
      </w:r>
    </w:p>
  </w:endnote>
  <w:endnote w:type="continuationSeparator" w:id="0">
    <w:p w14:paraId="331FCFAE" w14:textId="77777777" w:rsidR="00FD660B" w:rsidRDefault="00FD6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6EB4AF" w14:textId="730D2684" w:rsidR="00ED5CDC" w:rsidRPr="00ED5CDC" w:rsidRDefault="00ED5CDC">
    <w:pPr>
      <w:pStyle w:val="Footer"/>
      <w:rPr>
        <w:rFonts w:ascii="Calibri" w:hAnsi="Calibri"/>
        <w:sz w:val="22"/>
      </w:rPr>
    </w:pPr>
    <w:r w:rsidRPr="00ED5CDC">
      <w:rPr>
        <w:rFonts w:ascii="Calibri" w:hAnsi="Calibri"/>
        <w:sz w:val="22"/>
      </w:rPr>
      <w:t>U</w:t>
    </w:r>
    <w:r w:rsidR="00390571">
      <w:rPr>
        <w:rFonts w:ascii="Calibri" w:hAnsi="Calibri"/>
        <w:sz w:val="22"/>
      </w:rPr>
      <w:t xml:space="preserve">pdated on </w:t>
    </w:r>
    <w:r w:rsidR="000B6680">
      <w:rPr>
        <w:rFonts w:ascii="Calibri" w:hAnsi="Calibri"/>
        <w:sz w:val="22"/>
      </w:rPr>
      <w:t>2</w:t>
    </w:r>
    <w:r w:rsidR="002344F4">
      <w:rPr>
        <w:rFonts w:ascii="Calibri" w:hAnsi="Calibri"/>
        <w:sz w:val="22"/>
      </w:rPr>
      <w:t>3rd</w:t>
    </w:r>
    <w:r w:rsidR="000B6680">
      <w:rPr>
        <w:rFonts w:ascii="Calibri" w:hAnsi="Calibri"/>
        <w:sz w:val="22"/>
      </w:rPr>
      <w:t xml:space="preserve"> Aug</w:t>
    </w:r>
    <w:r w:rsidR="003373C6">
      <w:rPr>
        <w:rFonts w:ascii="Calibri" w:hAnsi="Calibri"/>
        <w:sz w:val="22"/>
      </w:rPr>
      <w:t xml:space="preserve"> </w:t>
    </w:r>
    <w:r w:rsidR="002344F4">
      <w:rPr>
        <w:rFonts w:ascii="Calibri" w:hAnsi="Calibri"/>
        <w:sz w:val="22"/>
      </w:rPr>
      <w:t>2023</w:t>
    </w:r>
  </w:p>
  <w:p w14:paraId="201673F8" w14:textId="77777777" w:rsidR="00ED5CDC" w:rsidRDefault="00ED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04F8D0" w14:textId="77777777" w:rsidR="00FD660B" w:rsidRDefault="00FD660B">
      <w:r>
        <w:separator/>
      </w:r>
    </w:p>
  </w:footnote>
  <w:footnote w:type="continuationSeparator" w:id="0">
    <w:p w14:paraId="6AA3E5F7" w14:textId="77777777" w:rsidR="00FD660B" w:rsidRDefault="00FD66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80DAB"/>
    <w:multiLevelType w:val="hybridMultilevel"/>
    <w:tmpl w:val="14A67C1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D465B"/>
    <w:multiLevelType w:val="hybridMultilevel"/>
    <w:tmpl w:val="A0043100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12DDB"/>
    <w:multiLevelType w:val="hybridMultilevel"/>
    <w:tmpl w:val="B692AA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20504"/>
    <w:multiLevelType w:val="hybridMultilevel"/>
    <w:tmpl w:val="CD746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1B34BD"/>
    <w:multiLevelType w:val="hybridMultilevel"/>
    <w:tmpl w:val="DA06A2C0"/>
    <w:lvl w:ilvl="0" w:tplc="AA40ED66">
      <w:start w:val="1"/>
      <w:numFmt w:val="decimal"/>
      <w:lvlText w:val="(%1)"/>
      <w:lvlJc w:val="left"/>
      <w:pPr>
        <w:tabs>
          <w:tab w:val="num" w:pos="270"/>
        </w:tabs>
        <w:ind w:left="270" w:hanging="360"/>
      </w:pPr>
      <w:rPr>
        <w:rFonts w:hint="default"/>
      </w:rPr>
    </w:lvl>
    <w:lvl w:ilvl="1" w:tplc="4928EE0A">
      <w:start w:val="1"/>
      <w:numFmt w:val="lowerLetter"/>
      <w:lvlText w:val="(%2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5" w15:restartNumberingAfterBreak="0">
    <w:nsid w:val="2C5167A9"/>
    <w:multiLevelType w:val="hybridMultilevel"/>
    <w:tmpl w:val="3B32474A"/>
    <w:lvl w:ilvl="0" w:tplc="F85A4BB2">
      <w:start w:val="1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E0DF7"/>
    <w:multiLevelType w:val="hybridMultilevel"/>
    <w:tmpl w:val="DBFE2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E83497"/>
    <w:multiLevelType w:val="hybridMultilevel"/>
    <w:tmpl w:val="39FAB62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1A5389"/>
    <w:multiLevelType w:val="hybridMultilevel"/>
    <w:tmpl w:val="7808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1A7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AA45F0"/>
    <w:multiLevelType w:val="hybridMultilevel"/>
    <w:tmpl w:val="07B299DC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C3689"/>
    <w:multiLevelType w:val="hybridMultilevel"/>
    <w:tmpl w:val="A40867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E74495"/>
    <w:multiLevelType w:val="hybridMultilevel"/>
    <w:tmpl w:val="2CC27EE0"/>
    <w:lvl w:ilvl="0" w:tplc="47B41E3C">
      <w:start w:val="16"/>
      <w:numFmt w:val="bullet"/>
      <w:lvlText w:val="-"/>
      <w:lvlJc w:val="left"/>
      <w:pPr>
        <w:ind w:left="36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2" w15:restartNumberingAfterBreak="0">
    <w:nsid w:val="4ED1725B"/>
    <w:multiLevelType w:val="hybridMultilevel"/>
    <w:tmpl w:val="3502FC3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97E6F22"/>
    <w:multiLevelType w:val="hybridMultilevel"/>
    <w:tmpl w:val="71B25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EC069A"/>
    <w:multiLevelType w:val="hybridMultilevel"/>
    <w:tmpl w:val="974A55F2"/>
    <w:lvl w:ilvl="0" w:tplc="7700AA0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4D0E36"/>
    <w:multiLevelType w:val="hybridMultilevel"/>
    <w:tmpl w:val="3F46C09C"/>
    <w:lvl w:ilvl="0" w:tplc="04090001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84082"/>
    <w:multiLevelType w:val="hybridMultilevel"/>
    <w:tmpl w:val="93EEB040"/>
    <w:lvl w:ilvl="0" w:tplc="2B6C1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1B67DB"/>
    <w:multiLevelType w:val="hybridMultilevel"/>
    <w:tmpl w:val="E034D18A"/>
    <w:lvl w:ilvl="0" w:tplc="5DE6B3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C0D4EA2"/>
    <w:multiLevelType w:val="hybridMultilevel"/>
    <w:tmpl w:val="8A94E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6015468">
    <w:abstractNumId w:val="8"/>
  </w:num>
  <w:num w:numId="2" w16cid:durableId="1177498851">
    <w:abstractNumId w:val="0"/>
  </w:num>
  <w:num w:numId="3" w16cid:durableId="383257552">
    <w:abstractNumId w:val="15"/>
  </w:num>
  <w:num w:numId="4" w16cid:durableId="1909805793">
    <w:abstractNumId w:val="13"/>
  </w:num>
  <w:num w:numId="5" w16cid:durableId="697971358">
    <w:abstractNumId w:val="10"/>
  </w:num>
  <w:num w:numId="6" w16cid:durableId="1209801248">
    <w:abstractNumId w:val="16"/>
  </w:num>
  <w:num w:numId="7" w16cid:durableId="434205042">
    <w:abstractNumId w:val="3"/>
  </w:num>
  <w:num w:numId="8" w16cid:durableId="1497721544">
    <w:abstractNumId w:val="17"/>
  </w:num>
  <w:num w:numId="9" w16cid:durableId="366369097">
    <w:abstractNumId w:val="18"/>
  </w:num>
  <w:num w:numId="10" w16cid:durableId="1818260976">
    <w:abstractNumId w:val="2"/>
  </w:num>
  <w:num w:numId="11" w16cid:durableId="1567255777">
    <w:abstractNumId w:val="6"/>
  </w:num>
  <w:num w:numId="12" w16cid:durableId="1335835316">
    <w:abstractNumId w:val="7"/>
  </w:num>
  <w:num w:numId="13" w16cid:durableId="1384645666">
    <w:abstractNumId w:val="12"/>
  </w:num>
  <w:num w:numId="14" w16cid:durableId="1316034806">
    <w:abstractNumId w:val="14"/>
  </w:num>
  <w:num w:numId="15" w16cid:durableId="1042897972">
    <w:abstractNumId w:val="4"/>
  </w:num>
  <w:num w:numId="16" w16cid:durableId="1256865108">
    <w:abstractNumId w:val="5"/>
  </w:num>
  <w:num w:numId="17" w16cid:durableId="1825584862">
    <w:abstractNumId w:val="11"/>
  </w:num>
  <w:num w:numId="18" w16cid:durableId="574751710">
    <w:abstractNumId w:val="9"/>
  </w:num>
  <w:num w:numId="19" w16cid:durableId="18883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wNLGwMLEwNbM0NjJQ0lEKTi0uzszPAykwrAUAmBpmiCwAAAA="/>
  </w:docVars>
  <w:rsids>
    <w:rsidRoot w:val="002B3044"/>
    <w:rsid w:val="000012E8"/>
    <w:rsid w:val="000036C8"/>
    <w:rsid w:val="00006E21"/>
    <w:rsid w:val="00020F1C"/>
    <w:rsid w:val="00021338"/>
    <w:rsid w:val="00022196"/>
    <w:rsid w:val="00022CF3"/>
    <w:rsid w:val="0002465C"/>
    <w:rsid w:val="00024BCA"/>
    <w:rsid w:val="00024E75"/>
    <w:rsid w:val="0002616C"/>
    <w:rsid w:val="00032C44"/>
    <w:rsid w:val="000409D8"/>
    <w:rsid w:val="0004142E"/>
    <w:rsid w:val="00042DBC"/>
    <w:rsid w:val="00043D0F"/>
    <w:rsid w:val="00044B57"/>
    <w:rsid w:val="00046E52"/>
    <w:rsid w:val="000627CD"/>
    <w:rsid w:val="00066975"/>
    <w:rsid w:val="00070DCC"/>
    <w:rsid w:val="00071D69"/>
    <w:rsid w:val="00075E6E"/>
    <w:rsid w:val="00075F3A"/>
    <w:rsid w:val="00080206"/>
    <w:rsid w:val="000832DA"/>
    <w:rsid w:val="0008398A"/>
    <w:rsid w:val="00085E80"/>
    <w:rsid w:val="0008662D"/>
    <w:rsid w:val="00090254"/>
    <w:rsid w:val="0009318B"/>
    <w:rsid w:val="0009326C"/>
    <w:rsid w:val="000A0B14"/>
    <w:rsid w:val="000A704B"/>
    <w:rsid w:val="000B0267"/>
    <w:rsid w:val="000B0C9B"/>
    <w:rsid w:val="000B3081"/>
    <w:rsid w:val="000B6680"/>
    <w:rsid w:val="000C0095"/>
    <w:rsid w:val="000D1977"/>
    <w:rsid w:val="000D2FAA"/>
    <w:rsid w:val="000D57CC"/>
    <w:rsid w:val="000E1D42"/>
    <w:rsid w:val="000E21E3"/>
    <w:rsid w:val="000E2CF1"/>
    <w:rsid w:val="000E3BD3"/>
    <w:rsid w:val="000F2B96"/>
    <w:rsid w:val="000F38BC"/>
    <w:rsid w:val="000F5CF7"/>
    <w:rsid w:val="000F5D07"/>
    <w:rsid w:val="000F5E6E"/>
    <w:rsid w:val="000F6043"/>
    <w:rsid w:val="000F7612"/>
    <w:rsid w:val="000F7ACC"/>
    <w:rsid w:val="00107406"/>
    <w:rsid w:val="00113738"/>
    <w:rsid w:val="00114206"/>
    <w:rsid w:val="001165DD"/>
    <w:rsid w:val="00120D92"/>
    <w:rsid w:val="00121F66"/>
    <w:rsid w:val="0012355B"/>
    <w:rsid w:val="00127692"/>
    <w:rsid w:val="00130151"/>
    <w:rsid w:val="00130FA7"/>
    <w:rsid w:val="0013348D"/>
    <w:rsid w:val="00141113"/>
    <w:rsid w:val="00146637"/>
    <w:rsid w:val="00151807"/>
    <w:rsid w:val="001520E2"/>
    <w:rsid w:val="001529D2"/>
    <w:rsid w:val="00157A64"/>
    <w:rsid w:val="001647B8"/>
    <w:rsid w:val="00171661"/>
    <w:rsid w:val="00171C07"/>
    <w:rsid w:val="001727D7"/>
    <w:rsid w:val="0017774A"/>
    <w:rsid w:val="001806AA"/>
    <w:rsid w:val="00183A0A"/>
    <w:rsid w:val="00185674"/>
    <w:rsid w:val="00197B37"/>
    <w:rsid w:val="001A028D"/>
    <w:rsid w:val="001A2F6A"/>
    <w:rsid w:val="001A366D"/>
    <w:rsid w:val="001A6963"/>
    <w:rsid w:val="001A7FC4"/>
    <w:rsid w:val="001B2863"/>
    <w:rsid w:val="001B2ABB"/>
    <w:rsid w:val="001B4B9A"/>
    <w:rsid w:val="001B567F"/>
    <w:rsid w:val="001B5736"/>
    <w:rsid w:val="001B6942"/>
    <w:rsid w:val="001C3131"/>
    <w:rsid w:val="001C724D"/>
    <w:rsid w:val="001D32DE"/>
    <w:rsid w:val="001F3FCD"/>
    <w:rsid w:val="001F749F"/>
    <w:rsid w:val="00212071"/>
    <w:rsid w:val="002146C0"/>
    <w:rsid w:val="00216DCB"/>
    <w:rsid w:val="002241F1"/>
    <w:rsid w:val="002268BC"/>
    <w:rsid w:val="00233161"/>
    <w:rsid w:val="0023410F"/>
    <w:rsid w:val="002344F4"/>
    <w:rsid w:val="00247B68"/>
    <w:rsid w:val="00257868"/>
    <w:rsid w:val="00257C02"/>
    <w:rsid w:val="002621F6"/>
    <w:rsid w:val="0026289C"/>
    <w:rsid w:val="00263E1E"/>
    <w:rsid w:val="0026706A"/>
    <w:rsid w:val="002708F3"/>
    <w:rsid w:val="002763CD"/>
    <w:rsid w:val="002822D0"/>
    <w:rsid w:val="002864C1"/>
    <w:rsid w:val="00293EEF"/>
    <w:rsid w:val="00293F5F"/>
    <w:rsid w:val="00297B4C"/>
    <w:rsid w:val="002A07D4"/>
    <w:rsid w:val="002A178B"/>
    <w:rsid w:val="002A3785"/>
    <w:rsid w:val="002A481B"/>
    <w:rsid w:val="002A5D94"/>
    <w:rsid w:val="002B126C"/>
    <w:rsid w:val="002B17DB"/>
    <w:rsid w:val="002B3044"/>
    <w:rsid w:val="002C08D9"/>
    <w:rsid w:val="002C39DB"/>
    <w:rsid w:val="002D04C1"/>
    <w:rsid w:val="002D0EDD"/>
    <w:rsid w:val="002D1350"/>
    <w:rsid w:val="002D4AE4"/>
    <w:rsid w:val="002E0919"/>
    <w:rsid w:val="002E5BDE"/>
    <w:rsid w:val="002F0BEF"/>
    <w:rsid w:val="002F0E32"/>
    <w:rsid w:val="002F203F"/>
    <w:rsid w:val="002F2A2A"/>
    <w:rsid w:val="002F69FB"/>
    <w:rsid w:val="0030248B"/>
    <w:rsid w:val="003025B6"/>
    <w:rsid w:val="00302AC1"/>
    <w:rsid w:val="00302DCA"/>
    <w:rsid w:val="0030561C"/>
    <w:rsid w:val="00307329"/>
    <w:rsid w:val="00310619"/>
    <w:rsid w:val="00314944"/>
    <w:rsid w:val="00316E54"/>
    <w:rsid w:val="003173A8"/>
    <w:rsid w:val="00322C09"/>
    <w:rsid w:val="00330823"/>
    <w:rsid w:val="00330E08"/>
    <w:rsid w:val="003321FB"/>
    <w:rsid w:val="003373C6"/>
    <w:rsid w:val="0034017B"/>
    <w:rsid w:val="00341D6E"/>
    <w:rsid w:val="0034649E"/>
    <w:rsid w:val="003508DE"/>
    <w:rsid w:val="00351818"/>
    <w:rsid w:val="003658EB"/>
    <w:rsid w:val="00370445"/>
    <w:rsid w:val="00370ED6"/>
    <w:rsid w:val="00371A44"/>
    <w:rsid w:val="0037558E"/>
    <w:rsid w:val="003776E7"/>
    <w:rsid w:val="00390571"/>
    <w:rsid w:val="00390A9F"/>
    <w:rsid w:val="0039145C"/>
    <w:rsid w:val="00393957"/>
    <w:rsid w:val="003A00E6"/>
    <w:rsid w:val="003A7F69"/>
    <w:rsid w:val="003B36F3"/>
    <w:rsid w:val="003B49F9"/>
    <w:rsid w:val="003B6B6E"/>
    <w:rsid w:val="003B721D"/>
    <w:rsid w:val="003B7466"/>
    <w:rsid w:val="003C6786"/>
    <w:rsid w:val="003D05DC"/>
    <w:rsid w:val="003D4A3E"/>
    <w:rsid w:val="003D5CEC"/>
    <w:rsid w:val="003D7E52"/>
    <w:rsid w:val="003E0489"/>
    <w:rsid w:val="003E3034"/>
    <w:rsid w:val="003F1447"/>
    <w:rsid w:val="003F771E"/>
    <w:rsid w:val="004005DD"/>
    <w:rsid w:val="0040112A"/>
    <w:rsid w:val="00403A11"/>
    <w:rsid w:val="00404493"/>
    <w:rsid w:val="00407934"/>
    <w:rsid w:val="00410F95"/>
    <w:rsid w:val="00413A4E"/>
    <w:rsid w:val="00415610"/>
    <w:rsid w:val="00422AE2"/>
    <w:rsid w:val="00425153"/>
    <w:rsid w:val="004320C7"/>
    <w:rsid w:val="00442D52"/>
    <w:rsid w:val="004465A0"/>
    <w:rsid w:val="004478A1"/>
    <w:rsid w:val="00447E7E"/>
    <w:rsid w:val="00450307"/>
    <w:rsid w:val="00451080"/>
    <w:rsid w:val="00454239"/>
    <w:rsid w:val="00454CDD"/>
    <w:rsid w:val="0045583F"/>
    <w:rsid w:val="00456910"/>
    <w:rsid w:val="004578CB"/>
    <w:rsid w:val="00461931"/>
    <w:rsid w:val="004668E0"/>
    <w:rsid w:val="00477EB4"/>
    <w:rsid w:val="00482872"/>
    <w:rsid w:val="00482BFE"/>
    <w:rsid w:val="00483DC4"/>
    <w:rsid w:val="00485065"/>
    <w:rsid w:val="004906ED"/>
    <w:rsid w:val="0049292C"/>
    <w:rsid w:val="0049558C"/>
    <w:rsid w:val="004A0D15"/>
    <w:rsid w:val="004A22DE"/>
    <w:rsid w:val="004A2C44"/>
    <w:rsid w:val="004A2CD4"/>
    <w:rsid w:val="004A5EB3"/>
    <w:rsid w:val="004B1426"/>
    <w:rsid w:val="004B2AEA"/>
    <w:rsid w:val="004B2C6A"/>
    <w:rsid w:val="004B3F72"/>
    <w:rsid w:val="004C3961"/>
    <w:rsid w:val="004C3E7E"/>
    <w:rsid w:val="004C555A"/>
    <w:rsid w:val="004C74D6"/>
    <w:rsid w:val="004D1E94"/>
    <w:rsid w:val="004D41CB"/>
    <w:rsid w:val="004E0541"/>
    <w:rsid w:val="004E38AF"/>
    <w:rsid w:val="004E41AE"/>
    <w:rsid w:val="004E4662"/>
    <w:rsid w:val="004E7143"/>
    <w:rsid w:val="004F1D5C"/>
    <w:rsid w:val="004F3B61"/>
    <w:rsid w:val="004F4230"/>
    <w:rsid w:val="004F5A59"/>
    <w:rsid w:val="004F63ED"/>
    <w:rsid w:val="004F7870"/>
    <w:rsid w:val="00500DD0"/>
    <w:rsid w:val="005014A4"/>
    <w:rsid w:val="00501830"/>
    <w:rsid w:val="005029F9"/>
    <w:rsid w:val="00502A0C"/>
    <w:rsid w:val="005164E7"/>
    <w:rsid w:val="0052247C"/>
    <w:rsid w:val="00525F59"/>
    <w:rsid w:val="00531EC9"/>
    <w:rsid w:val="00535A9F"/>
    <w:rsid w:val="00540807"/>
    <w:rsid w:val="00541340"/>
    <w:rsid w:val="005440D0"/>
    <w:rsid w:val="00546D4D"/>
    <w:rsid w:val="00547193"/>
    <w:rsid w:val="00547F03"/>
    <w:rsid w:val="00550AD0"/>
    <w:rsid w:val="00551B25"/>
    <w:rsid w:val="0055272E"/>
    <w:rsid w:val="0055548B"/>
    <w:rsid w:val="00555D55"/>
    <w:rsid w:val="0055607D"/>
    <w:rsid w:val="00572D4D"/>
    <w:rsid w:val="00577486"/>
    <w:rsid w:val="005801CB"/>
    <w:rsid w:val="005811C3"/>
    <w:rsid w:val="0058346C"/>
    <w:rsid w:val="00583E4B"/>
    <w:rsid w:val="00586192"/>
    <w:rsid w:val="00587A19"/>
    <w:rsid w:val="00594D15"/>
    <w:rsid w:val="00596AAA"/>
    <w:rsid w:val="005A3954"/>
    <w:rsid w:val="005A520E"/>
    <w:rsid w:val="005B3B19"/>
    <w:rsid w:val="005B6D5A"/>
    <w:rsid w:val="005D02E7"/>
    <w:rsid w:val="005D086D"/>
    <w:rsid w:val="005D09B0"/>
    <w:rsid w:val="005D0EB6"/>
    <w:rsid w:val="005D6908"/>
    <w:rsid w:val="005D6AFC"/>
    <w:rsid w:val="005D6FA5"/>
    <w:rsid w:val="005E0ABE"/>
    <w:rsid w:val="005E1D5F"/>
    <w:rsid w:val="005E43BB"/>
    <w:rsid w:val="005E4679"/>
    <w:rsid w:val="005E5B7F"/>
    <w:rsid w:val="005E610F"/>
    <w:rsid w:val="005F2381"/>
    <w:rsid w:val="005F5618"/>
    <w:rsid w:val="005F57CB"/>
    <w:rsid w:val="00604785"/>
    <w:rsid w:val="00607774"/>
    <w:rsid w:val="006077CE"/>
    <w:rsid w:val="00607F72"/>
    <w:rsid w:val="00617B3D"/>
    <w:rsid w:val="00617F94"/>
    <w:rsid w:val="00631CC9"/>
    <w:rsid w:val="006356B0"/>
    <w:rsid w:val="00635D26"/>
    <w:rsid w:val="00641919"/>
    <w:rsid w:val="0064340C"/>
    <w:rsid w:val="00643BE3"/>
    <w:rsid w:val="00643F45"/>
    <w:rsid w:val="0064405F"/>
    <w:rsid w:val="00646A0E"/>
    <w:rsid w:val="00646B30"/>
    <w:rsid w:val="0065273D"/>
    <w:rsid w:val="0065274F"/>
    <w:rsid w:val="00653C79"/>
    <w:rsid w:val="00656E2C"/>
    <w:rsid w:val="00660183"/>
    <w:rsid w:val="00663904"/>
    <w:rsid w:val="00667A02"/>
    <w:rsid w:val="00670F65"/>
    <w:rsid w:val="00671110"/>
    <w:rsid w:val="00671630"/>
    <w:rsid w:val="006807AC"/>
    <w:rsid w:val="006836E5"/>
    <w:rsid w:val="00683D4F"/>
    <w:rsid w:val="00690F09"/>
    <w:rsid w:val="00690F8E"/>
    <w:rsid w:val="006914F1"/>
    <w:rsid w:val="00691B7C"/>
    <w:rsid w:val="006A228E"/>
    <w:rsid w:val="006A2CE2"/>
    <w:rsid w:val="006A5341"/>
    <w:rsid w:val="006B0193"/>
    <w:rsid w:val="006B547E"/>
    <w:rsid w:val="006C29FB"/>
    <w:rsid w:val="006C52AB"/>
    <w:rsid w:val="006C7D66"/>
    <w:rsid w:val="006D1F21"/>
    <w:rsid w:val="006D252C"/>
    <w:rsid w:val="006D7632"/>
    <w:rsid w:val="006E07E8"/>
    <w:rsid w:val="006E0B91"/>
    <w:rsid w:val="006F34A8"/>
    <w:rsid w:val="006F366E"/>
    <w:rsid w:val="006F6664"/>
    <w:rsid w:val="00713A0F"/>
    <w:rsid w:val="00717350"/>
    <w:rsid w:val="00722D13"/>
    <w:rsid w:val="00722F5A"/>
    <w:rsid w:val="007235AD"/>
    <w:rsid w:val="00725D95"/>
    <w:rsid w:val="00727281"/>
    <w:rsid w:val="00732A2B"/>
    <w:rsid w:val="00735BF1"/>
    <w:rsid w:val="007407E8"/>
    <w:rsid w:val="00741D54"/>
    <w:rsid w:val="007437BF"/>
    <w:rsid w:val="00743C0A"/>
    <w:rsid w:val="00745EBC"/>
    <w:rsid w:val="007475B9"/>
    <w:rsid w:val="00747C61"/>
    <w:rsid w:val="007505D2"/>
    <w:rsid w:val="00750D61"/>
    <w:rsid w:val="00751B49"/>
    <w:rsid w:val="00753CDE"/>
    <w:rsid w:val="00755D03"/>
    <w:rsid w:val="0075625A"/>
    <w:rsid w:val="00760A9D"/>
    <w:rsid w:val="007760AB"/>
    <w:rsid w:val="007800B8"/>
    <w:rsid w:val="00781BA2"/>
    <w:rsid w:val="00783692"/>
    <w:rsid w:val="00786F8F"/>
    <w:rsid w:val="00787CB7"/>
    <w:rsid w:val="007A3908"/>
    <w:rsid w:val="007A78C0"/>
    <w:rsid w:val="007B0994"/>
    <w:rsid w:val="007B27A1"/>
    <w:rsid w:val="007B3E4B"/>
    <w:rsid w:val="007B4257"/>
    <w:rsid w:val="007C0DB0"/>
    <w:rsid w:val="007C3646"/>
    <w:rsid w:val="007C4573"/>
    <w:rsid w:val="007D5B01"/>
    <w:rsid w:val="007D6930"/>
    <w:rsid w:val="007D779E"/>
    <w:rsid w:val="007E2FA0"/>
    <w:rsid w:val="007E33C9"/>
    <w:rsid w:val="007E512D"/>
    <w:rsid w:val="007F15AB"/>
    <w:rsid w:val="007F3144"/>
    <w:rsid w:val="007F317C"/>
    <w:rsid w:val="007F4587"/>
    <w:rsid w:val="008001BB"/>
    <w:rsid w:val="00801FFB"/>
    <w:rsid w:val="00802C59"/>
    <w:rsid w:val="0080675A"/>
    <w:rsid w:val="00807536"/>
    <w:rsid w:val="00811F79"/>
    <w:rsid w:val="008248CC"/>
    <w:rsid w:val="00825CA6"/>
    <w:rsid w:val="00831EC9"/>
    <w:rsid w:val="00837363"/>
    <w:rsid w:val="008400B9"/>
    <w:rsid w:val="00843995"/>
    <w:rsid w:val="00844E6A"/>
    <w:rsid w:val="008504DD"/>
    <w:rsid w:val="00853E6E"/>
    <w:rsid w:val="00854D70"/>
    <w:rsid w:val="00855717"/>
    <w:rsid w:val="008572D5"/>
    <w:rsid w:val="00857A0F"/>
    <w:rsid w:val="0086230C"/>
    <w:rsid w:val="008630FF"/>
    <w:rsid w:val="0086557D"/>
    <w:rsid w:val="00866008"/>
    <w:rsid w:val="00866E18"/>
    <w:rsid w:val="00866E6C"/>
    <w:rsid w:val="00871200"/>
    <w:rsid w:val="008712D5"/>
    <w:rsid w:val="0087155B"/>
    <w:rsid w:val="0087669C"/>
    <w:rsid w:val="008777C0"/>
    <w:rsid w:val="00882D4E"/>
    <w:rsid w:val="008833B1"/>
    <w:rsid w:val="0088686F"/>
    <w:rsid w:val="008907B9"/>
    <w:rsid w:val="008926D8"/>
    <w:rsid w:val="00896835"/>
    <w:rsid w:val="00896BF7"/>
    <w:rsid w:val="00896C99"/>
    <w:rsid w:val="00897D3B"/>
    <w:rsid w:val="008A4C2D"/>
    <w:rsid w:val="008B2518"/>
    <w:rsid w:val="008B2698"/>
    <w:rsid w:val="008B483F"/>
    <w:rsid w:val="008B5321"/>
    <w:rsid w:val="008B6C86"/>
    <w:rsid w:val="008B7A60"/>
    <w:rsid w:val="008B7FA4"/>
    <w:rsid w:val="008C1B59"/>
    <w:rsid w:val="008C3A9B"/>
    <w:rsid w:val="008C7E0B"/>
    <w:rsid w:val="008D44F4"/>
    <w:rsid w:val="008D52B8"/>
    <w:rsid w:val="008D52E9"/>
    <w:rsid w:val="008E100A"/>
    <w:rsid w:val="008E1A7A"/>
    <w:rsid w:val="008E319B"/>
    <w:rsid w:val="008E7107"/>
    <w:rsid w:val="008E7246"/>
    <w:rsid w:val="008F17A9"/>
    <w:rsid w:val="008F1F7D"/>
    <w:rsid w:val="008F2F71"/>
    <w:rsid w:val="008F3FFE"/>
    <w:rsid w:val="0090586F"/>
    <w:rsid w:val="00906977"/>
    <w:rsid w:val="00910785"/>
    <w:rsid w:val="00912313"/>
    <w:rsid w:val="0091679A"/>
    <w:rsid w:val="00917D52"/>
    <w:rsid w:val="009256E6"/>
    <w:rsid w:val="00926EF5"/>
    <w:rsid w:val="00927142"/>
    <w:rsid w:val="00932AA6"/>
    <w:rsid w:val="00940821"/>
    <w:rsid w:val="00941403"/>
    <w:rsid w:val="00950DED"/>
    <w:rsid w:val="00955417"/>
    <w:rsid w:val="009575C9"/>
    <w:rsid w:val="00961BE2"/>
    <w:rsid w:val="0097059F"/>
    <w:rsid w:val="00972257"/>
    <w:rsid w:val="00975265"/>
    <w:rsid w:val="009759AB"/>
    <w:rsid w:val="00981554"/>
    <w:rsid w:val="009863B2"/>
    <w:rsid w:val="0098798E"/>
    <w:rsid w:val="00987AE7"/>
    <w:rsid w:val="00994075"/>
    <w:rsid w:val="009A21FC"/>
    <w:rsid w:val="009A2F68"/>
    <w:rsid w:val="009A3F57"/>
    <w:rsid w:val="009A729C"/>
    <w:rsid w:val="009B5D66"/>
    <w:rsid w:val="009B7315"/>
    <w:rsid w:val="009C451B"/>
    <w:rsid w:val="009C69E2"/>
    <w:rsid w:val="009D1701"/>
    <w:rsid w:val="009D1A61"/>
    <w:rsid w:val="009D28D7"/>
    <w:rsid w:val="009D3EA4"/>
    <w:rsid w:val="009E1C76"/>
    <w:rsid w:val="009E2A2A"/>
    <w:rsid w:val="009E3F96"/>
    <w:rsid w:val="009F4DA9"/>
    <w:rsid w:val="009F667D"/>
    <w:rsid w:val="009F70F9"/>
    <w:rsid w:val="00A009DC"/>
    <w:rsid w:val="00A01583"/>
    <w:rsid w:val="00A019AC"/>
    <w:rsid w:val="00A02913"/>
    <w:rsid w:val="00A05A11"/>
    <w:rsid w:val="00A1092E"/>
    <w:rsid w:val="00A11136"/>
    <w:rsid w:val="00A1528A"/>
    <w:rsid w:val="00A20073"/>
    <w:rsid w:val="00A26394"/>
    <w:rsid w:val="00A26547"/>
    <w:rsid w:val="00A31AE7"/>
    <w:rsid w:val="00A33950"/>
    <w:rsid w:val="00A37D47"/>
    <w:rsid w:val="00A41C71"/>
    <w:rsid w:val="00A42DEE"/>
    <w:rsid w:val="00A433C4"/>
    <w:rsid w:val="00A47026"/>
    <w:rsid w:val="00A50519"/>
    <w:rsid w:val="00A5258F"/>
    <w:rsid w:val="00A52984"/>
    <w:rsid w:val="00A56E4A"/>
    <w:rsid w:val="00A61753"/>
    <w:rsid w:val="00A67CCE"/>
    <w:rsid w:val="00A708F7"/>
    <w:rsid w:val="00A87FD5"/>
    <w:rsid w:val="00A91427"/>
    <w:rsid w:val="00A96578"/>
    <w:rsid w:val="00AA27B6"/>
    <w:rsid w:val="00AA3ED1"/>
    <w:rsid w:val="00AA476F"/>
    <w:rsid w:val="00AA6397"/>
    <w:rsid w:val="00AA6536"/>
    <w:rsid w:val="00AA6AD9"/>
    <w:rsid w:val="00AB1513"/>
    <w:rsid w:val="00AB2C01"/>
    <w:rsid w:val="00AB2C41"/>
    <w:rsid w:val="00AB7E0B"/>
    <w:rsid w:val="00AC2C87"/>
    <w:rsid w:val="00AD047C"/>
    <w:rsid w:val="00AD06DA"/>
    <w:rsid w:val="00AD1875"/>
    <w:rsid w:val="00AD2DBC"/>
    <w:rsid w:val="00AD3B49"/>
    <w:rsid w:val="00AD3D90"/>
    <w:rsid w:val="00AD7ECF"/>
    <w:rsid w:val="00AE11FE"/>
    <w:rsid w:val="00AE35B9"/>
    <w:rsid w:val="00AE4D29"/>
    <w:rsid w:val="00AE559C"/>
    <w:rsid w:val="00AE5970"/>
    <w:rsid w:val="00AE5F48"/>
    <w:rsid w:val="00AE7900"/>
    <w:rsid w:val="00AF17A6"/>
    <w:rsid w:val="00B0218E"/>
    <w:rsid w:val="00B038CA"/>
    <w:rsid w:val="00B1151C"/>
    <w:rsid w:val="00B11CB4"/>
    <w:rsid w:val="00B1578F"/>
    <w:rsid w:val="00B1651D"/>
    <w:rsid w:val="00B17541"/>
    <w:rsid w:val="00B17C06"/>
    <w:rsid w:val="00B23754"/>
    <w:rsid w:val="00B26763"/>
    <w:rsid w:val="00B2735A"/>
    <w:rsid w:val="00B302DD"/>
    <w:rsid w:val="00B3046E"/>
    <w:rsid w:val="00B3158F"/>
    <w:rsid w:val="00B41B55"/>
    <w:rsid w:val="00B442C8"/>
    <w:rsid w:val="00B46E06"/>
    <w:rsid w:val="00B472B2"/>
    <w:rsid w:val="00B47512"/>
    <w:rsid w:val="00B544E8"/>
    <w:rsid w:val="00B573EF"/>
    <w:rsid w:val="00B60042"/>
    <w:rsid w:val="00B629AB"/>
    <w:rsid w:val="00B62ADC"/>
    <w:rsid w:val="00B64350"/>
    <w:rsid w:val="00B713A0"/>
    <w:rsid w:val="00B727CF"/>
    <w:rsid w:val="00B8051F"/>
    <w:rsid w:val="00B80672"/>
    <w:rsid w:val="00B82022"/>
    <w:rsid w:val="00B83E8D"/>
    <w:rsid w:val="00B91697"/>
    <w:rsid w:val="00B941A6"/>
    <w:rsid w:val="00B96B9E"/>
    <w:rsid w:val="00B97C22"/>
    <w:rsid w:val="00B97E7E"/>
    <w:rsid w:val="00BA4421"/>
    <w:rsid w:val="00BB0695"/>
    <w:rsid w:val="00BB119C"/>
    <w:rsid w:val="00BB1781"/>
    <w:rsid w:val="00BB1D4E"/>
    <w:rsid w:val="00BB79F9"/>
    <w:rsid w:val="00BD1890"/>
    <w:rsid w:val="00BD65F2"/>
    <w:rsid w:val="00BE1BC1"/>
    <w:rsid w:val="00BE23E2"/>
    <w:rsid w:val="00BE5E91"/>
    <w:rsid w:val="00BE6761"/>
    <w:rsid w:val="00BF404B"/>
    <w:rsid w:val="00BF594B"/>
    <w:rsid w:val="00C13D8B"/>
    <w:rsid w:val="00C15C32"/>
    <w:rsid w:val="00C30CE5"/>
    <w:rsid w:val="00C30F06"/>
    <w:rsid w:val="00C31839"/>
    <w:rsid w:val="00C34C8B"/>
    <w:rsid w:val="00C405D9"/>
    <w:rsid w:val="00C41AC2"/>
    <w:rsid w:val="00C41D9E"/>
    <w:rsid w:val="00C439A1"/>
    <w:rsid w:val="00C44C69"/>
    <w:rsid w:val="00C45292"/>
    <w:rsid w:val="00C46AB5"/>
    <w:rsid w:val="00C515CA"/>
    <w:rsid w:val="00C5282D"/>
    <w:rsid w:val="00C536A9"/>
    <w:rsid w:val="00C53969"/>
    <w:rsid w:val="00C5455F"/>
    <w:rsid w:val="00C54EAB"/>
    <w:rsid w:val="00C55FE3"/>
    <w:rsid w:val="00C6545F"/>
    <w:rsid w:val="00C671C3"/>
    <w:rsid w:val="00C705CA"/>
    <w:rsid w:val="00C71AB6"/>
    <w:rsid w:val="00C74C35"/>
    <w:rsid w:val="00C75923"/>
    <w:rsid w:val="00C76A42"/>
    <w:rsid w:val="00C774E1"/>
    <w:rsid w:val="00C829A2"/>
    <w:rsid w:val="00C8401E"/>
    <w:rsid w:val="00C93884"/>
    <w:rsid w:val="00CA1367"/>
    <w:rsid w:val="00CA160F"/>
    <w:rsid w:val="00CA2453"/>
    <w:rsid w:val="00CA3295"/>
    <w:rsid w:val="00CA57FD"/>
    <w:rsid w:val="00CB22AB"/>
    <w:rsid w:val="00CC52B6"/>
    <w:rsid w:val="00CC5BC5"/>
    <w:rsid w:val="00CC6CD1"/>
    <w:rsid w:val="00CD5DF8"/>
    <w:rsid w:val="00CD6CBF"/>
    <w:rsid w:val="00CE1774"/>
    <w:rsid w:val="00CE639E"/>
    <w:rsid w:val="00CE6AC2"/>
    <w:rsid w:val="00CF06E1"/>
    <w:rsid w:val="00CF08B8"/>
    <w:rsid w:val="00CF3A81"/>
    <w:rsid w:val="00CF5610"/>
    <w:rsid w:val="00CF67E1"/>
    <w:rsid w:val="00CF72A7"/>
    <w:rsid w:val="00D066DA"/>
    <w:rsid w:val="00D07A91"/>
    <w:rsid w:val="00D10D55"/>
    <w:rsid w:val="00D12E6C"/>
    <w:rsid w:val="00D1461B"/>
    <w:rsid w:val="00D2040A"/>
    <w:rsid w:val="00D240DC"/>
    <w:rsid w:val="00D24DFE"/>
    <w:rsid w:val="00D30D84"/>
    <w:rsid w:val="00D31DCB"/>
    <w:rsid w:val="00D35480"/>
    <w:rsid w:val="00D414A7"/>
    <w:rsid w:val="00D423D7"/>
    <w:rsid w:val="00D43C6E"/>
    <w:rsid w:val="00D44471"/>
    <w:rsid w:val="00D522FE"/>
    <w:rsid w:val="00D572DA"/>
    <w:rsid w:val="00D62628"/>
    <w:rsid w:val="00D62E60"/>
    <w:rsid w:val="00D64038"/>
    <w:rsid w:val="00D71035"/>
    <w:rsid w:val="00D71C5A"/>
    <w:rsid w:val="00D72DCD"/>
    <w:rsid w:val="00D72FD7"/>
    <w:rsid w:val="00D752DD"/>
    <w:rsid w:val="00D75655"/>
    <w:rsid w:val="00D76D28"/>
    <w:rsid w:val="00D822B8"/>
    <w:rsid w:val="00D861EC"/>
    <w:rsid w:val="00D908FE"/>
    <w:rsid w:val="00D90E05"/>
    <w:rsid w:val="00D92DCF"/>
    <w:rsid w:val="00D9524E"/>
    <w:rsid w:val="00D95A6B"/>
    <w:rsid w:val="00D95DAB"/>
    <w:rsid w:val="00DB3164"/>
    <w:rsid w:val="00DB7B34"/>
    <w:rsid w:val="00DC002C"/>
    <w:rsid w:val="00DC1AB6"/>
    <w:rsid w:val="00DC24C5"/>
    <w:rsid w:val="00DC6DC0"/>
    <w:rsid w:val="00DD68AB"/>
    <w:rsid w:val="00DE3907"/>
    <w:rsid w:val="00DE55D7"/>
    <w:rsid w:val="00DE5773"/>
    <w:rsid w:val="00DE60B0"/>
    <w:rsid w:val="00DE6798"/>
    <w:rsid w:val="00DF671F"/>
    <w:rsid w:val="00DF7524"/>
    <w:rsid w:val="00DF7697"/>
    <w:rsid w:val="00E0147D"/>
    <w:rsid w:val="00E12C51"/>
    <w:rsid w:val="00E1384B"/>
    <w:rsid w:val="00E1510D"/>
    <w:rsid w:val="00E20BCA"/>
    <w:rsid w:val="00E24C4A"/>
    <w:rsid w:val="00E30C65"/>
    <w:rsid w:val="00E41F85"/>
    <w:rsid w:val="00E421CF"/>
    <w:rsid w:val="00E463F6"/>
    <w:rsid w:val="00E52666"/>
    <w:rsid w:val="00E54218"/>
    <w:rsid w:val="00E54352"/>
    <w:rsid w:val="00E64D58"/>
    <w:rsid w:val="00E66205"/>
    <w:rsid w:val="00E66B24"/>
    <w:rsid w:val="00E6724A"/>
    <w:rsid w:val="00E73A71"/>
    <w:rsid w:val="00E76848"/>
    <w:rsid w:val="00E8323E"/>
    <w:rsid w:val="00E85390"/>
    <w:rsid w:val="00E87066"/>
    <w:rsid w:val="00E87C4E"/>
    <w:rsid w:val="00E87E43"/>
    <w:rsid w:val="00E900CE"/>
    <w:rsid w:val="00E90127"/>
    <w:rsid w:val="00E92EDC"/>
    <w:rsid w:val="00E9632E"/>
    <w:rsid w:val="00E97DBC"/>
    <w:rsid w:val="00EA2573"/>
    <w:rsid w:val="00EA5B59"/>
    <w:rsid w:val="00EA5F46"/>
    <w:rsid w:val="00EB02EE"/>
    <w:rsid w:val="00EB17B2"/>
    <w:rsid w:val="00EB5087"/>
    <w:rsid w:val="00EC0089"/>
    <w:rsid w:val="00EC2C3C"/>
    <w:rsid w:val="00EC606E"/>
    <w:rsid w:val="00ED0C66"/>
    <w:rsid w:val="00ED3CBD"/>
    <w:rsid w:val="00ED4319"/>
    <w:rsid w:val="00ED5BC4"/>
    <w:rsid w:val="00ED5CDC"/>
    <w:rsid w:val="00ED6D00"/>
    <w:rsid w:val="00EF0735"/>
    <w:rsid w:val="00EF0B07"/>
    <w:rsid w:val="00EF2ECB"/>
    <w:rsid w:val="00EF56B8"/>
    <w:rsid w:val="00EF6817"/>
    <w:rsid w:val="00EF78AB"/>
    <w:rsid w:val="00EF7AFB"/>
    <w:rsid w:val="00F0096A"/>
    <w:rsid w:val="00F016CB"/>
    <w:rsid w:val="00F03C80"/>
    <w:rsid w:val="00F03E73"/>
    <w:rsid w:val="00F072FB"/>
    <w:rsid w:val="00F07EEF"/>
    <w:rsid w:val="00F10322"/>
    <w:rsid w:val="00F10509"/>
    <w:rsid w:val="00F27185"/>
    <w:rsid w:val="00F2740E"/>
    <w:rsid w:val="00F30135"/>
    <w:rsid w:val="00F33704"/>
    <w:rsid w:val="00F3437A"/>
    <w:rsid w:val="00F37B05"/>
    <w:rsid w:val="00F505DA"/>
    <w:rsid w:val="00F51A5C"/>
    <w:rsid w:val="00F53427"/>
    <w:rsid w:val="00F535A5"/>
    <w:rsid w:val="00F55305"/>
    <w:rsid w:val="00F61E18"/>
    <w:rsid w:val="00F643F2"/>
    <w:rsid w:val="00F71C15"/>
    <w:rsid w:val="00F7415C"/>
    <w:rsid w:val="00F85642"/>
    <w:rsid w:val="00F87C42"/>
    <w:rsid w:val="00F93E13"/>
    <w:rsid w:val="00FA08CC"/>
    <w:rsid w:val="00FB0C50"/>
    <w:rsid w:val="00FB5D0A"/>
    <w:rsid w:val="00FB6C19"/>
    <w:rsid w:val="00FB7671"/>
    <w:rsid w:val="00FC0EC2"/>
    <w:rsid w:val="00FC3DB9"/>
    <w:rsid w:val="00FC42F3"/>
    <w:rsid w:val="00FC4886"/>
    <w:rsid w:val="00FD117C"/>
    <w:rsid w:val="00FD397C"/>
    <w:rsid w:val="00FD55A1"/>
    <w:rsid w:val="00FD660B"/>
    <w:rsid w:val="00FD7F9A"/>
    <w:rsid w:val="00FE4158"/>
    <w:rsid w:val="00FE7F03"/>
    <w:rsid w:val="00FF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7B221"/>
  <w15:docId w15:val="{C222C877-F56B-4E1D-9743-C5AB59E7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57CC"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0D57CC"/>
    <w:pPr>
      <w:keepNext/>
      <w:jc w:val="center"/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rsid w:val="000D57C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D57CC"/>
    <w:pPr>
      <w:keepNext/>
      <w:jc w:val="right"/>
      <w:outlineLvl w:val="2"/>
    </w:pPr>
  </w:style>
  <w:style w:type="paragraph" w:styleId="Heading4">
    <w:name w:val="heading 4"/>
    <w:basedOn w:val="Normal"/>
    <w:next w:val="Normal"/>
    <w:qFormat/>
    <w:rsid w:val="000D57CC"/>
    <w:pPr>
      <w:keepNext/>
      <w:outlineLvl w:val="3"/>
    </w:pPr>
    <w:rPr>
      <w:sz w:val="40"/>
      <w:vertAlign w:val="superscript"/>
    </w:rPr>
  </w:style>
  <w:style w:type="paragraph" w:styleId="Heading5">
    <w:name w:val="heading 5"/>
    <w:basedOn w:val="Normal"/>
    <w:next w:val="Normal"/>
    <w:qFormat/>
    <w:rsid w:val="000D57CC"/>
    <w:pPr>
      <w:keepNext/>
      <w:jc w:val="center"/>
      <w:outlineLvl w:val="4"/>
    </w:pPr>
    <w:rPr>
      <w:sz w:val="40"/>
      <w:vertAlign w:val="superscript"/>
    </w:rPr>
  </w:style>
  <w:style w:type="paragraph" w:styleId="Heading6">
    <w:name w:val="heading 6"/>
    <w:basedOn w:val="Normal"/>
    <w:next w:val="Normal"/>
    <w:qFormat/>
    <w:rsid w:val="000D57CC"/>
    <w:pPr>
      <w:keepNext/>
      <w:jc w:val="center"/>
      <w:outlineLvl w:val="5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D57CC"/>
    <w:pPr>
      <w:ind w:left="720" w:hanging="720"/>
    </w:pPr>
    <w:rPr>
      <w:bCs/>
    </w:rPr>
  </w:style>
  <w:style w:type="paragraph" w:styleId="Header">
    <w:name w:val="header"/>
    <w:basedOn w:val="Normal"/>
    <w:rsid w:val="000D57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D57C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7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E11FE"/>
    <w:rPr>
      <w:sz w:val="16"/>
      <w:szCs w:val="16"/>
    </w:rPr>
  </w:style>
  <w:style w:type="paragraph" w:styleId="CommentText">
    <w:name w:val="annotation text"/>
    <w:basedOn w:val="Normal"/>
    <w:semiHidden/>
    <w:rsid w:val="00AE11F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E11FE"/>
    <w:rPr>
      <w:b/>
      <w:bCs/>
    </w:rPr>
  </w:style>
  <w:style w:type="paragraph" w:styleId="BalloonText">
    <w:name w:val="Balloon Text"/>
    <w:basedOn w:val="Normal"/>
    <w:semiHidden/>
    <w:rsid w:val="00AE11FE"/>
    <w:rPr>
      <w:rFonts w:ascii="Tahoma" w:hAnsi="Tahoma" w:cs="Tahoma"/>
      <w:sz w:val="16"/>
      <w:szCs w:val="16"/>
    </w:rPr>
  </w:style>
  <w:style w:type="character" w:styleId="Hyperlink">
    <w:name w:val="Hyperlink"/>
    <w:rsid w:val="005D0EB6"/>
    <w:rPr>
      <w:color w:val="0000FF"/>
      <w:u w:val="single"/>
    </w:rPr>
  </w:style>
  <w:style w:type="character" w:styleId="FollowedHyperlink">
    <w:name w:val="FollowedHyperlink"/>
    <w:rsid w:val="00691B7C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9759AB"/>
    <w:pPr>
      <w:spacing w:before="100" w:beforeAutospacing="1" w:after="100" w:afterAutospacing="1"/>
    </w:pPr>
    <w:rPr>
      <w:color w:val="000000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13D8B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ED5CDC"/>
    <w:rPr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9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8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4032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8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1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E6E7E8"/>
                                <w:left w:val="single" w:sz="6" w:space="2" w:color="E6E7E8"/>
                                <w:bottom w:val="single" w:sz="6" w:space="2" w:color="E6E7E8"/>
                                <w:right w:val="single" w:sz="6" w:space="2" w:color="E6E7E8"/>
                              </w:divBdr>
                              <w:divsChild>
                                <w:div w:id="918710884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0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555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E6E7E8"/>
                                <w:left w:val="single" w:sz="6" w:space="2" w:color="E6E7E8"/>
                                <w:bottom w:val="single" w:sz="6" w:space="2" w:color="E6E7E8"/>
                                <w:right w:val="single" w:sz="6" w:space="2" w:color="E6E7E8"/>
                              </w:divBdr>
                              <w:divsChild>
                                <w:div w:id="444038169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9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3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301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9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E6E7E8"/>
                                <w:left w:val="single" w:sz="6" w:space="2" w:color="E6E7E8"/>
                                <w:bottom w:val="single" w:sz="6" w:space="2" w:color="E6E7E8"/>
                                <w:right w:val="single" w:sz="6" w:space="2" w:color="E6E7E8"/>
                              </w:divBdr>
                              <w:divsChild>
                                <w:div w:id="2145349819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75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1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033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83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E6E7E8"/>
                                <w:left w:val="single" w:sz="6" w:space="2" w:color="E6E7E8"/>
                                <w:bottom w:val="single" w:sz="6" w:space="2" w:color="E6E7E8"/>
                                <w:right w:val="single" w:sz="6" w:space="2" w:color="E6E7E8"/>
                              </w:divBdr>
                              <w:divsChild>
                                <w:div w:id="1398866227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66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6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3366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E6E7E8"/>
                                <w:left w:val="single" w:sz="6" w:space="2" w:color="E6E7E8"/>
                                <w:bottom w:val="single" w:sz="6" w:space="2" w:color="E6E7E8"/>
                                <w:right w:val="single" w:sz="6" w:space="2" w:color="E6E7E8"/>
                              </w:divBdr>
                              <w:divsChild>
                                <w:div w:id="1759473075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6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efokhl\Local%20Settings\Temporary%20Internet%20Files\OLK6C\Purchase%20Requisition%20Form%20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818702-8F52-466D-B1F2-182AFB9D15E0}"/>
</file>

<file path=customXml/itemProps2.xml><?xml version="1.0" encoding="utf-8"?>
<ds:datastoreItem xmlns:ds="http://schemas.openxmlformats.org/officeDocument/2006/customXml" ds:itemID="{4811AA8F-EAB0-4141-B6AB-6B378185C5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A34D77-0277-4AAD-904F-805A5E80A5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B716784-C1EB-4FCE-BC0E-DD134E6BA0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Purchase Requisition Form 2007.dot</Template>
  <TotalTime>15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 OF SINGAPORE</vt:lpstr>
    </vt:vector>
  </TitlesOfParts>
  <Company>NUS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creator>mpefokhl</dc:creator>
  <cp:lastModifiedBy>Jeanette Sim</cp:lastModifiedBy>
  <cp:revision>10</cp:revision>
  <cp:lastPrinted>2019-01-14T02:19:00Z</cp:lastPrinted>
  <dcterms:created xsi:type="dcterms:W3CDTF">2023-08-23T03:15:00Z</dcterms:created>
  <dcterms:modified xsi:type="dcterms:W3CDTF">2024-07-23T05:19:00Z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</Properties>
</file>