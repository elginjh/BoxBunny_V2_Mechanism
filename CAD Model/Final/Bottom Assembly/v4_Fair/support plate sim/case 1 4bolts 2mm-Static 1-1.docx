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B07DF0A" w14:textId="77777777" w:rsidTr="00A43A5B">
        <w:trPr>
          <w:cantSplit/>
          <w:trHeight w:val="4488"/>
        </w:trPr>
        <w:tc>
          <w:tcPr>
            <w:tcW w:w="6285" w:type="dxa"/>
          </w:tcPr>
          <w:p w14:paraId="6B473F4C" w14:textId="1284EC93" w:rsidR="00F448BC" w:rsidRDefault="00C925FF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747F59" wp14:editId="76344D31">
                  <wp:extent cx="3853815" cy="5431155"/>
                  <wp:effectExtent l="0" t="0" r="0" b="0"/>
                  <wp:docPr id="195051605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51605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543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2B53AD13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754337B" w14:textId="5ED29F53" w:rsidR="00B77317" w:rsidRPr="00CD1539" w:rsidRDefault="00C925FF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case 1 4bolts 2mm</w:t>
                  </w:r>
                </w:p>
                <w:p w14:paraId="6447CCAC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183DE44" w14:textId="18094AB6" w:rsidR="00B77317" w:rsidRPr="00CD1539" w:rsidRDefault="00C925FF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26 January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AF2B33E" w14:textId="2DC6F707" w:rsidR="00B77317" w:rsidRPr="00CD1539" w:rsidRDefault="00C925FF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3BD31183" w14:textId="1D9F8D30" w:rsidR="00B77317" w:rsidRPr="006A441F" w:rsidRDefault="00C925FF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18AE252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4238D9D" w14:textId="2A159857" w:rsidR="00B77317" w:rsidRDefault="00C925FF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E20F419" w14:textId="751BE55E" w:rsidR="00C925FF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0281414" w:history="1">
                        <w:r w:rsidR="00C925FF" w:rsidRPr="002911E1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C925FF">
                          <w:rPr>
                            <w:noProof/>
                            <w:webHidden/>
                          </w:rPr>
                          <w:tab/>
                        </w:r>
                        <w:r w:rsidR="00C925FF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925FF">
                          <w:rPr>
                            <w:noProof/>
                            <w:webHidden/>
                          </w:rPr>
                          <w:instrText xml:space="preserve"> PAGEREF _Toc220281414 \h </w:instrText>
                        </w:r>
                        <w:r w:rsidR="00C925FF">
                          <w:rPr>
                            <w:noProof/>
                            <w:webHidden/>
                          </w:rPr>
                        </w:r>
                        <w:r w:rsidR="00C925FF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925FF">
                          <w:rPr>
                            <w:noProof/>
                            <w:webHidden/>
                          </w:rPr>
                          <w:t>1</w:t>
                        </w:r>
                        <w:r w:rsidR="00C925FF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1413308" w14:textId="5F41389C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15" w:history="1">
                        <w:r w:rsidRPr="002911E1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D4F8C79" w14:textId="13E4F590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16" w:history="1">
                        <w:r w:rsidRPr="002911E1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FCD049A" w14:textId="7FDC9E68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17" w:history="1">
                        <w:r w:rsidRPr="002911E1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7367185" w14:textId="566908B5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18" w:history="1">
                        <w:r w:rsidRPr="002911E1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EADD29B" w14:textId="4614D253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19" w:history="1">
                        <w:r w:rsidRPr="002911E1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75759A" w14:textId="4A2D8B54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0" w:history="1">
                        <w:r w:rsidRPr="002911E1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2D60FF" w14:textId="4E954DFE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1" w:history="1">
                        <w:r w:rsidRPr="002911E1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DEEFE7C" w14:textId="6EE258BA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2" w:history="1">
                        <w:r w:rsidRPr="002911E1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A5D1D0" w14:textId="592662C8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3" w:history="1">
                        <w:r w:rsidRPr="002911E1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86EC84A" w14:textId="49DE0438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4" w:history="1">
                        <w:r w:rsidRPr="002911E1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D06B3C4" w14:textId="7F722DA7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5" w:history="1">
                        <w:r w:rsidRPr="002911E1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52B7432" w14:textId="0C9B35EF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6" w:history="1">
                        <w:r w:rsidRPr="002911E1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F155DBB" w14:textId="36568C42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7" w:history="1">
                        <w:r w:rsidRPr="002911E1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B9B849" w14:textId="53E12EB6" w:rsidR="00C925FF" w:rsidRDefault="00C925F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SG" w:eastAsia="ko-KR"/>
                          <w14:ligatures w14:val="standardContextual"/>
                        </w:rPr>
                      </w:pPr>
                      <w:hyperlink w:anchor="_Toc220281428" w:history="1">
                        <w:r w:rsidRPr="002911E1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_Toc220281428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FCA677" w14:textId="6CDF8AFB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8193B61" w14:textId="77777777" w:rsidR="00F448BC" w:rsidRDefault="00F448BC" w:rsidP="00A5373F"/>
        </w:tc>
      </w:tr>
      <w:tr w:rsidR="00F448BC" w14:paraId="3E6E67DD" w14:textId="77777777" w:rsidTr="00BE081A">
        <w:trPr>
          <w:cantSplit/>
          <w:trHeight w:val="3924"/>
        </w:trPr>
        <w:tc>
          <w:tcPr>
            <w:tcW w:w="6285" w:type="dxa"/>
          </w:tcPr>
          <w:p w14:paraId="58046490" w14:textId="2B9B01AC" w:rsidR="00C27B5D" w:rsidRDefault="00C925FF" w:rsidP="00C27B5D">
            <w:pPr>
              <w:pStyle w:val="Heading1"/>
            </w:pPr>
            <w:bookmarkStart w:id="0" w:name="_Toc220281414"/>
            <w:r>
              <w:t>Description</w:t>
            </w:r>
            <w:bookmarkEnd w:id="0"/>
          </w:p>
          <w:p w14:paraId="3B92D1AA" w14:textId="1AA9407F" w:rsidR="00F448BC" w:rsidRPr="00E65D6E" w:rsidRDefault="00C925FF" w:rsidP="00FF408C">
            <w:r>
              <w:t>No Data</w:t>
            </w:r>
          </w:p>
        </w:tc>
        <w:tc>
          <w:tcPr>
            <w:tcW w:w="4713" w:type="dxa"/>
            <w:vMerge/>
          </w:tcPr>
          <w:p w14:paraId="0A822913" w14:textId="77777777" w:rsidR="00F448BC" w:rsidRPr="00A33AA4" w:rsidRDefault="00F448BC" w:rsidP="00840CC7">
            <w:pPr>
              <w:pStyle w:val="TOC3"/>
            </w:pPr>
          </w:p>
        </w:tc>
      </w:tr>
    </w:tbl>
    <w:p w14:paraId="2C935856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3A633F9" w14:textId="77777777" w:rsidTr="00DD03CF">
        <w:tc>
          <w:tcPr>
            <w:tcW w:w="11016" w:type="dxa"/>
          </w:tcPr>
          <w:p w14:paraId="2BB0A6EC" w14:textId="51D7E1F1" w:rsidR="00343025" w:rsidRDefault="00C925FF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20281415"/>
            <w:r>
              <w:lastRenderedPageBreak/>
              <w:t>Assumptions</w:t>
            </w:r>
            <w:bookmarkEnd w:id="4"/>
          </w:p>
          <w:p w14:paraId="0ABCAF85" w14:textId="0CFE8CA0" w:rsidR="00A96F2C" w:rsidRDefault="00A96F2C" w:rsidP="00A96F2C"/>
        </w:tc>
      </w:tr>
    </w:tbl>
    <w:p w14:paraId="1A2482D8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7DA62EB" w14:textId="77777777" w:rsidTr="00ED5A01">
        <w:tc>
          <w:tcPr>
            <w:tcW w:w="11016" w:type="dxa"/>
          </w:tcPr>
          <w:p w14:paraId="05BC5278" w14:textId="7D3A57AD" w:rsidR="00FF408C" w:rsidRDefault="00C925FF" w:rsidP="00FF408C">
            <w:pPr>
              <w:pStyle w:val="Heading1"/>
            </w:pPr>
            <w:bookmarkStart w:id="5" w:name="_Toc220281416"/>
            <w:r>
              <w:lastRenderedPageBreak/>
              <w:t>Model Information</w:t>
            </w:r>
            <w:bookmarkEnd w:id="5"/>
          </w:p>
          <w:p w14:paraId="24B46956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9B26064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D9508F8" w14:textId="77777777" w:rsidTr="00077EA0">
                    <w:tc>
                      <w:tcPr>
                        <w:tcW w:w="8640" w:type="dxa"/>
                      </w:tcPr>
                      <w:p w14:paraId="3839D45F" w14:textId="5041BCC7" w:rsidR="00077EA0" w:rsidRDefault="00C925FF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04F3F5E3" wp14:editId="36B110DA">
                              <wp:extent cx="4691063" cy="6610350"/>
                              <wp:effectExtent l="0" t="0" r="0" b="0"/>
                              <wp:docPr id="895139659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95139659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691063" cy="6610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985DE5E" w14:textId="767D5EEE" w:rsidR="00C16188" w:rsidRDefault="00C925FF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case 1 4bolts 2mm</w:t>
                  </w:r>
                </w:p>
                <w:p w14:paraId="1FB0B8E8" w14:textId="5FF4BC87" w:rsidR="00C16188" w:rsidRDefault="00C925FF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48539E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28BA71" w14:textId="2B381797" w:rsidR="00C16188" w:rsidRPr="0044448A" w:rsidRDefault="00C925FF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46C58B4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0BE768" w14:textId="3B9945EF" w:rsidR="00C16188" w:rsidRDefault="00C925FF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B93DFF" w14:textId="20477DBD" w:rsidR="00C16188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8C48D7" w14:textId="74164591" w:rsidR="00C16188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D3147C" w14:textId="2CBBEC2E" w:rsidR="00C16188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925FF" w14:paraId="61ADD1CF" w14:textId="77777777" w:rsidTr="00410C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B4A2C0" w14:textId="71F39B75" w:rsidR="00C925FF" w:rsidRDefault="00C925FF" w:rsidP="00410C7B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78D47278" w14:textId="3CAD66C0" w:rsidR="00C925FF" w:rsidRPr="0044448A" w:rsidRDefault="00C925FF" w:rsidP="00410C7B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34BA57F" wp14:editId="095AA9E4">
                        <wp:extent cx="1562735" cy="2202180"/>
                        <wp:effectExtent l="0" t="0" r="0" b="7620"/>
                        <wp:docPr id="2027870615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787061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2202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3853D1" w14:textId="72F53A27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6346E0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Mass:0.932173 kg</w:t>
                  </w:r>
                </w:p>
                <w:p w14:paraId="049D7EED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Volume:0.000345249 m^3</w:t>
                  </w:r>
                </w:p>
                <w:p w14:paraId="0B50C426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933043A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Weight:9.13529 N</w:t>
                  </w:r>
                </w:p>
                <w:p w14:paraId="50F433E5" w14:textId="34818E0B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903921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 xml:space="preserve">C:\Users\ASUS\OneDrive - National University of Singapore\Downloads\NUS\MODULES\Year 2 Sem 2 2024\EG3301R Ideas to Proof-of-Concept\2.0\CDE4301 BoxBunny2 - General\CAD Model\Final\Bottom Assembly\v3\support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plate sim\4040_sim.SLDPRT</w:t>
                  </w:r>
                </w:p>
                <w:p w14:paraId="4377B028" w14:textId="30EC88B2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26 00:49:49 2026</w:t>
                  </w:r>
                </w:p>
              </w:tc>
            </w:tr>
            <w:tr w:rsidR="00C925FF" w14:paraId="26B730C5" w14:textId="77777777" w:rsidTr="00410C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56E5E3" w14:textId="0E42A32D" w:rsidR="00C925FF" w:rsidRDefault="00C925FF" w:rsidP="00410C7B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Split Line1</w:t>
                  </w:r>
                </w:p>
                <w:p w14:paraId="74BE20AF" w14:textId="087A452F" w:rsidR="00C925FF" w:rsidRPr="0044448A" w:rsidRDefault="00C925FF" w:rsidP="00410C7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BCDD43" wp14:editId="161A4877">
                        <wp:extent cx="1562735" cy="2202180"/>
                        <wp:effectExtent l="0" t="0" r="0" b="7620"/>
                        <wp:docPr id="737213611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7213611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2202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F8D701" w14:textId="54F66079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B007B6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Mass:0.932173 kg</w:t>
                  </w:r>
                </w:p>
                <w:p w14:paraId="557CAB1F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Volume:0.000345249 m^3</w:t>
                  </w:r>
                </w:p>
                <w:p w14:paraId="461F6BDC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ED7EAFE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Weight:9.13529 N</w:t>
                  </w:r>
                </w:p>
                <w:p w14:paraId="315D1DE7" w14:textId="3E79B9C1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11072C" w14:textId="77777777" w:rsidR="00C925FF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C:\Users\ASUS\OneDrive - National University of Singapore\Downloads\NUS\MODULES\Year 2 Sem 2 2024\EG3301R Ideas to Proof-of-Concept\2.0\CDE4301 BoxBunny2 - General\CAD Model\Final\Bottom Assembly\v3\support plate sim\4040_sim.SLDPRT</w:t>
                  </w:r>
                </w:p>
                <w:p w14:paraId="5C50E6E8" w14:textId="294D2A4F" w:rsidR="00C925FF" w:rsidRPr="0044448A" w:rsidRDefault="00C925FF" w:rsidP="00410C7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26 00:49:49 2026</w:t>
                  </w:r>
                </w:p>
              </w:tc>
            </w:tr>
            <w:tr w:rsidR="00C16188" w14:paraId="348D9E7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37BE48D" w14:textId="58745252" w:rsidR="00C16188" w:rsidRDefault="00C925FF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62FBC7F1" w14:textId="3869E1F7" w:rsidR="004B3022" w:rsidRPr="0044448A" w:rsidRDefault="00C925FF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10E842A" wp14:editId="1C0C11F9">
                        <wp:extent cx="1562735" cy="2202180"/>
                        <wp:effectExtent l="0" t="0" r="0" b="7620"/>
                        <wp:docPr id="1943911480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3911480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2202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3256C5" w14:textId="30E6C4B2" w:rsidR="00C16188" w:rsidRPr="0044448A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DB62BE" w14:textId="77777777" w:rsidR="00C925FF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Mass:0.668514 kg</w:t>
                  </w:r>
                </w:p>
                <w:p w14:paraId="78091BBF" w14:textId="77777777" w:rsidR="00C925FF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Volume:0.000247598 m^3</w:t>
                  </w:r>
                </w:p>
                <w:p w14:paraId="457B36CF" w14:textId="77777777" w:rsidR="00C925FF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D434854" w14:textId="77777777" w:rsidR="00C925FF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Weight:6.55144 N</w:t>
                  </w:r>
                </w:p>
                <w:p w14:paraId="5637A4D3" w14:textId="22F28775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305A26" w14:textId="77777777" w:rsidR="00C925FF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C:\Users\ASUS\OneDrive - National University of Singapore\Downloads\NUS\MODULES\Year 2 Sem 2 2024\EG3301R Ideas to Proof-of-Concept\2.0\CDE4301 BoxBunny2 - General\CAD Model\Final\Bottom Assembly\v3\support plate sim\support plate_sim_4bolts_2mm.SLDPRT</w:t>
                  </w:r>
                </w:p>
                <w:p w14:paraId="2FBB03CD" w14:textId="5D8FB3B1" w:rsidR="00C16188" w:rsidRPr="0044448A" w:rsidRDefault="00C925F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26 00:33:57 2026</w:t>
                  </w:r>
                </w:p>
              </w:tc>
            </w:tr>
          </w:tbl>
          <w:p w14:paraId="0F90FA2E" w14:textId="120958CB" w:rsidR="00FF408C" w:rsidRDefault="00FF408C" w:rsidP="00A96F2C"/>
        </w:tc>
      </w:tr>
    </w:tbl>
    <w:p w14:paraId="2011B1A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1D37A660" w14:textId="77777777" w:rsidTr="005E294F">
        <w:tc>
          <w:tcPr>
            <w:tcW w:w="11016" w:type="dxa"/>
          </w:tcPr>
          <w:p w14:paraId="61D93D2A" w14:textId="19CF9E8D" w:rsidR="00B35001" w:rsidRPr="00B35001" w:rsidRDefault="00C925FF" w:rsidP="00B35001">
            <w:pPr>
              <w:pStyle w:val="Heading1"/>
            </w:pPr>
            <w:bookmarkStart w:id="6" w:name="_Toc220281417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2"/>
              <w:gridCol w:w="5163"/>
            </w:tblGrid>
            <w:tr w:rsidR="00B35001" w14:paraId="366C2985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0C6ADE" w14:textId="6BA95EA4" w:rsidR="00B35001" w:rsidRDefault="00C925FF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6CB519" w14:textId="400F7EE3" w:rsidR="00B35001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C925FF" w14:paraId="4F18F04D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1B20A9" w14:textId="0AC796D0" w:rsidR="00C925FF" w:rsidRDefault="00C925FF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C0B627" w14:textId="25F15F10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C925FF" w14:paraId="27B77DBD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DE5246" w14:textId="455F8265" w:rsidR="00C925FF" w:rsidRDefault="00C925FF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0700D4" w14:textId="7C1A2FC9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925FF" w14:paraId="2628CB55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8E5A01" w14:textId="060D4DA1" w:rsidR="00C925FF" w:rsidRDefault="00C925FF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1FD484" w14:textId="4767D37C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925FF" w14:paraId="549CD6AF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D97610" w14:textId="1FE4C98C" w:rsidR="00C925FF" w:rsidRDefault="00C925FF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933674" w14:textId="2714CEC3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C925FF" w14:paraId="7BE68B1E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AC967E" w14:textId="5673F81B" w:rsidR="00C925FF" w:rsidRDefault="00C925FF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163B1C" w14:textId="3A02078A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25 Celsius</w:t>
                  </w:r>
                </w:p>
              </w:tc>
            </w:tr>
            <w:tr w:rsidR="00C925FF" w14:paraId="574E9939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8C3AB0" w14:textId="7D59120B" w:rsidR="00C925FF" w:rsidRDefault="00C925FF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B419CD" w14:textId="5D16373D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282370CC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8E18C" w14:textId="72AAFEA6" w:rsidR="00C925FF" w:rsidRDefault="00C925FF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119239" w14:textId="24F81D85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925FF" w14:paraId="186C8DF4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C25DB3" w14:textId="178E9B51" w:rsidR="00C925FF" w:rsidRDefault="00C925FF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9168C1" w14:textId="54E92573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68A61E6B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F28FE6" w14:textId="47E9EAE1" w:rsidR="00C925FF" w:rsidRDefault="00C925FF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872512" w14:textId="73E484D0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338C18A8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34E56B" w14:textId="209AAAA4" w:rsidR="00C925FF" w:rsidRDefault="00C925FF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5204BA" w14:textId="68912599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23FD3252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32B621" w14:textId="43804576" w:rsidR="00C925FF" w:rsidRDefault="00C925FF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81DCB7" w14:textId="2AF59942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925FF" w14:paraId="3B3C9C22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73C2EC" w14:textId="1F3E99FF" w:rsidR="00C925FF" w:rsidRDefault="00C925FF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099240" w14:textId="3FA696B7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68634261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8A0F09" w14:textId="42F672BB" w:rsidR="00C925FF" w:rsidRDefault="00C925FF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6FC19B" w14:textId="039C5491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925FF" w14:paraId="1F534BEA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FC79AA" w14:textId="599412B1" w:rsidR="00C925FF" w:rsidRDefault="00C925FF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D4587B" w14:textId="209E0378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66FC7EB5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9CD2D6" w14:textId="7F95D9F7" w:rsidR="00C925FF" w:rsidRDefault="00C925FF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514CCF" w14:textId="32D7CE5E" w:rsidR="00C925FF" w:rsidRDefault="00C925F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40E02333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60D777" w14:textId="71B32E9F" w:rsidR="00C925FF" w:rsidRDefault="00C925FF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369432" w14:textId="02107477" w:rsidR="00C925FF" w:rsidRDefault="00C925F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(C:\Users\ASUS\OneDrive - National University of Singapore\Downloads\NUS\MODULES\Year 2 Sem 2 2024\EG3301R Ideas to Proof-of-Concept\2.0\CDE4301 BoxBunny2 - General\CAD Model\Final\Bottom Assembly\v3\support plate sim)</w:t>
                  </w:r>
                </w:p>
              </w:tc>
            </w:tr>
          </w:tbl>
          <w:p w14:paraId="0DB6145B" w14:textId="76B3E0D5" w:rsidR="005E294F" w:rsidRDefault="005E294F" w:rsidP="00A96F2C"/>
        </w:tc>
      </w:tr>
      <w:bookmarkEnd w:id="1"/>
      <w:bookmarkEnd w:id="2"/>
      <w:bookmarkEnd w:id="3"/>
    </w:tbl>
    <w:p w14:paraId="7AF67701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2E3F2DDC" w14:textId="77777777" w:rsidTr="00E80CD9">
        <w:tc>
          <w:tcPr>
            <w:tcW w:w="11016" w:type="dxa"/>
          </w:tcPr>
          <w:p w14:paraId="5C40622A" w14:textId="435097B4" w:rsidR="00F33129" w:rsidRPr="00B35001" w:rsidRDefault="00C925FF" w:rsidP="000A7C6B">
            <w:pPr>
              <w:pStyle w:val="Heading1"/>
            </w:pPr>
            <w:bookmarkStart w:id="7" w:name="_Toc220281418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2ED456F2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02C864" w14:textId="643963C2" w:rsidR="00F33129" w:rsidRDefault="00C925FF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CE63B7" w14:textId="236C7374" w:rsidR="00F33129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C925FF" w14:paraId="38C4CECF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47F673" w14:textId="713EAE5E" w:rsidR="00C925FF" w:rsidRDefault="00C925FF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C65C04" w14:textId="0CB43DD1" w:rsidR="00C925FF" w:rsidRDefault="00C925F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C925FF" w14:paraId="70A6DFD7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F8ABEA" w14:textId="4CE641FA" w:rsidR="00C925FF" w:rsidRDefault="00C925FF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E7F4CB" w14:textId="387DEBDD" w:rsidR="00C925FF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Celsius</w:t>
                  </w:r>
                </w:p>
              </w:tc>
            </w:tr>
            <w:tr w:rsidR="00C925FF" w14:paraId="4CC0D0B5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726309" w14:textId="1C138A0C" w:rsidR="00C925FF" w:rsidRDefault="00C925FF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4E23D1" w14:textId="34A39D1E" w:rsidR="00C925FF" w:rsidRDefault="00C925F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C925FF" w14:paraId="47FB7904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68D801" w14:textId="155E6C6B" w:rsidR="00C925FF" w:rsidRDefault="00C925FF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33882A" w14:textId="6271EFCE" w:rsidR="00C925FF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D4013AA" w14:textId="31CBE639" w:rsidR="00F33129" w:rsidRDefault="00F33129" w:rsidP="000A7C6B"/>
        </w:tc>
      </w:tr>
    </w:tbl>
    <w:p w14:paraId="48CF273D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3D7A90A" w14:textId="77777777" w:rsidTr="005273D5">
        <w:trPr>
          <w:trHeight w:val="4158"/>
        </w:trPr>
        <w:tc>
          <w:tcPr>
            <w:tcW w:w="11136" w:type="dxa"/>
          </w:tcPr>
          <w:p w14:paraId="4E213297" w14:textId="5B347010" w:rsidR="00E80CD9" w:rsidRPr="00AC3438" w:rsidRDefault="00C925FF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20281419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15176E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9EA61E" w14:textId="1972027A" w:rsidR="00E80CD9" w:rsidRPr="003E6C57" w:rsidRDefault="00C925F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357AFE0" w14:textId="32EB61F0" w:rsidR="00E80CD9" w:rsidRPr="003E6C57" w:rsidRDefault="00C925F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03228E" w14:textId="59140D0B" w:rsidR="00E80CD9" w:rsidRPr="003E6C57" w:rsidRDefault="00C925F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1E8F28C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D4C5E08" w14:textId="382C0C91" w:rsidR="00E80CD9" w:rsidRPr="00577134" w:rsidRDefault="00C925F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CEAE774" wp14:editId="6A034F74">
                        <wp:extent cx="1904365" cy="2683510"/>
                        <wp:effectExtent l="0" t="0" r="635" b="2540"/>
                        <wp:docPr id="31336704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336704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2683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AF0738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5C01D05" w14:textId="49F500D5" w:rsidR="00E80CD9" w:rsidRPr="00BE6656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260091" w14:textId="138634EA" w:rsidR="00E80CD9" w:rsidRPr="00BE6656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 Alloy</w:t>
                        </w:r>
                      </w:p>
                    </w:tc>
                  </w:tr>
                  <w:tr w:rsidR="00C925FF" w:rsidRPr="00577134" w14:paraId="44F9E05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01A113" w14:textId="4120343C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8D40C1" w14:textId="0B80B858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925FF" w:rsidRPr="00577134" w14:paraId="078BDF0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8374DC" w14:textId="1BF7C45F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270F89" w14:textId="0B35262A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925FF" w:rsidRPr="00577134" w14:paraId="2A87A68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80AD6B" w14:textId="310BE06F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89E0F4" w14:textId="2FADCAEE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5.51485e+07 N/m^2</w:t>
                        </w:r>
                      </w:p>
                    </w:tc>
                  </w:tr>
                  <w:tr w:rsidR="00C925FF" w:rsidRPr="00577134" w14:paraId="71AB836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A149CA" w14:textId="5BDD04D2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98741F" w14:textId="490ED69D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1.24084e+08 N/m^2</w:t>
                        </w:r>
                      </w:p>
                    </w:tc>
                  </w:tr>
                  <w:tr w:rsidR="00C925FF" w:rsidRPr="00577134" w14:paraId="1CD91D0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08CEDA" w14:textId="503C3352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F46BD1" w14:textId="3089A216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C925FF" w:rsidRPr="00577134" w14:paraId="03071C7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E2A1A2" w14:textId="42DBC44B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5F7B39" w14:textId="04063A88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C925FF" w:rsidRPr="00577134" w14:paraId="36288E3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A7A2BB" w14:textId="4CE4E7BD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1A973B" w14:textId="049B1EFF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C925FF" w:rsidRPr="00577134" w14:paraId="4724D92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E00561" w14:textId="6BAB6330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3B1F1A" w14:textId="29092738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C925FF" w:rsidRPr="00577134" w14:paraId="78900D9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9D32F4" w14:textId="4966FD54" w:rsidR="00C925FF" w:rsidRDefault="00C925F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B87C95" w14:textId="0F114979" w:rsidR="00C925FF" w:rsidRDefault="00C925F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758D968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5E21A764" w14:textId="77777777" w:rsidR="00C925FF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Line1)(4040_sim-1),</w:t>
                  </w:r>
                </w:p>
                <w:p w14:paraId="70351A15" w14:textId="77777777" w:rsidR="00C925FF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Line1)(4040_sim-2),</w:t>
                  </w:r>
                </w:p>
                <w:p w14:paraId="53D49CC6" w14:textId="40369163" w:rsidR="00E80CD9" w:rsidRPr="00577134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Line1)(support plate_sim_4bolts_2mm-1)</w:t>
                  </w:r>
                </w:p>
              </w:tc>
            </w:tr>
            <w:tr w:rsidR="00E80CD9" w:rsidRPr="000841BF" w14:paraId="3843E3F1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61394E6" w14:textId="310F1337" w:rsidR="00E80CD9" w:rsidRPr="000841BF" w:rsidRDefault="00C925FF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7C1B7154" w14:textId="47E20B8F" w:rsidR="00E80CD9" w:rsidRDefault="00E80CD9" w:rsidP="000A7C6B"/>
        </w:tc>
      </w:tr>
      <w:bookmarkEnd w:id="8"/>
      <w:bookmarkEnd w:id="9"/>
      <w:bookmarkEnd w:id="10"/>
    </w:tbl>
    <w:p w14:paraId="437CB27C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AD4EC52" w14:textId="77777777" w:rsidTr="00452CBC">
        <w:tc>
          <w:tcPr>
            <w:tcW w:w="11016" w:type="dxa"/>
          </w:tcPr>
          <w:p w14:paraId="21D80E53" w14:textId="17044B10" w:rsidR="005273D5" w:rsidRPr="00AF1A58" w:rsidRDefault="00C925FF" w:rsidP="000A7C6B">
            <w:pPr>
              <w:pStyle w:val="Heading1"/>
              <w:rPr>
                <w:b w:val="0"/>
                <w:bCs w:val="0"/>
              </w:rPr>
            </w:pPr>
            <w:bookmarkStart w:id="12" w:name="_Toc220281420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C925FF" w14:paraId="11A8D95A" w14:textId="77777777" w:rsidTr="00F00B7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8AA405E" w14:textId="09913945" w:rsidR="00C925FF" w:rsidRPr="004E282D" w:rsidRDefault="00C925F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6745B86" w14:textId="20789943" w:rsidR="00C925FF" w:rsidRPr="004E282D" w:rsidRDefault="00C925F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30D55FE" w14:textId="05971A42" w:rsidR="00C925FF" w:rsidRPr="004E282D" w:rsidRDefault="00C925F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C925FF" w14:paraId="36B1F041" w14:textId="77777777" w:rsidTr="00DD398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5A710A3" w14:textId="2689822F" w:rsidR="00C925FF" w:rsidRPr="00AD5FBA" w:rsidRDefault="00C925F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453606DF" w14:textId="3523EBFA" w:rsidR="00C925FF" w:rsidRPr="006208CB" w:rsidRDefault="00C925F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E20A206" wp14:editId="39C231F5">
                        <wp:extent cx="1772285" cy="2497455"/>
                        <wp:effectExtent l="0" t="0" r="0" b="0"/>
                        <wp:docPr id="108171612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171612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2497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C925FF" w14:paraId="1D5D49AA" w14:textId="77777777" w:rsidTr="00C925F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62FC598" w14:textId="37C91F91" w:rsidR="00C925FF" w:rsidRPr="00BE6656" w:rsidRDefault="00C925FF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1BC3C2D" w14:textId="39CCC396" w:rsidR="00C925FF" w:rsidRPr="00154A1A" w:rsidRDefault="00C925F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C925FF" w14:paraId="02014EFD" w14:textId="77777777" w:rsidTr="00C925F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0D3B51" w14:textId="073FFB42" w:rsidR="00C925FF" w:rsidRDefault="00C925F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A9752E" w14:textId="3C96C10F" w:rsidR="00C925FF" w:rsidRDefault="00C925F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BDD5FD3" w14:textId="77777777" w:rsidR="00C925FF" w:rsidRPr="004C6DEB" w:rsidRDefault="00C925FF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632484E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35AB5D8" w14:textId="0CEA561D" w:rsidR="003F154A" w:rsidRPr="003F154A" w:rsidRDefault="00C925FF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34F66CAA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9FEFD35" w14:textId="4748A959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64496A6" w14:textId="0B51C19B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0542138" w14:textId="0CC573A8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68B1CB0" w14:textId="3241AA31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1D86063" w14:textId="348746A2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0DC06AED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CB38029" w14:textId="50B83470" w:rsidR="003F154A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D488CE5" w14:textId="01A4F3C2" w:rsidR="003F154A" w:rsidRPr="00EF37BF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-1.13991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520B87" w14:textId="13A5C646" w:rsidR="003F154A" w:rsidRPr="00EF37BF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316.076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9107D2" w14:textId="18978938" w:rsidR="003F154A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0.674979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FE5CB98" w14:textId="50D82FA1" w:rsidR="003F154A" w:rsidRPr="00EF37BF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316.079</w:t>
                        </w:r>
                      </w:p>
                    </w:tc>
                  </w:tr>
                  <w:tr w:rsidR="00935682" w14:paraId="6434702E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9D2BE5F" w14:textId="45C09450" w:rsidR="00935682" w:rsidRDefault="00C925F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DE05CD" w14:textId="3027F98C" w:rsidR="00935682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91414C" w14:textId="59B433FF" w:rsidR="00935682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82C072" w14:textId="0877D76E" w:rsidR="00935682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A1DCC52" w14:textId="10A80D2E" w:rsidR="00935682" w:rsidRDefault="00C925F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AC0816E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20CAF07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C925FF" w14:paraId="1CC4FA99" w14:textId="77777777" w:rsidTr="007315F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BA37F74" w14:textId="06B0FB9B" w:rsidR="00C925FF" w:rsidRPr="004E282D" w:rsidRDefault="00C925F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A5D4BCC" w14:textId="79BBB2EF" w:rsidR="00C925FF" w:rsidRPr="004E282D" w:rsidRDefault="00C925F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61E8AF0" w14:textId="2C84F0BA" w:rsidR="00C925FF" w:rsidRPr="004E282D" w:rsidRDefault="00C925F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C925FF" w14:paraId="04F33B19" w14:textId="77777777" w:rsidTr="000E7B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BCE7827" w14:textId="2BA6AD12" w:rsidR="00C925FF" w:rsidRPr="00F42DD1" w:rsidRDefault="00C925F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AE44F54" w14:textId="2206CCD0" w:rsidR="00C925FF" w:rsidRPr="006208CB" w:rsidRDefault="00C925F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9EC15A2" wp14:editId="36641D3B">
                        <wp:extent cx="1907540" cy="2687955"/>
                        <wp:effectExtent l="0" t="0" r="0" b="0"/>
                        <wp:docPr id="393480245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480245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268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925FF" w14:paraId="048B6911" w14:textId="77777777" w:rsidTr="00C925F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AADC4C6" w14:textId="0B5C3725" w:rsidR="00C925FF" w:rsidRPr="00BE6656" w:rsidRDefault="00C925FF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762CE26" w14:textId="6BBC4AA0" w:rsidR="00C925FF" w:rsidRPr="00B77EA3" w:rsidRDefault="00C925F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C925FF" w14:paraId="7240BFE6" w14:textId="77777777" w:rsidTr="00C925F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47B248" w14:textId="390EDA02" w:rsidR="00C925FF" w:rsidRDefault="00C925F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F8F29BB" w14:textId="09CE5785" w:rsidR="00C925FF" w:rsidRDefault="00C925F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925FF" w14:paraId="0864C68E" w14:textId="77777777" w:rsidTr="00C925F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9BCDB98" w14:textId="1D21FC3F" w:rsidR="00C925FF" w:rsidRDefault="00C925F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412CE9" w14:textId="3BD6BB61" w:rsidR="00C925FF" w:rsidRDefault="00C925F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100 N</w:t>
                        </w:r>
                      </w:p>
                    </w:tc>
                  </w:tr>
                </w:tbl>
                <w:p w14:paraId="5F135D68" w14:textId="77777777" w:rsidR="00C925FF" w:rsidRDefault="00C925F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7B90BDF9" w14:textId="58A06339" w:rsidR="005273D5" w:rsidRDefault="005273D5" w:rsidP="000A7C6B">
            <w:pPr>
              <w:rPr>
                <w:rStyle w:val="Strong"/>
              </w:rPr>
            </w:pPr>
          </w:p>
        </w:tc>
      </w:tr>
    </w:tbl>
    <w:p w14:paraId="557AF129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8DA0D92" w14:textId="77777777" w:rsidTr="005B3D16">
        <w:tc>
          <w:tcPr>
            <w:tcW w:w="11016" w:type="dxa"/>
          </w:tcPr>
          <w:p w14:paraId="688296F8" w14:textId="458B1B32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20281421"/>
            <w:r w:rsidR="00C925FF">
              <w:t>Connector Definitions</w:t>
            </w:r>
            <w:bookmarkEnd w:id="13"/>
          </w:p>
          <w:p w14:paraId="0FB8D363" w14:textId="049F13FA" w:rsidR="00132707" w:rsidRDefault="00C925FF" w:rsidP="000A7C6B">
            <w:r>
              <w:t>No Data</w:t>
            </w:r>
          </w:p>
          <w:p w14:paraId="40922F18" w14:textId="1C0B60DE" w:rsidR="00EF37BF" w:rsidRPr="009C0A33" w:rsidRDefault="00EF37BF" w:rsidP="000A7C6B"/>
          <w:p w14:paraId="09835302" w14:textId="77777777" w:rsidR="000F2729" w:rsidRDefault="000F2729" w:rsidP="000A7C6B"/>
          <w:p w14:paraId="0E142076" w14:textId="7B8FF259" w:rsidR="00E12C21" w:rsidRDefault="00E12C21" w:rsidP="000A7C6B"/>
          <w:p w14:paraId="370710D0" w14:textId="77777777" w:rsidR="00D72EE8" w:rsidRDefault="00D72EE8" w:rsidP="00D72EE8"/>
          <w:p w14:paraId="251CD7CD" w14:textId="5C512808" w:rsidR="00D72EE8" w:rsidRPr="009C0A33" w:rsidRDefault="00D72EE8" w:rsidP="00D72EE8"/>
          <w:p w14:paraId="25A7FE78" w14:textId="2FDD331E" w:rsidR="00132707" w:rsidRDefault="00132707" w:rsidP="000A7C6B"/>
        </w:tc>
      </w:tr>
    </w:tbl>
    <w:p w14:paraId="20477AEC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124B382A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6358742" w14:textId="258E94EF" w:rsidR="00104BD8" w:rsidRDefault="00C925FF" w:rsidP="00C925FF">
            <w:pPr>
              <w:pStyle w:val="Heading1"/>
            </w:pPr>
            <w:bookmarkStart w:id="14" w:name="_Toc220281422"/>
            <w:r>
              <w:lastRenderedPageBreak/>
              <w:t>Interaction Information</w:t>
            </w:r>
            <w:bookmarkEnd w:id="14"/>
          </w:p>
          <w:p w14:paraId="0E92BA22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1C717402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FB64F2" w14:textId="07FA1D19" w:rsidR="002B4DE8" w:rsidRDefault="00C925FF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5C7367" w14:textId="6FF9814C" w:rsidR="002B4DE8" w:rsidRDefault="00C925FF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C407F1" w14:textId="6F6D2247" w:rsidR="002B4DE8" w:rsidRDefault="00C925FF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519D9025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77C20D5" w14:textId="11C8DBE5" w:rsidR="002B4DE8" w:rsidRPr="00211C62" w:rsidRDefault="00C925FF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00045663" w14:textId="66435EE5" w:rsidR="002B4DE8" w:rsidRPr="000B04D4" w:rsidRDefault="00C925FF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19C778B" wp14:editId="5C2FF202">
                        <wp:extent cx="2445385" cy="3446145"/>
                        <wp:effectExtent l="0" t="0" r="0" b="1905"/>
                        <wp:docPr id="1094095136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4095136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3446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4578FB68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172C09F" w14:textId="2EBF416B" w:rsidR="0017091B" w:rsidRPr="00BE6656" w:rsidRDefault="00C925FF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A54777E" w14:textId="7A3D7D89" w:rsidR="0017091B" w:rsidRPr="00BE6656" w:rsidRDefault="00C925FF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interaction pair </w:t>
                        </w:r>
                      </w:p>
                    </w:tc>
                  </w:tr>
                  <w:tr w:rsidR="00C925FF" w14:paraId="057F946B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086B426" w14:textId="0A6D73EA" w:rsidR="00C925FF" w:rsidRDefault="00C925FF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B9D079" w14:textId="24047D79" w:rsidR="00C925FF" w:rsidRDefault="00C925FF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</w:tbl>
                <w:p w14:paraId="4D51AE6E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C925FF" w14:paraId="3F82834C" w14:textId="77777777" w:rsidTr="00C925F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B5D969" w14:textId="687543AD" w:rsidR="00C925FF" w:rsidRPr="00211C62" w:rsidRDefault="00C925FF" w:rsidP="00410C7B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3A62813D" w14:textId="7395474B" w:rsidR="00C925FF" w:rsidRPr="000B04D4" w:rsidRDefault="00C925FF" w:rsidP="00410C7B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0DD0A79" wp14:editId="00C9E3AC">
                        <wp:extent cx="2445385" cy="3446145"/>
                        <wp:effectExtent l="0" t="0" r="0" b="1905"/>
                        <wp:docPr id="1721838203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1838203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3446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C925FF" w14:paraId="2EEB3EE5" w14:textId="77777777" w:rsidTr="00410C7B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004D0CE" w14:textId="329AB5DE" w:rsidR="00C925FF" w:rsidRPr="00BE6656" w:rsidRDefault="00C925FF" w:rsidP="00410C7B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CB7244" w14:textId="743FC7CF" w:rsidR="00C925FF" w:rsidRPr="00BE6656" w:rsidRDefault="00C925FF" w:rsidP="00410C7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C925FF" w14:paraId="30F1B1C6" w14:textId="77777777" w:rsidTr="00410C7B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FE000B5" w14:textId="433DC941" w:rsidR="00C925FF" w:rsidRDefault="00C925FF" w:rsidP="00410C7B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8809ED" w14:textId="345E91AA" w:rsidR="00C925FF" w:rsidRDefault="00C925FF" w:rsidP="00410C7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C925FF" w14:paraId="652A59DE" w14:textId="77777777" w:rsidTr="00410C7B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EEFCCAB" w14:textId="24C67955" w:rsidR="00C925FF" w:rsidRDefault="00C925FF" w:rsidP="00410C7B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8B9044" w14:textId="6D2989FE" w:rsidR="00C925FF" w:rsidRDefault="00C925FF" w:rsidP="00410C7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11D8A6C5" w14:textId="77777777" w:rsidR="00C925FF" w:rsidRPr="00211C62" w:rsidRDefault="00C925FF" w:rsidP="00410C7B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</w:tbl>
          <w:p w14:paraId="6C68F0CB" w14:textId="480F113C" w:rsidR="00104BD8" w:rsidRDefault="00104BD8" w:rsidP="000A7C6B">
            <w:pPr>
              <w:rPr>
                <w:rStyle w:val="A3"/>
              </w:rPr>
            </w:pPr>
          </w:p>
          <w:p w14:paraId="10EA9462" w14:textId="77777777" w:rsidR="00104BD8" w:rsidRDefault="00104BD8" w:rsidP="000A7C6B"/>
        </w:tc>
      </w:tr>
    </w:tbl>
    <w:p w14:paraId="6AB65E73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13030FE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1524EA5" w14:textId="112940DB" w:rsidR="00A61A59" w:rsidRDefault="00C925FF" w:rsidP="000A7C6B">
            <w:pPr>
              <w:pStyle w:val="Heading1"/>
            </w:pPr>
            <w:bookmarkStart w:id="15" w:name="_Toc220281423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1C4D6944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A00D38" w14:textId="6D5CD4E2" w:rsidR="00A9531D" w:rsidRDefault="00C925FF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281229" w14:textId="7FDEBA15" w:rsidR="00A9531D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925FF" w14:paraId="70CC0128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F854B6" w14:textId="5D553C30" w:rsidR="00C925FF" w:rsidRDefault="00C925FF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D6C838" w14:textId="29F2E391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C925FF" w14:paraId="440A4264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83493E" w14:textId="58A1D782" w:rsidR="00C925FF" w:rsidRDefault="00C925FF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9D992F" w14:textId="53D5869E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C925FF" w14:paraId="550BDB95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A300F7" w14:textId="42F3B866" w:rsidR="00C925FF" w:rsidRDefault="00C925FF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68DDA5" w14:textId="1AF5EFA8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29.0804 mm</w:t>
                  </w:r>
                </w:p>
              </w:tc>
            </w:tr>
            <w:tr w:rsidR="00C925FF" w14:paraId="3810330B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060BA9" w14:textId="60830170" w:rsidR="00C925FF" w:rsidRDefault="00C925FF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FA154D" w14:textId="1CDB1ABA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1.45402 mm</w:t>
                  </w:r>
                </w:p>
              </w:tc>
            </w:tr>
            <w:tr w:rsidR="00C925FF" w14:paraId="05848807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906AD8" w14:textId="4863247F" w:rsidR="00C925FF" w:rsidRDefault="00C925FF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5F9FDD" w14:textId="1E7BFF92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C925FF" w14:paraId="7BCFB979" w14:textId="77777777" w:rsidTr="00C925F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FA736F" w14:textId="6B0B416E" w:rsidR="00C925FF" w:rsidRDefault="00C925FF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2B6507" w14:textId="29D9F726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925FF" w14:paraId="2C9248BC" w14:textId="77777777" w:rsidTr="00C925F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A6B741" w14:textId="02FD1A36" w:rsidR="00C925FF" w:rsidRDefault="00C925FF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D11EAA" w14:textId="42E328CA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60CC1C49" w14:textId="77777777" w:rsidR="00690657" w:rsidRDefault="00690657" w:rsidP="00690657"/>
          <w:p w14:paraId="116608CB" w14:textId="725B1936" w:rsidR="00A9531D" w:rsidRPr="00690657" w:rsidRDefault="00C925FF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ECBFD4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6C1948" w14:textId="6EB83B59" w:rsidR="007107BE" w:rsidRDefault="00C925FF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12A836" w14:textId="529AD6BA" w:rsidR="007107BE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1341954</w:t>
                  </w:r>
                </w:p>
              </w:tc>
            </w:tr>
            <w:tr w:rsidR="00C925FF" w14:paraId="1B8053F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78C67E" w14:textId="25217CF4" w:rsidR="00C925FF" w:rsidRDefault="00C925FF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639CBA" w14:textId="10C350CB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870443</w:t>
                  </w:r>
                </w:p>
              </w:tc>
            </w:tr>
            <w:tr w:rsidR="00C925FF" w14:paraId="6F0262C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FE0E03" w14:textId="49956675" w:rsidR="00C925FF" w:rsidRDefault="00C925FF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6C5B97" w14:textId="03886675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16.597</w:t>
                  </w:r>
                </w:p>
              </w:tc>
            </w:tr>
            <w:tr w:rsidR="00C925FF" w14:paraId="344216D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CAD28F" w14:textId="66726C99" w:rsidR="00C925FF" w:rsidRDefault="00C925FF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FC61D5" w14:textId="4EBD2284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99.6</w:t>
                  </w:r>
                </w:p>
              </w:tc>
            </w:tr>
            <w:tr w:rsidR="00C925FF" w14:paraId="2E09E62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44B0DC" w14:textId="4CCF9DF7" w:rsidR="00C925FF" w:rsidRDefault="00C925FF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41B000" w14:textId="53EBFC39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0.0931</w:t>
                  </w:r>
                </w:p>
              </w:tc>
            </w:tr>
            <w:tr w:rsidR="00C925FF" w14:paraId="50C12A2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67570D" w14:textId="1D7A1925" w:rsidR="00C925FF" w:rsidRDefault="00C925FF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836B88" w14:textId="70235C28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C925FF" w14:paraId="705BF94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E8ED7F" w14:textId="1376BB30" w:rsidR="00C925FF" w:rsidRDefault="00C925FF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EBE925" w14:textId="4CF7E24D" w:rsidR="00C925FF" w:rsidRDefault="00C925F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00:00:26</w:t>
                  </w:r>
                </w:p>
              </w:tc>
            </w:tr>
            <w:tr w:rsidR="00C925FF" w14:paraId="5E292AA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AD561B" w14:textId="6C56F7C0" w:rsidR="00C925FF" w:rsidRDefault="00C925FF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CCFD96" w14:textId="5F6B76D6" w:rsidR="00C925FF" w:rsidRDefault="00C925F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JNTES</w:t>
                  </w:r>
                </w:p>
              </w:tc>
            </w:tr>
          </w:tbl>
          <w:p w14:paraId="4963F209" w14:textId="2BE314FE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1761552F" w14:textId="12831E66" w:rsidR="00A61A59" w:rsidRPr="00690657" w:rsidRDefault="00C925FF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6488796B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C0DB0F0" w14:textId="56952D01" w:rsidR="00A61A59" w:rsidRDefault="00C925FF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44997E5" w14:textId="0F269A8C" w:rsidR="00A61A59" w:rsidRDefault="00C925F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654E238" w14:textId="40675DB5" w:rsidR="00A61A59" w:rsidRDefault="00C925F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1773065" w14:textId="2D1F3F7E" w:rsidR="00A61A59" w:rsidRDefault="00C925F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108142E6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2A6D8D5" w14:textId="2AC0C6FC" w:rsidR="00A61A59" w:rsidRPr="004D2956" w:rsidRDefault="00C925FF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D950DA" w14:textId="1C8CEFB1" w:rsidR="00A61A59" w:rsidRPr="004D2956" w:rsidRDefault="00C925F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CFF7D21" w14:textId="15E65E58" w:rsidR="00A61A59" w:rsidRPr="004D2956" w:rsidRDefault="00C925F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705533" w14:textId="32D36835" w:rsidR="00A61A59" w:rsidRPr="004D2956" w:rsidRDefault="00C925F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58687B62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F01BF7" w14:textId="20601FFD" w:rsidR="00A61A59" w:rsidRDefault="00C925FF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2B8027B" wp14:editId="30E005DB">
                        <wp:extent cx="4691063" cy="6610350"/>
                        <wp:effectExtent l="0" t="0" r="0" b="0"/>
                        <wp:docPr id="508312403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8312403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1063" cy="6610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6DA53B" w14:textId="41791D6A" w:rsidR="00A61A59" w:rsidRPr="004D2956" w:rsidRDefault="00C925FF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case 1 4bolts 2mm-Static 1-Quality-Quality1</w:t>
                  </w:r>
                </w:p>
              </w:tc>
            </w:tr>
          </w:tbl>
          <w:p w14:paraId="57A7F35E" w14:textId="66A07A89" w:rsidR="00A61A59" w:rsidRPr="00F077CB" w:rsidRDefault="00A61A59" w:rsidP="000A7C6B"/>
        </w:tc>
      </w:tr>
    </w:tbl>
    <w:p w14:paraId="10D463EE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4665BE9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F0A6B44" w14:textId="044B1955" w:rsidR="002C53F9" w:rsidRDefault="00C925FF" w:rsidP="000A7C6B">
            <w:pPr>
              <w:pStyle w:val="Heading1"/>
            </w:pPr>
            <w:bookmarkStart w:id="16" w:name="_Toc220281424"/>
            <w:r>
              <w:t>Sensor Details</w:t>
            </w:r>
            <w:bookmarkEnd w:id="16"/>
          </w:p>
          <w:p w14:paraId="0D0DC5B5" w14:textId="0324FB3C" w:rsidR="002C53F9" w:rsidRPr="00F077CB" w:rsidRDefault="00C925FF" w:rsidP="000A7C6B">
            <w:r>
              <w:t>No Data</w:t>
            </w:r>
          </w:p>
        </w:tc>
      </w:tr>
    </w:tbl>
    <w:p w14:paraId="45E0EB76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1EE59F32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0B5E455" w14:textId="33ED16BC" w:rsidR="005F5B79" w:rsidRDefault="00C925FF" w:rsidP="000A7C6B">
            <w:pPr>
              <w:pStyle w:val="Heading1"/>
            </w:pPr>
            <w:bookmarkStart w:id="17" w:name="_Toc220281425"/>
            <w:r>
              <w:lastRenderedPageBreak/>
              <w:t>Resultant Forces</w:t>
            </w:r>
            <w:bookmarkEnd w:id="17"/>
          </w:p>
          <w:p w14:paraId="3D05823F" w14:textId="47D4494D" w:rsidR="005F5B79" w:rsidRPr="000B04D4" w:rsidRDefault="00C925FF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C8AD05A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7627DE9" w14:textId="28B3C095" w:rsidR="005F5B79" w:rsidRDefault="00C925FF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8851103" w14:textId="632859CB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3EA70DC" w14:textId="0B0BC7B4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F8A0C8" w14:textId="37A4BC5F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43CF1F8" w14:textId="14E8AF6D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11BA4B8" w14:textId="6E20E934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2674890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67FEAA" w14:textId="12EFCC41" w:rsidR="005F5B79" w:rsidRPr="004D2956" w:rsidRDefault="00C925F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A17DE0" w14:textId="1E09A634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66C41C" w14:textId="5DF8FFF5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-1.13991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7E0F75" w14:textId="45DB58D6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316.076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23D891" w14:textId="3D9EAD9B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0.674979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0381414" w14:textId="7F9F6F6A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316.079</w:t>
                  </w:r>
                </w:p>
              </w:tc>
            </w:tr>
          </w:tbl>
          <w:p w14:paraId="3F579B8C" w14:textId="79394E84" w:rsidR="005F5B79" w:rsidRPr="000B04D4" w:rsidRDefault="00C925FF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0263E9D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EF71E88" w14:textId="7FCFF26A" w:rsidR="005F5B79" w:rsidRDefault="00C925FF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5B04A0" w14:textId="0B3CD66F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CD30F7" w14:textId="4560996C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1DC281A" w14:textId="1B5621B6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5FB6C60" w14:textId="1A7509C8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796D53" w14:textId="06CBEB5A" w:rsidR="005F5B79" w:rsidRDefault="00C925F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43B8CE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0D902D" w14:textId="6793BFBF" w:rsidR="005F5B79" w:rsidRPr="004D2956" w:rsidRDefault="00C925F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960F05A" w14:textId="37FB0BDC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F1B405" w14:textId="25EA911D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93D917" w14:textId="5257F6E4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FC26D1" w14:textId="17050D62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69E322" w14:textId="58109DB5" w:rsidR="005F5B79" w:rsidRPr="004D2956" w:rsidRDefault="00C925F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B9A70C8" w14:textId="77777777" w:rsidR="005F5B79" w:rsidRDefault="005F5B79" w:rsidP="000A7C6B"/>
        </w:tc>
      </w:tr>
      <w:tr w:rsidR="005F5B79" w14:paraId="1BEDCC2D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A19026D" w14:textId="73B8B135" w:rsidR="00C6072D" w:rsidRPr="000B04D4" w:rsidRDefault="00C925FF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ABF24B6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C7EF174" w14:textId="50D71B5B" w:rsidR="00C6072D" w:rsidRDefault="00C925FF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D01D186" w14:textId="39F42B81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9CFC81D" w14:textId="5487BB62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3CD07C" w14:textId="1674E692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F16F79E" w14:textId="799C78C0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F2648AF" w14:textId="15D24771" w:rsidR="00C6072D" w:rsidRDefault="00C925FF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668176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F02A5E" w14:textId="67414454" w:rsidR="00C6072D" w:rsidRPr="004D2956" w:rsidRDefault="00C925F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96203B" w14:textId="6735C29C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5F473C" w14:textId="762C821A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0.561494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13C8D6E" w14:textId="1DBE27D6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-2.42499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B0A9D7D" w14:textId="02D14694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59.7269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4886CD" w14:textId="3F0B72FF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59.7788</w:t>
                  </w:r>
                </w:p>
              </w:tc>
            </w:tr>
          </w:tbl>
          <w:p w14:paraId="72569558" w14:textId="127768E4" w:rsidR="00C6072D" w:rsidRPr="000B04D4" w:rsidRDefault="00C925FF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679727FE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EAC4ED8" w14:textId="31F774DA" w:rsidR="00C6072D" w:rsidRDefault="00C925FF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59BAAB" w14:textId="56A52204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45AF1E3" w14:textId="4EAF5E10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FFE5B0A" w14:textId="3FF30E6D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BF79D12" w14:textId="748034F5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551A0EB" w14:textId="2FF2FD16" w:rsidR="00C6072D" w:rsidRDefault="00C925F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1FECB4C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E62633" w14:textId="7D4A9327" w:rsidR="00C6072D" w:rsidRPr="004D2956" w:rsidRDefault="00C925F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4542DB9" w14:textId="1816D550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6AD8B6" w14:textId="38B85BC3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08BB66" w14:textId="6A7D5518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0A0682" w14:textId="757C912A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7A86386" w14:textId="17E3FA3B" w:rsidR="00C6072D" w:rsidRPr="004D2956" w:rsidRDefault="00C925F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07AA3E2" w14:textId="23CCC600" w:rsidR="005F5B79" w:rsidRDefault="005F5B79" w:rsidP="000A7C6B"/>
        </w:tc>
      </w:tr>
      <w:bookmarkEnd w:id="18"/>
      <w:bookmarkEnd w:id="19"/>
      <w:bookmarkEnd w:id="20"/>
    </w:tbl>
    <w:p w14:paraId="0CBEA13C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3AA65B2A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D0FD3E" w14:textId="0D1520C3" w:rsidR="0050542D" w:rsidRPr="00C925FF" w:rsidRDefault="00C925FF" w:rsidP="00C925FF">
            <w:pPr>
              <w:pStyle w:val="Heading1"/>
            </w:pPr>
            <w:bookmarkStart w:id="21" w:name="_Toc220281426"/>
            <w:r>
              <w:t>Beams</w:t>
            </w:r>
            <w:bookmarkEnd w:id="21"/>
          </w:p>
          <w:p w14:paraId="01126B2D" w14:textId="7A43A2D5" w:rsidR="00EC2432" w:rsidRDefault="00C925FF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1B042E7B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2F6D6119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A77E9EC" w14:textId="726F26D6" w:rsidR="00EC2432" w:rsidRDefault="00C925FF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20281427"/>
            <w:r>
              <w:lastRenderedPageBreak/>
              <w:t>Study Results</w:t>
            </w:r>
            <w:bookmarkEnd w:id="25"/>
          </w:p>
          <w:p w14:paraId="6947AA47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18"/>
              <w:gridCol w:w="3244"/>
              <w:gridCol w:w="2286"/>
              <w:gridCol w:w="2257"/>
            </w:tblGrid>
            <w:tr w:rsidR="00C925FF" w14:paraId="3ECC1A69" w14:textId="77777777" w:rsidTr="00410C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828AD37" w14:textId="1D97D680" w:rsidR="00C925FF" w:rsidRDefault="00C925FF" w:rsidP="00C925F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89E8F4" w14:textId="31845E6E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BAA78B" w14:textId="0C914FF7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7BA3D3C" w14:textId="75CC0CFF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925FF" w14:paraId="7284FF17" w14:textId="77777777" w:rsidTr="00410C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71E1279" w14:textId="2D86AC4C" w:rsidR="00C925FF" w:rsidRPr="004D2956" w:rsidRDefault="00C925FF" w:rsidP="00C925F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7B78E1E" w14:textId="0BC7618C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21ADE3E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1.265e+03N/m^2</w:t>
                  </w:r>
                </w:p>
                <w:p w14:paraId="77D3C66C" w14:textId="6BCCCCAF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1336968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C2D6D92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3.782e+05N/m^2</w:t>
                  </w:r>
                </w:p>
                <w:p w14:paraId="12701FEA" w14:textId="75D16DF3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33697</w:t>
                  </w:r>
                </w:p>
              </w:tc>
            </w:tr>
            <w:tr w:rsidR="00C925FF" w14:paraId="0A75EA22" w14:textId="77777777" w:rsidTr="00410C7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3B0033" w14:textId="4544F765" w:rsidR="00C925FF" w:rsidRDefault="00C925FF" w:rsidP="00C925F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1D3AEC5" wp14:editId="69E98089">
                        <wp:extent cx="3038475" cy="4048125"/>
                        <wp:effectExtent l="0" t="0" r="9525" b="9525"/>
                        <wp:docPr id="963361430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3361430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404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83A5A1" w14:textId="7749264A" w:rsidR="00C925FF" w:rsidRPr="004D2956" w:rsidRDefault="00C925FF" w:rsidP="00C925F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case 1 4bolts 2mm-Static 1-Stress-Stress1</w:t>
                  </w:r>
                </w:p>
              </w:tc>
            </w:tr>
          </w:tbl>
          <w:p w14:paraId="60EFC43E" w14:textId="77777777" w:rsidR="00C925FF" w:rsidRDefault="00C925F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80"/>
              <w:gridCol w:w="3301"/>
              <w:gridCol w:w="2255"/>
              <w:gridCol w:w="2169"/>
            </w:tblGrid>
            <w:tr w:rsidR="00C925FF" w14:paraId="31182675" w14:textId="77777777" w:rsidTr="00410C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4B6C14" w14:textId="06A971EB" w:rsidR="00C925FF" w:rsidRDefault="00C925FF" w:rsidP="00C925F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7E188D" w14:textId="3D0417C5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80B888" w14:textId="578FF330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834150B" w14:textId="4087C748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925FF" w14:paraId="66391D1A" w14:textId="77777777" w:rsidTr="00410C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8819B8" w14:textId="55EEE4E7" w:rsidR="00C925FF" w:rsidRPr="004D2956" w:rsidRDefault="00C925FF" w:rsidP="00C925F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4F58B3" w14:textId="7CA6243C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A464746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50A8EFD" w14:textId="15290640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C22A31E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2.716e-04mm</w:t>
                  </w:r>
                </w:p>
                <w:p w14:paraId="711C5015" w14:textId="27D86807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514035</w:t>
                  </w:r>
                </w:p>
              </w:tc>
            </w:tr>
            <w:tr w:rsidR="00C925FF" w14:paraId="0FCFB7BE" w14:textId="77777777" w:rsidTr="00410C7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1E68CE" w14:textId="4E7CA6D3" w:rsidR="00C925FF" w:rsidRDefault="00C925FF" w:rsidP="00C925F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F18D16F" wp14:editId="301B49AB">
                        <wp:extent cx="3038475" cy="4048125"/>
                        <wp:effectExtent l="0" t="0" r="9525" b="9525"/>
                        <wp:docPr id="1502604617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2604617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404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A77211" w14:textId="0B0C27BD" w:rsidR="00C925FF" w:rsidRPr="004D2956" w:rsidRDefault="00C925FF" w:rsidP="00C925F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case 1 4bolts 2mm-Static 1-Displacement-Displacement1</w:t>
                  </w:r>
                </w:p>
              </w:tc>
            </w:tr>
          </w:tbl>
          <w:p w14:paraId="6E6CB793" w14:textId="77777777" w:rsidR="00C925FF" w:rsidRDefault="00C925F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9"/>
              <w:gridCol w:w="3315"/>
              <w:gridCol w:w="2236"/>
              <w:gridCol w:w="2205"/>
            </w:tblGrid>
            <w:tr w:rsidR="00C925FF" w14:paraId="03C9FB0E" w14:textId="77777777" w:rsidTr="00410C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C98AD6" w14:textId="4EC296EB" w:rsidR="00C925FF" w:rsidRDefault="00C925FF" w:rsidP="00C925F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E02C74" w14:textId="0B23336D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162985" w14:textId="0C7B37BC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E43A2D0" w14:textId="554EC86E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925FF" w14:paraId="56478F7D" w14:textId="77777777" w:rsidTr="00410C7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6B0F45E" w14:textId="2F80CA47" w:rsidR="00C925FF" w:rsidRPr="004D2956" w:rsidRDefault="00C925FF" w:rsidP="00C925F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9BA165" w14:textId="06BB58AF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B39213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1.102e-09</w:t>
                  </w:r>
                </w:p>
                <w:p w14:paraId="568BAB95" w14:textId="2AF7B600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2591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83E2924" w14:textId="77777777" w:rsidR="00C925FF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2.857e-06</w:t>
                  </w:r>
                </w:p>
                <w:p w14:paraId="474251C3" w14:textId="53BD007A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509723</w:t>
                  </w:r>
                </w:p>
              </w:tc>
            </w:tr>
            <w:tr w:rsidR="00C925FF" w14:paraId="7DA2C4C7" w14:textId="77777777" w:rsidTr="00410C7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588C99" w14:textId="439F5748" w:rsidR="00C925FF" w:rsidRDefault="00C925FF" w:rsidP="00C925F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2E44104" wp14:editId="7F13240D">
                        <wp:extent cx="3038475" cy="4048125"/>
                        <wp:effectExtent l="0" t="0" r="9525" b="9525"/>
                        <wp:docPr id="1527669561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7669561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404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16896B" w14:textId="6C0899B3" w:rsidR="00C925FF" w:rsidRPr="004D2956" w:rsidRDefault="00C925FF" w:rsidP="00C925F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case 1 4bolts 2mm-Static 1-Strain-Strain1</w:t>
                  </w:r>
                </w:p>
              </w:tc>
            </w:tr>
          </w:tbl>
          <w:p w14:paraId="626FDAF0" w14:textId="77777777" w:rsidR="00C925FF" w:rsidRDefault="00C925F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69"/>
              <w:gridCol w:w="7736"/>
            </w:tblGrid>
            <w:tr w:rsidR="00C925FF" w14:paraId="4A42B40C" w14:textId="77777777" w:rsidTr="00C925F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B18ADA" w14:textId="33CE1A2E" w:rsidR="00C925FF" w:rsidRDefault="00C925FF" w:rsidP="00C925FF">
                  <w:r>
                    <w:t>Name</w:t>
                  </w:r>
                </w:p>
              </w:tc>
              <w:tc>
                <w:tcPr>
                  <w:tcW w:w="773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78F948D" w14:textId="44D1FEDD" w:rsidR="00C925FF" w:rsidRDefault="00C925FF" w:rsidP="00C925F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C925FF" w14:paraId="582DDF39" w14:textId="77777777" w:rsidTr="007E40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020D7E" w14:textId="633A096E" w:rsidR="00C925FF" w:rsidRPr="004D2956" w:rsidRDefault="00C925FF" w:rsidP="00C925F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736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5BCF56" w14:textId="366E50DD" w:rsidR="00C925FF" w:rsidRPr="004D2956" w:rsidRDefault="00C925FF" w:rsidP="00C925F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C925FF" w14:paraId="69DFD663" w14:textId="77777777" w:rsidTr="00C925F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0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D96465" w14:textId="064C3922" w:rsidR="00C925FF" w:rsidRDefault="00C925FF" w:rsidP="00C925F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53876CA" wp14:editId="69B76491">
                        <wp:extent cx="3038475" cy="4048125"/>
                        <wp:effectExtent l="0" t="0" r="9525" b="9525"/>
                        <wp:docPr id="904658713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658713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404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ED7CF7" w14:textId="1FD7E3CF" w:rsidR="00C925FF" w:rsidRPr="004D2956" w:rsidRDefault="00C925FF" w:rsidP="00C925F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case 1 4bolts 2mm-Static 1-Displacement-Displacement1{1}</w:t>
                  </w:r>
                </w:p>
              </w:tc>
            </w:tr>
          </w:tbl>
          <w:p w14:paraId="61DE167F" w14:textId="77777777" w:rsidR="00C925FF" w:rsidRPr="000B04D4" w:rsidRDefault="00C925FF" w:rsidP="000A7C6B"/>
          <w:bookmarkEnd w:id="22"/>
          <w:bookmarkEnd w:id="23"/>
          <w:bookmarkEnd w:id="24"/>
          <w:p w14:paraId="33ED3DEC" w14:textId="4E42147C" w:rsidR="00EC2432" w:rsidRDefault="00EC2432" w:rsidP="000A7C6B"/>
        </w:tc>
      </w:tr>
    </w:tbl>
    <w:p w14:paraId="1232D82C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60A430ED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9E927AE" w14:textId="053D19D0" w:rsidR="000B1701" w:rsidRDefault="00C925FF" w:rsidP="00C925FF">
            <w:pPr>
              <w:pStyle w:val="Heading1"/>
            </w:pPr>
            <w:bookmarkStart w:id="26" w:name="_Toc220281428"/>
            <w:r>
              <w:t>Conclusion</w:t>
            </w:r>
            <w:bookmarkEnd w:id="26"/>
          </w:p>
        </w:tc>
      </w:tr>
    </w:tbl>
    <w:p w14:paraId="2A2121B8" w14:textId="5F20D74D" w:rsidR="00AC3438" w:rsidRPr="00AC3438" w:rsidRDefault="00AC3438" w:rsidP="00FE0924"/>
    <w:sectPr w:rsidR="00AC3438" w:rsidRPr="00AC3438" w:rsidSect="00C925FF">
      <w:footerReference w:type="default" r:id="rId22"/>
      <w:footerReference w:type="first" r:id="rId23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777C" w14:textId="77777777" w:rsidR="00C925FF" w:rsidRDefault="00C925FF" w:rsidP="00F25CD7">
      <w:pPr>
        <w:spacing w:after="0" w:line="240" w:lineRule="auto"/>
      </w:pPr>
      <w:r>
        <w:separator/>
      </w:r>
    </w:p>
  </w:endnote>
  <w:endnote w:type="continuationSeparator" w:id="0">
    <w:p w14:paraId="39189171" w14:textId="77777777" w:rsidR="00C925FF" w:rsidRDefault="00C925FF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7591EF45" w14:textId="77777777" w:rsidTr="003E1AE9">
      <w:tc>
        <w:tcPr>
          <w:tcW w:w="867" w:type="pct"/>
        </w:tcPr>
        <w:p w14:paraId="2EE62020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374421F" wp14:editId="4E198B9C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D6B33DB" w14:textId="670B9C3D" w:rsidR="00FD315C" w:rsidRDefault="00C925F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4B1364C" w14:textId="15AB40CB" w:rsidR="00FD315C" w:rsidRDefault="00C925F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case 1 4bolts 2mm</w:t>
          </w:r>
        </w:p>
      </w:tc>
      <w:tc>
        <w:tcPr>
          <w:tcW w:w="0" w:type="auto"/>
          <w:vAlign w:val="bottom"/>
        </w:tcPr>
        <w:p w14:paraId="3D7CBE01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A953222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FB020AC" w14:textId="77777777" w:rsidTr="00BF0BC4">
      <w:tc>
        <w:tcPr>
          <w:tcW w:w="1908" w:type="dxa"/>
        </w:tcPr>
        <w:p w14:paraId="4C025F9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50DAC53" wp14:editId="3898BF06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121B3D31" w14:textId="58E3A4BE" w:rsidR="00FD315C" w:rsidRDefault="00C925F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A073FE4" w14:textId="544BC583" w:rsidR="00FD315C" w:rsidRDefault="00C925F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case 1 4bolts 2mm</w:t>
          </w:r>
        </w:p>
      </w:tc>
      <w:tc>
        <w:tcPr>
          <w:tcW w:w="360" w:type="dxa"/>
          <w:vAlign w:val="bottom"/>
        </w:tcPr>
        <w:p w14:paraId="432AE56B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2E2486B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1AA7" w14:textId="77777777" w:rsidR="00C925FF" w:rsidRDefault="00C925FF" w:rsidP="00F25CD7">
      <w:pPr>
        <w:spacing w:after="0" w:line="240" w:lineRule="auto"/>
      </w:pPr>
      <w:r>
        <w:separator/>
      </w:r>
    </w:p>
  </w:footnote>
  <w:footnote w:type="continuationSeparator" w:id="0">
    <w:p w14:paraId="7B19FF2D" w14:textId="77777777" w:rsidR="00C925FF" w:rsidRDefault="00C925FF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FF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4A8D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25FF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5AAD"/>
  <w15:docId w15:val="{81E732E4-6772-416D-80DF-7A4153E5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customXml" Target="../customXml/item4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250C1-8F42-4A59-8440-F4F126A3C429}"/>
</file>

<file path=customXml/itemProps3.xml><?xml version="1.0" encoding="utf-8"?>
<ds:datastoreItem xmlns:ds="http://schemas.openxmlformats.org/officeDocument/2006/customXml" ds:itemID="{8A353E89-0390-4489-87B7-414D30E99270}"/>
</file>

<file path=customXml/itemProps4.xml><?xml version="1.0" encoding="utf-8"?>
<ds:datastoreItem xmlns:ds="http://schemas.openxmlformats.org/officeDocument/2006/customXml" ds:itemID="{D787FE82-D647-410C-95F8-3C259AB421E0}"/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</TotalTime>
  <Pages>17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Jeanette Sim</dc:creator>
  <cp:lastModifiedBy>Jeanette Sim</cp:lastModifiedBy>
  <cp:revision>1</cp:revision>
  <dcterms:created xsi:type="dcterms:W3CDTF">2026-01-25T16:54:00Z</dcterms:created>
  <dcterms:modified xsi:type="dcterms:W3CDTF">2026-01-25T16:56:00Z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