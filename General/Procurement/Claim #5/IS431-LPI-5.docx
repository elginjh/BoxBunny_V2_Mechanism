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67C33B9F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</w:t>
            </w:r>
            <w:r w:rsidR="005764EB">
              <w:rPr>
                <w:rFonts w:ascii="Verdana" w:hAnsi="Verdana"/>
                <w:b/>
                <w:bCs/>
                <w:iCs/>
                <w:sz w:val="20"/>
                <w:szCs w:val="16"/>
              </w:rPr>
              <w:t>,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Jeanette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54479363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591B979D" w:rsidR="00BF38DE" w:rsidRPr="0026706A" w:rsidRDefault="00BF38DE" w:rsidP="00BF38DE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223B9E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jeanette.sim@u.nus.edu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55C71FFD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80900677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47000B6D" w:rsidR="00CF40E0" w:rsidRPr="005764EB" w:rsidRDefault="005764EB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Ng Jun Hao,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Elgin</w:t>
            </w:r>
          </w:p>
          <w:p w14:paraId="1FCA3000" w14:textId="4FA7A603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Muthukumaran Yogeeswaran</w:t>
            </w:r>
          </w:p>
          <w:p w14:paraId="05A7ECC0" w14:textId="3F52053F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BA0770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BA0770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BA077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EndPr/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BA0770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BA0770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BA0770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024"/>
        <w:gridCol w:w="992"/>
        <w:gridCol w:w="1276"/>
        <w:gridCol w:w="1303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5F0E49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92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76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303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5F0E49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09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B01EE9" w:rsidRPr="00941403" w14:paraId="1D8FD4B5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0948CDC0" w14:textId="5AD2B196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1AD36BEB" w14:textId="77777777" w:rsidR="00B01EE9" w:rsidRPr="001E2E43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</w:pPr>
            <w:r w:rsidRPr="001E2E4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nb-NO"/>
              </w:rPr>
              <w:t>Timing Belt:</w:t>
            </w:r>
          </w:p>
          <w:p w14:paraId="3BDFD3AA" w14:textId="77777777" w:rsidR="00B01EE9" w:rsidRPr="001E2E43" w:rsidRDefault="00B01EE9" w:rsidP="00B01EE9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nb-NO"/>
              </w:rPr>
            </w:pPr>
            <w:r w:rsidRPr="001E2E43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  <w:lang w:val="nb-NO"/>
              </w:rPr>
              <w:t>Rubber timing belt HTD8M936/944/952/960/968/976/984/992/1000/1008</w:t>
            </w:r>
          </w:p>
          <w:p w14:paraId="4909FE70" w14:textId="14C7EA91" w:rsidR="00B01EE9" w:rsidRPr="008E543A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1E2E43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[HTD8M968 x1, HTD8M984 x1]</w:t>
            </w:r>
          </w:p>
        </w:tc>
        <w:tc>
          <w:tcPr>
            <w:tcW w:w="2009" w:type="dxa"/>
            <w:gridSpan w:val="2"/>
            <w:vAlign w:val="center"/>
          </w:tcPr>
          <w:p w14:paraId="1F72F7AA" w14:textId="547E6CEE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</w:t>
            </w:r>
          </w:p>
        </w:tc>
        <w:tc>
          <w:tcPr>
            <w:tcW w:w="992" w:type="dxa"/>
            <w:vAlign w:val="center"/>
          </w:tcPr>
          <w:p w14:paraId="1893FA98" w14:textId="1125BF67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$18.55</w:t>
            </w:r>
          </w:p>
        </w:tc>
        <w:tc>
          <w:tcPr>
            <w:tcW w:w="1276" w:type="dxa"/>
            <w:vAlign w:val="center"/>
          </w:tcPr>
          <w:p w14:paraId="000157CA" w14:textId="702C9D32" w:rsidR="00B01EE9" w:rsidRPr="007149F2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 w:rsidRPr="00B71EC0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2701772510154035584</w:t>
            </w:r>
          </w:p>
        </w:tc>
        <w:tc>
          <w:tcPr>
            <w:tcW w:w="1303" w:type="dxa"/>
            <w:vAlign w:val="center"/>
          </w:tcPr>
          <w:p w14:paraId="4E918732" w14:textId="7A976BA4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24/03/2026</w:t>
            </w:r>
          </w:p>
        </w:tc>
        <w:tc>
          <w:tcPr>
            <w:tcW w:w="810" w:type="dxa"/>
            <w:gridSpan w:val="2"/>
            <w:vAlign w:val="center"/>
          </w:tcPr>
          <w:p w14:paraId="3FFC6674" w14:textId="1E0962C0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0F336F2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01EE9" w:rsidRPr="00941403" w14:paraId="102F190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42B48F30" w14:textId="5FF3AEAB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vAlign w:val="center"/>
          </w:tcPr>
          <w:p w14:paraId="23E60878" w14:textId="3B5E1A70" w:rsidR="00B01EE9" w:rsidRPr="008E543A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Raspberry Pi 10.1" HDMI Type-C Capacitive Touch LCD with Case 1280x800</w:t>
            </w:r>
          </w:p>
        </w:tc>
        <w:tc>
          <w:tcPr>
            <w:tcW w:w="2009" w:type="dxa"/>
            <w:gridSpan w:val="2"/>
            <w:vAlign w:val="center"/>
          </w:tcPr>
          <w:p w14:paraId="4ADFA9E0" w14:textId="242906F7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Kuriosity</w:t>
            </w:r>
          </w:p>
        </w:tc>
        <w:tc>
          <w:tcPr>
            <w:tcW w:w="992" w:type="dxa"/>
            <w:vAlign w:val="center"/>
          </w:tcPr>
          <w:p w14:paraId="0184DEC1" w14:textId="54FD081F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$130.20</w:t>
            </w:r>
          </w:p>
        </w:tc>
        <w:tc>
          <w:tcPr>
            <w:tcW w:w="1276" w:type="dxa"/>
            <w:vAlign w:val="center"/>
          </w:tcPr>
          <w:p w14:paraId="61624690" w14:textId="0A2D77AA" w:rsidR="00B01EE9" w:rsidRPr="007149F2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3-12816</w:t>
            </w:r>
          </w:p>
        </w:tc>
        <w:tc>
          <w:tcPr>
            <w:tcW w:w="1303" w:type="dxa"/>
            <w:vAlign w:val="center"/>
          </w:tcPr>
          <w:p w14:paraId="1239E1DA" w14:textId="0D54658A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26/03/2026</w:t>
            </w:r>
          </w:p>
        </w:tc>
        <w:tc>
          <w:tcPr>
            <w:tcW w:w="810" w:type="dxa"/>
            <w:gridSpan w:val="2"/>
            <w:vAlign w:val="center"/>
          </w:tcPr>
          <w:p w14:paraId="519A1779" w14:textId="79C81C1F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1F836E67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01EE9" w:rsidRPr="00941403" w14:paraId="6C205243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3B8879E6" w14:textId="2280B488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3</w:t>
            </w:r>
          </w:p>
        </w:tc>
        <w:tc>
          <w:tcPr>
            <w:tcW w:w="3420" w:type="dxa"/>
            <w:gridSpan w:val="3"/>
            <w:vAlign w:val="center"/>
          </w:tcPr>
          <w:p w14:paraId="0CEBCBEC" w14:textId="77777777" w:rsidR="00B01EE9" w:rsidRPr="00526BAB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26BAB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Sponge (FOR PADDING CUSHION)</w:t>
            </w:r>
          </w:p>
          <w:p w14:paraId="4CFADD8C" w14:textId="77777777" w:rsidR="00B01EE9" w:rsidRPr="009D1598" w:rsidRDefault="00B01EE9" w:rsidP="00B01EE9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9D1598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High-density sponge cushions, shock-absorbing sponge blocks, cuttable sponge sofa backrest upholstery, long strip sponge</w:t>
            </w:r>
          </w:p>
          <w:p w14:paraId="7DB93199" w14:textId="4F122245" w:rsidR="00B01EE9" w:rsidRPr="008E543A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26BAB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[10cm thick, 50cm*50cm]</w:t>
            </w:r>
          </w:p>
        </w:tc>
        <w:tc>
          <w:tcPr>
            <w:tcW w:w="2009" w:type="dxa"/>
            <w:gridSpan w:val="2"/>
            <w:vAlign w:val="center"/>
          </w:tcPr>
          <w:p w14:paraId="44B0B637" w14:textId="05B985D0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Taobao</w:t>
            </w:r>
          </w:p>
        </w:tc>
        <w:tc>
          <w:tcPr>
            <w:tcW w:w="992" w:type="dxa"/>
            <w:vAlign w:val="center"/>
          </w:tcPr>
          <w:p w14:paraId="4A4B2ABB" w14:textId="394F40BF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$42.11</w:t>
            </w:r>
          </w:p>
        </w:tc>
        <w:tc>
          <w:tcPr>
            <w:tcW w:w="1276" w:type="dxa"/>
            <w:vAlign w:val="center"/>
          </w:tcPr>
          <w:p w14:paraId="40B31E1A" w14:textId="3073C477" w:rsidR="00B01EE9" w:rsidRPr="007149F2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 w:rsidRPr="004F195D"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4502209428063028722</w:t>
            </w:r>
          </w:p>
        </w:tc>
        <w:tc>
          <w:tcPr>
            <w:tcW w:w="1303" w:type="dxa"/>
            <w:vAlign w:val="center"/>
          </w:tcPr>
          <w:p w14:paraId="3296A0F1" w14:textId="6444E457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26/03/2026</w:t>
            </w:r>
          </w:p>
        </w:tc>
        <w:tc>
          <w:tcPr>
            <w:tcW w:w="810" w:type="dxa"/>
            <w:gridSpan w:val="2"/>
            <w:vAlign w:val="center"/>
          </w:tcPr>
          <w:p w14:paraId="57A8FAB1" w14:textId="41F8D903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8A63A89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01EE9" w:rsidRPr="00941403" w14:paraId="04E5BA42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6272BD0F" w14:textId="3E9A9A27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4</w:t>
            </w:r>
          </w:p>
        </w:tc>
        <w:tc>
          <w:tcPr>
            <w:tcW w:w="3420" w:type="dxa"/>
            <w:gridSpan w:val="3"/>
            <w:vAlign w:val="center"/>
          </w:tcPr>
          <w:p w14:paraId="02AA2827" w14:textId="77777777" w:rsidR="00B01EE9" w:rsidRPr="007E18F0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Steel Material &amp; Welding:</w:t>
            </w:r>
          </w:p>
          <w:p w14:paraId="54D30E66" w14:textId="77777777" w:rsidR="00B01EE9" w:rsidRPr="007E18F0" w:rsidRDefault="00B01EE9" w:rsidP="00B01EE9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- fab2_circular bottom: 15mm A6061- Machining ($72)</w:t>
            </w:r>
          </w:p>
          <w:p w14:paraId="3FDC3BAB" w14:textId="77777777" w:rsidR="00B01EE9" w:rsidRPr="007E18F0" w:rsidRDefault="00B01EE9" w:rsidP="00B01EE9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- fab2_circular top: 10mm A6061- Machining ($245)</w:t>
            </w:r>
          </w:p>
          <w:p w14:paraId="7EE9ED14" w14:textId="77777777" w:rsidR="00B01EE9" w:rsidRPr="007E18F0" w:rsidRDefault="00B01EE9" w:rsidP="00B01EE9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- weld2_base feet: 3mm RHS75*50- Primer &amp; Powder coat ($245)</w:t>
            </w:r>
          </w:p>
          <w:p w14:paraId="66CBD9E3" w14:textId="6F390FEC" w:rsidR="00B01EE9" w:rsidRPr="008E543A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7E18F0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- weld2_base plate: 5mm MS- Primer &amp; Powder coat ($110)</w:t>
            </w:r>
          </w:p>
        </w:tc>
        <w:tc>
          <w:tcPr>
            <w:tcW w:w="2009" w:type="dxa"/>
            <w:gridSpan w:val="2"/>
            <w:vAlign w:val="center"/>
          </w:tcPr>
          <w:p w14:paraId="3572D9D1" w14:textId="7B24D415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7E18F0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MIKYO TECH METAL FABRICATION (S) PTE. LTD.</w:t>
            </w:r>
          </w:p>
        </w:tc>
        <w:tc>
          <w:tcPr>
            <w:tcW w:w="992" w:type="dxa"/>
            <w:vAlign w:val="center"/>
          </w:tcPr>
          <w:p w14:paraId="121B068A" w14:textId="4EE91381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$732.48</w:t>
            </w:r>
          </w:p>
        </w:tc>
        <w:tc>
          <w:tcPr>
            <w:tcW w:w="1276" w:type="dxa"/>
            <w:vAlign w:val="center"/>
          </w:tcPr>
          <w:p w14:paraId="31D686EB" w14:textId="2BAEC202" w:rsidR="00B01EE9" w:rsidRPr="007149F2" w:rsidRDefault="00CD74CD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INV260100</w:t>
            </w:r>
          </w:p>
        </w:tc>
        <w:tc>
          <w:tcPr>
            <w:tcW w:w="1303" w:type="dxa"/>
            <w:vAlign w:val="center"/>
          </w:tcPr>
          <w:p w14:paraId="0E02B459" w14:textId="5E9E08AA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31/03/2026</w:t>
            </w:r>
          </w:p>
        </w:tc>
        <w:tc>
          <w:tcPr>
            <w:tcW w:w="810" w:type="dxa"/>
            <w:gridSpan w:val="2"/>
            <w:vAlign w:val="center"/>
          </w:tcPr>
          <w:p w14:paraId="18CD7F0B" w14:textId="6FBF4290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1E8F9221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01EE9" w:rsidRPr="00941403" w14:paraId="28C9A9D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2788852A" w14:textId="4C188E5A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5</w:t>
            </w:r>
          </w:p>
        </w:tc>
        <w:tc>
          <w:tcPr>
            <w:tcW w:w="3420" w:type="dxa"/>
            <w:gridSpan w:val="3"/>
            <w:vAlign w:val="center"/>
          </w:tcPr>
          <w:p w14:paraId="3B69640A" w14:textId="1769823B" w:rsidR="00B01EE9" w:rsidRPr="008E543A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BASSWOOD PLYWOOD 22x15cm [x4]</w:t>
            </w:r>
          </w:p>
        </w:tc>
        <w:tc>
          <w:tcPr>
            <w:tcW w:w="2009" w:type="dxa"/>
            <w:gridSpan w:val="2"/>
            <w:vAlign w:val="center"/>
          </w:tcPr>
          <w:p w14:paraId="552FADEC" w14:textId="45B5C4E9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ArtFriend</w:t>
            </w:r>
          </w:p>
        </w:tc>
        <w:tc>
          <w:tcPr>
            <w:tcW w:w="992" w:type="dxa"/>
            <w:vAlign w:val="center"/>
          </w:tcPr>
          <w:p w14:paraId="21300BDB" w14:textId="694FF050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$5.80</w:t>
            </w:r>
          </w:p>
        </w:tc>
        <w:tc>
          <w:tcPr>
            <w:tcW w:w="1276" w:type="dxa"/>
            <w:vAlign w:val="center"/>
          </w:tcPr>
          <w:p w14:paraId="4B439139" w14:textId="3AC32CD1" w:rsidR="00B01EE9" w:rsidRPr="007149F2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0000SG4P11000954237</w:t>
            </w:r>
          </w:p>
        </w:tc>
        <w:tc>
          <w:tcPr>
            <w:tcW w:w="1303" w:type="dxa"/>
            <w:vAlign w:val="center"/>
          </w:tcPr>
          <w:p w14:paraId="7A27082D" w14:textId="6C9B1C26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01/04/2026</w:t>
            </w:r>
          </w:p>
        </w:tc>
        <w:tc>
          <w:tcPr>
            <w:tcW w:w="810" w:type="dxa"/>
            <w:gridSpan w:val="2"/>
            <w:vAlign w:val="center"/>
          </w:tcPr>
          <w:p w14:paraId="4671A9B2" w14:textId="1593CFEC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1187FB8A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01EE9" w:rsidRPr="00941403" w14:paraId="6D44C22A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6B4135E1" w14:textId="6519F7C6" w:rsidR="00B01EE9" w:rsidRPr="00A51B38" w:rsidRDefault="00AD78BC" w:rsidP="00B01EE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6</w:t>
            </w:r>
          </w:p>
        </w:tc>
        <w:tc>
          <w:tcPr>
            <w:tcW w:w="3420" w:type="dxa"/>
            <w:gridSpan w:val="3"/>
            <w:vAlign w:val="center"/>
          </w:tcPr>
          <w:p w14:paraId="054DED53" w14:textId="77777777" w:rsidR="0059771D" w:rsidRPr="0059771D" w:rsidRDefault="0059771D" w:rsidP="0059771D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9771D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Replacement Wheels for Casters (680g)</w:t>
            </w:r>
          </w:p>
          <w:p w14:paraId="4D57AF9C" w14:textId="77777777" w:rsidR="00C8745F" w:rsidRPr="00C8745F" w:rsidRDefault="0059771D" w:rsidP="00C8745F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9771D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[RMNA100]</w:t>
            </w: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br/>
            </w:r>
            <w:r w:rsidR="00C8745F" w:rsidRPr="00C8745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SSFH-640SF-SUS (RIVET NUT FOR BASE_FEET)</w:t>
            </w:r>
          </w:p>
          <w:p w14:paraId="37F8DD8C" w14:textId="77777777" w:rsidR="00C8745F" w:rsidRPr="00794F41" w:rsidRDefault="00C8745F" w:rsidP="00C8745F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94F41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POP STANDARD NUT SSFHSF  (32g)</w:t>
            </w:r>
          </w:p>
          <w:p w14:paraId="76AA8CEA" w14:textId="77777777" w:rsidR="00794F41" w:rsidRPr="00794F41" w:rsidRDefault="00794F41" w:rsidP="00794F41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794F41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C-CFFRUCS10-22 (FOR ROLLER)</w:t>
            </w:r>
          </w:p>
          <w:p w14:paraId="07ECE9C4" w14:textId="77777777" w:rsidR="00794F41" w:rsidRPr="00794F41" w:rsidRDefault="00794F41" w:rsidP="00794F41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94F41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Nylon Coated Cam Followers (224g)</w:t>
            </w:r>
          </w:p>
          <w:p w14:paraId="53FF0218" w14:textId="77777777" w:rsidR="00794F41" w:rsidRPr="00794F41" w:rsidRDefault="00794F41" w:rsidP="00794F41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794F41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CMFLB10-25 (FOR ROLLER)</w:t>
            </w:r>
          </w:p>
          <w:p w14:paraId="3FBCDFC4" w14:textId="310B542F" w:rsidR="00794F41" w:rsidRPr="00794F41" w:rsidRDefault="00794F41" w:rsidP="00794F41">
            <w:pPr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</w:pPr>
            <w:r w:rsidRPr="00794F41">
              <w:rPr>
                <w:rFonts w:ascii="Verdana" w:hAnsi="Verdana"/>
                <w:bCs/>
                <w:i/>
                <w:iCs/>
                <w:color w:val="EE0000"/>
                <w:sz w:val="18"/>
                <w:szCs w:val="18"/>
              </w:rPr>
              <w:t>Brackets for Cam Followers-L-Shaped CAMFOLLOWER  (4g)</w:t>
            </w:r>
          </w:p>
        </w:tc>
        <w:tc>
          <w:tcPr>
            <w:tcW w:w="2009" w:type="dxa"/>
            <w:gridSpan w:val="2"/>
            <w:vAlign w:val="center"/>
          </w:tcPr>
          <w:p w14:paraId="4BE132C0" w14:textId="7E578AD9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Misumi</w:t>
            </w:r>
          </w:p>
        </w:tc>
        <w:tc>
          <w:tcPr>
            <w:tcW w:w="992" w:type="dxa"/>
            <w:vAlign w:val="center"/>
          </w:tcPr>
          <w:p w14:paraId="1964D3B5" w14:textId="2B0A0DDD" w:rsidR="00B01EE9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$3</w:t>
            </w:r>
            <w:r w:rsidR="00A86D0D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42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.</w:t>
            </w:r>
            <w:r w:rsidR="00A86D0D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57</w:t>
            </w:r>
          </w:p>
        </w:tc>
        <w:tc>
          <w:tcPr>
            <w:tcW w:w="1276" w:type="dxa"/>
            <w:vAlign w:val="center"/>
          </w:tcPr>
          <w:p w14:paraId="4C1A8611" w14:textId="03B6CFAE" w:rsidR="00B01EE9" w:rsidRPr="007149F2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LN60043233S2</w:t>
            </w:r>
          </w:p>
        </w:tc>
        <w:tc>
          <w:tcPr>
            <w:tcW w:w="1303" w:type="dxa"/>
            <w:vAlign w:val="center"/>
          </w:tcPr>
          <w:p w14:paraId="309626AC" w14:textId="74AB9145" w:rsidR="00B01EE9" w:rsidRDefault="00B01EE9" w:rsidP="00B01EE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</w:t>
            </w: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2/04/2026</w:t>
            </w:r>
          </w:p>
        </w:tc>
        <w:tc>
          <w:tcPr>
            <w:tcW w:w="810" w:type="dxa"/>
            <w:gridSpan w:val="2"/>
            <w:vAlign w:val="center"/>
          </w:tcPr>
          <w:p w14:paraId="0B566EED" w14:textId="0E190E4D" w:rsidR="00B01EE9" w:rsidRPr="00A51B38" w:rsidRDefault="00B01EE9" w:rsidP="00B01EE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DEA36CB" w14:textId="77777777" w:rsidR="00B01EE9" w:rsidRPr="00A51B38" w:rsidRDefault="00B01EE9" w:rsidP="00B01EE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F4E38" w:rsidRPr="00941403" w14:paraId="6D57A324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61213E7A" w14:textId="3043420B" w:rsidR="00CF4E38" w:rsidRPr="00A51B38" w:rsidRDefault="00AD78BC" w:rsidP="00CF4E38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7</w:t>
            </w:r>
          </w:p>
        </w:tc>
        <w:tc>
          <w:tcPr>
            <w:tcW w:w="3420" w:type="dxa"/>
            <w:gridSpan w:val="3"/>
            <w:vAlign w:val="center"/>
          </w:tcPr>
          <w:p w14:paraId="09B28A8E" w14:textId="77777777" w:rsidR="00C8745F" w:rsidRPr="00C8745F" w:rsidRDefault="00C8745F" w:rsidP="00C8745F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C8745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KCLSBF12-62 (PIN FOR REAR WHEELS)</w:t>
            </w:r>
          </w:p>
          <w:p w14:paraId="5366A71C" w14:textId="4FEA0BFE" w:rsidR="00CF4E38" w:rsidRPr="008E543A" w:rsidRDefault="00C8745F" w:rsidP="00C8745F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C8745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Pivot Pins - Diameter Tolerance Selectable (160g)</w:t>
            </w:r>
          </w:p>
        </w:tc>
        <w:tc>
          <w:tcPr>
            <w:tcW w:w="2009" w:type="dxa"/>
            <w:gridSpan w:val="2"/>
            <w:vAlign w:val="center"/>
          </w:tcPr>
          <w:p w14:paraId="2425C061" w14:textId="2258C740" w:rsidR="00CF4E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Misumi</w:t>
            </w:r>
          </w:p>
        </w:tc>
        <w:tc>
          <w:tcPr>
            <w:tcW w:w="992" w:type="dxa"/>
            <w:vAlign w:val="center"/>
          </w:tcPr>
          <w:p w14:paraId="57520F98" w14:textId="2B3B928C" w:rsidR="00CF4E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C90ED3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40.57</w:t>
            </w:r>
          </w:p>
        </w:tc>
        <w:tc>
          <w:tcPr>
            <w:tcW w:w="1276" w:type="dxa"/>
            <w:vAlign w:val="center"/>
          </w:tcPr>
          <w:p w14:paraId="022D2991" w14:textId="3D2B7B90" w:rsidR="00CF4E38" w:rsidRDefault="00CF4E38" w:rsidP="00CF4E38">
            <w:pPr>
              <w:jc w:val="right"/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LN</w:t>
            </w:r>
            <w:r w:rsidR="00915609"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60049454</w:t>
            </w:r>
            <w:r w:rsidR="0059771D">
              <w:rPr>
                <w:rFonts w:ascii="Verdana" w:hAnsi="Verdana"/>
                <w:bCs/>
                <w:i/>
                <w:iCs/>
                <w:color w:val="EE0000"/>
                <w:sz w:val="16"/>
                <w:szCs w:val="16"/>
              </w:rPr>
              <w:t>S2</w:t>
            </w:r>
          </w:p>
        </w:tc>
        <w:tc>
          <w:tcPr>
            <w:tcW w:w="1303" w:type="dxa"/>
            <w:vAlign w:val="center"/>
          </w:tcPr>
          <w:p w14:paraId="19A05002" w14:textId="1F0244B5" w:rsidR="00CF4E38" w:rsidRDefault="00CF4E38" w:rsidP="00CF4E3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</w:t>
            </w:r>
            <w:r w:rsidR="00915609">
              <w:rPr>
                <w:rFonts w:ascii="Verdana" w:hAnsi="Verdana"/>
                <w:bCs/>
                <w:color w:val="EE0000"/>
                <w:sz w:val="16"/>
                <w:szCs w:val="16"/>
              </w:rPr>
              <w:t>8</w:t>
            </w: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/04/2026</w:t>
            </w:r>
          </w:p>
        </w:tc>
        <w:tc>
          <w:tcPr>
            <w:tcW w:w="810" w:type="dxa"/>
            <w:gridSpan w:val="2"/>
            <w:vAlign w:val="center"/>
          </w:tcPr>
          <w:p w14:paraId="362A1646" w14:textId="29FA1F21" w:rsidR="00CF4E38" w:rsidRPr="00A51B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7A55918" w14:textId="77777777" w:rsidR="00CF4E38" w:rsidRPr="00A51B38" w:rsidRDefault="00CF4E38" w:rsidP="00CF4E38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F4E38" w:rsidRPr="00941403" w14:paraId="031D9982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27F3958F" w14:textId="60DADD32" w:rsidR="00CF4E38" w:rsidRPr="00A51B38" w:rsidRDefault="008F047C" w:rsidP="00CF4E38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lastRenderedPageBreak/>
              <w:t>8</w:t>
            </w:r>
          </w:p>
        </w:tc>
        <w:tc>
          <w:tcPr>
            <w:tcW w:w="3420" w:type="dxa"/>
            <w:gridSpan w:val="3"/>
            <w:vAlign w:val="center"/>
          </w:tcPr>
          <w:p w14:paraId="46BD481F" w14:textId="0A2DF669" w:rsidR="00CF4E38" w:rsidRPr="008E543A" w:rsidRDefault="00CF4E38" w:rsidP="00CF4E38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AXIS Semi-SS Hose Clamps 32s 2 [x4]</w:t>
            </w:r>
          </w:p>
        </w:tc>
        <w:tc>
          <w:tcPr>
            <w:tcW w:w="2009" w:type="dxa"/>
            <w:gridSpan w:val="2"/>
            <w:vAlign w:val="center"/>
          </w:tcPr>
          <w:p w14:paraId="66849770" w14:textId="2052BF03" w:rsidR="00CF4E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Interlic Hardware</w:t>
            </w:r>
          </w:p>
        </w:tc>
        <w:tc>
          <w:tcPr>
            <w:tcW w:w="992" w:type="dxa"/>
            <w:vAlign w:val="center"/>
          </w:tcPr>
          <w:p w14:paraId="07B29D26" w14:textId="217697A7" w:rsidR="00CF4E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$12.00</w:t>
            </w:r>
          </w:p>
        </w:tc>
        <w:tc>
          <w:tcPr>
            <w:tcW w:w="1276" w:type="dxa"/>
            <w:vAlign w:val="center"/>
          </w:tcPr>
          <w:p w14:paraId="6A437F23" w14:textId="39AA2C95" w:rsidR="00CF4E38" w:rsidRPr="007149F2" w:rsidRDefault="00CF4E38" w:rsidP="00CF4E3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S020042396</w:t>
            </w:r>
          </w:p>
        </w:tc>
        <w:tc>
          <w:tcPr>
            <w:tcW w:w="1303" w:type="dxa"/>
            <w:vAlign w:val="center"/>
          </w:tcPr>
          <w:p w14:paraId="3A7154BB" w14:textId="5DA4B908" w:rsidR="00CF4E38" w:rsidRDefault="00CF4E38" w:rsidP="00CF4E38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04/04/2026</w:t>
            </w:r>
          </w:p>
        </w:tc>
        <w:tc>
          <w:tcPr>
            <w:tcW w:w="810" w:type="dxa"/>
            <w:gridSpan w:val="2"/>
            <w:vAlign w:val="center"/>
          </w:tcPr>
          <w:p w14:paraId="28CC5CCE" w14:textId="135B602B" w:rsidR="00CF4E38" w:rsidRPr="00A51B38" w:rsidRDefault="00CF4E38" w:rsidP="00CF4E38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431120A1" w14:textId="77777777" w:rsidR="00CF4E38" w:rsidRPr="00A51B38" w:rsidRDefault="00CF4E38" w:rsidP="00CF4E38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F4E38" w:rsidRPr="00941403" w14:paraId="3C0A4488" w14:textId="77777777" w:rsidTr="005F0E49">
        <w:trPr>
          <w:trHeight w:val="360"/>
        </w:trPr>
        <w:tc>
          <w:tcPr>
            <w:tcW w:w="5969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CF4E38" w:rsidRPr="0026706A" w:rsidRDefault="00CF4E38" w:rsidP="00CF4E38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5101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7191843E" w:rsidR="00CF4E38" w:rsidRPr="00B23754" w:rsidRDefault="00E24933" w:rsidP="00CF4E38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$1,324.28</w:t>
            </w:r>
          </w:p>
        </w:tc>
      </w:tr>
      <w:tr w:rsidR="00CF4E38" w:rsidRPr="00941403" w14:paraId="38959CF5" w14:textId="77777777" w:rsidTr="005F0E49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CF4E38" w:rsidRDefault="00CF4E38" w:rsidP="00CF4E38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CF4E38" w:rsidRPr="0026706A" w:rsidRDefault="00CF4E38" w:rsidP="00CF4E38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CF4E38" w:rsidRPr="0026706A" w:rsidRDefault="00CF4E38" w:rsidP="00CF4E38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9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CF4E38" w:rsidRPr="0026706A" w:rsidRDefault="00CF4E38" w:rsidP="00CF4E38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CF4E38" w:rsidRPr="0026706A" w:rsidRDefault="00CF4E38" w:rsidP="00CF4E38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CF4E38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CF4E38" w:rsidRPr="00896835" w:rsidRDefault="00CF4E38" w:rsidP="00CF4E38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CF4E38" w:rsidRPr="00896835" w:rsidRDefault="00CF4E38" w:rsidP="00CF4E38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CF4E38" w:rsidRDefault="00CF4E38" w:rsidP="00CF4E38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CF4E38" w:rsidRDefault="00CF4E38" w:rsidP="00CF4E38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CF4E38" w:rsidRPr="00896835" w:rsidRDefault="00CF4E38" w:rsidP="00CF4E38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F4E38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CF4E38" w:rsidRPr="00896835" w:rsidRDefault="00CF4E38" w:rsidP="00CF4E38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CF4E38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601B680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w:drawing>
                <wp:anchor distT="0" distB="0" distL="114300" distR="114300" simplePos="0" relativeHeight="251660290" behindDoc="0" locked="0" layoutInCell="1" allowOverlap="1" wp14:anchorId="469EA36E" wp14:editId="544ACE94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-183515</wp:posOffset>
                  </wp:positionV>
                  <wp:extent cx="764540" cy="509905"/>
                  <wp:effectExtent l="0" t="0" r="0" b="4445"/>
                  <wp:wrapNone/>
                  <wp:docPr id="1972980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80184" name="Picture 19729801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1794C76E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r w:rsidR="00E24933">
              <w:rPr>
                <w:rFonts w:ascii="Verdana" w:hAnsi="Verdana"/>
                <w:sz w:val="22"/>
                <w:szCs w:val="22"/>
              </w:rPr>
              <w:t>20</w:t>
            </w:r>
            <w:r>
              <w:rPr>
                <w:rFonts w:ascii="Verdana" w:hAnsi="Verdana"/>
                <w:sz w:val="22"/>
                <w:szCs w:val="22"/>
              </w:rPr>
              <w:t>/4/2026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CF4E38" w:rsidRPr="00B23754" w:rsidRDefault="00CF4E38" w:rsidP="00CF4E38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CF4E38" w:rsidRPr="00B23754" w:rsidRDefault="00CF4E38" w:rsidP="00CF4E38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1418E0C8" w14:textId="77777777" w:rsidR="0024738A" w:rsidRDefault="0024738A">
      <w:pPr>
        <w:rPr>
          <w:rFonts w:ascii="Verdana" w:hAnsi="Verdana"/>
          <w:sz w:val="6"/>
          <w:szCs w:val="6"/>
        </w:rPr>
      </w:pPr>
      <w:r>
        <w:rPr>
          <w:rFonts w:ascii="Verdana" w:hAnsi="Verdana"/>
          <w:sz w:val="6"/>
          <w:szCs w:val="6"/>
        </w:rPr>
        <w:br w:type="page"/>
      </w:r>
    </w:p>
    <w:p w14:paraId="7DD8285C" w14:textId="43B3BAD2" w:rsidR="00B01EE9" w:rsidRPr="00896E55" w:rsidRDefault="00B01EE9" w:rsidP="00B01EE9">
      <w:pPr>
        <w:rPr>
          <w:rFonts w:ascii="Verdana" w:hAnsi="Verdana"/>
          <w:b/>
          <w:bCs/>
          <w:i/>
          <w:iCs/>
          <w:szCs w:val="24"/>
        </w:rPr>
      </w:pPr>
      <w:r w:rsidRPr="00780F6C">
        <w:rPr>
          <w:rFonts w:ascii="Verdana" w:hAnsi="Verdana"/>
          <w:b/>
          <w:bCs/>
          <w:i/>
          <w:iCs/>
          <w:szCs w:val="24"/>
          <w:lang w:val="nb-NO"/>
        </w:rPr>
        <w:lastRenderedPageBreak/>
        <w:t>Taobao: Rubber timing belt</w:t>
      </w:r>
      <w:r w:rsidR="00780F6C">
        <w:rPr>
          <w:rFonts w:ascii="Verdana" w:hAnsi="Verdana"/>
          <w:b/>
          <w:bCs/>
          <w:i/>
          <w:iCs/>
          <w:szCs w:val="24"/>
          <w:lang w:val="nb-NO"/>
        </w:rPr>
        <w:t xml:space="preserve"> </w:t>
      </w:r>
      <w:r w:rsidRPr="00B01EE9">
        <w:rPr>
          <w:rFonts w:ascii="Verdana" w:hAnsi="Verdana"/>
          <w:b/>
          <w:bCs/>
          <w:i/>
          <w:iCs/>
          <w:szCs w:val="24"/>
        </w:rPr>
        <w:t>[HTD8M968 x1, HTD8M984 x1]</w:t>
      </w:r>
    </w:p>
    <w:p w14:paraId="689152BF" w14:textId="77777777" w:rsidR="00B01EE9" w:rsidRDefault="00B01EE9" w:rsidP="00B01EE9">
      <w:pPr>
        <w:rPr>
          <w:rFonts w:ascii="Verdana" w:hAnsi="Verdana"/>
          <w:szCs w:val="24"/>
        </w:rPr>
      </w:pPr>
    </w:p>
    <w:p w14:paraId="2A205702" w14:textId="77777777" w:rsidR="00B01EE9" w:rsidRDefault="00B01EE9" w:rsidP="00B01EE9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35B6B79A" w14:textId="4ECC5777" w:rsidR="00B01EE9" w:rsidRDefault="00780F6C" w:rsidP="00B01EE9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CAEE04E" wp14:editId="3A636CD4">
            <wp:extent cx="1958343" cy="1468757"/>
            <wp:effectExtent l="0" t="2858" r="953" b="952"/>
            <wp:docPr id="13591634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6755" cy="147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5BC22C08" wp14:editId="62A6F720">
            <wp:extent cx="1943336" cy="1457502"/>
            <wp:effectExtent l="0" t="4763" r="0" b="0"/>
            <wp:docPr id="11271720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55153" cy="14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274E41E6" wp14:editId="1CD2EBA6">
            <wp:extent cx="1927987" cy="1445990"/>
            <wp:effectExtent l="0" t="6668" r="8573" b="8572"/>
            <wp:docPr id="1492687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48046" cy="146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5A8C" w14:textId="77777777" w:rsidR="00B01EE9" w:rsidRDefault="00B01EE9" w:rsidP="00B01EE9">
      <w:pPr>
        <w:rPr>
          <w:rFonts w:ascii="Verdana" w:hAnsi="Verdana"/>
          <w:szCs w:val="24"/>
        </w:rPr>
      </w:pPr>
    </w:p>
    <w:p w14:paraId="64D49143" w14:textId="77777777" w:rsidR="00B01EE9" w:rsidRDefault="00B01EE9" w:rsidP="00B01EE9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49D5A077" w14:textId="588F9B2B" w:rsidR="00B01EE9" w:rsidRDefault="00780F6C" w:rsidP="00B01EE9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09A5994" wp14:editId="10580C0C">
            <wp:extent cx="1581968" cy="3760325"/>
            <wp:effectExtent l="0" t="0" r="0" b="0"/>
            <wp:docPr id="13922730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525" cy="377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FD1D" w14:textId="77777777" w:rsidR="00780F6C" w:rsidRDefault="00780F6C" w:rsidP="00B01EE9">
      <w:pPr>
        <w:rPr>
          <w:rFonts w:ascii="Verdana" w:hAnsi="Verdana"/>
          <w:szCs w:val="24"/>
        </w:rPr>
      </w:pPr>
    </w:p>
    <w:p w14:paraId="2379C901" w14:textId="77777777" w:rsidR="00B01EE9" w:rsidRDefault="00B01EE9" w:rsidP="00B01EE9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537F895F" w14:textId="463F6987" w:rsidR="00B01EE9" w:rsidRDefault="00780F6C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78CC0A8" wp14:editId="1B6F1A7E">
            <wp:extent cx="1301477" cy="2651720"/>
            <wp:effectExtent l="0" t="0" r="0" b="0"/>
            <wp:docPr id="6740314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468" cy="268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35A3" w14:textId="1CFA0FD0" w:rsidR="004B53F9" w:rsidRDefault="00C143DA" w:rsidP="004B53F9">
      <w:pPr>
        <w:rPr>
          <w:rFonts w:ascii="Verdana" w:hAnsi="Verdana"/>
          <w:szCs w:val="24"/>
        </w:rPr>
      </w:pPr>
      <w:r w:rsidRPr="00C143DA">
        <w:rPr>
          <w:rFonts w:ascii="Verdana" w:hAnsi="Verdana"/>
          <w:b/>
          <w:bCs/>
          <w:i/>
          <w:iCs/>
          <w:szCs w:val="24"/>
        </w:rPr>
        <w:lastRenderedPageBreak/>
        <w:t>Raspberry Pi 10.1" HDMI Type-C Capacitive Touch LCD with Case 1280x800</w:t>
      </w:r>
      <w:r>
        <w:rPr>
          <w:rFonts w:ascii="Verdana" w:hAnsi="Verdana"/>
          <w:b/>
          <w:bCs/>
          <w:i/>
          <w:iCs/>
          <w:szCs w:val="24"/>
        </w:rPr>
        <w:t xml:space="preserve"> </w:t>
      </w:r>
      <w:r w:rsidR="004B53F9">
        <w:rPr>
          <w:rFonts w:ascii="Verdana" w:hAnsi="Verdana"/>
          <w:b/>
          <w:bCs/>
          <w:i/>
          <w:iCs/>
          <w:szCs w:val="24"/>
        </w:rPr>
        <w:t>[x1]</w:t>
      </w:r>
      <w:r w:rsidR="004B53F9">
        <w:rPr>
          <w:rFonts w:ascii="Verdana" w:hAnsi="Verdana"/>
          <w:b/>
          <w:bCs/>
          <w:i/>
          <w:iCs/>
          <w:szCs w:val="24"/>
        </w:rPr>
        <w:br/>
      </w:r>
    </w:p>
    <w:p w14:paraId="418502D9" w14:textId="77777777" w:rsidR="00481A70" w:rsidRDefault="004B53F9" w:rsidP="004B53F9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Receipt</w:t>
      </w:r>
    </w:p>
    <w:p w14:paraId="5228613D" w14:textId="61DB9F8E" w:rsidR="004B53F9" w:rsidRDefault="00481A70" w:rsidP="004B53F9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6C624B9" wp14:editId="5323A382">
            <wp:extent cx="2478254" cy="3304181"/>
            <wp:effectExtent l="0" t="0" r="0" b="0"/>
            <wp:docPr id="2778191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45" cy="3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55BF" w14:textId="5CAE357B" w:rsidR="004B53F9" w:rsidRDefault="004B53F9" w:rsidP="004B53F9">
      <w:pPr>
        <w:rPr>
          <w:rFonts w:ascii="Verdana" w:hAnsi="Verdana"/>
          <w:szCs w:val="24"/>
        </w:rPr>
      </w:pPr>
    </w:p>
    <w:p w14:paraId="6A117280" w14:textId="77777777" w:rsidR="004B53F9" w:rsidRDefault="004B53F9" w:rsidP="004B53F9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6405460" w14:textId="3B6A68FB" w:rsidR="00C143DA" w:rsidRPr="004B53F9" w:rsidRDefault="00481A70">
      <w:pPr>
        <w:rPr>
          <w:rFonts w:ascii="Verdana" w:hAnsi="Verdana"/>
          <w:szCs w:val="24"/>
        </w:rPr>
      </w:pPr>
      <w:r>
        <w:rPr>
          <w:rFonts w:ascii="Verdana" w:hAnsi="Verdana"/>
          <w:b/>
          <w:bCs/>
          <w:i/>
          <w:iCs/>
          <w:noProof/>
          <w:szCs w:val="24"/>
        </w:rPr>
        <w:drawing>
          <wp:inline distT="0" distB="0" distL="0" distR="0" wp14:anchorId="0393D6E6" wp14:editId="67239F0F">
            <wp:extent cx="2580515" cy="5293205"/>
            <wp:effectExtent l="0" t="0" r="0" b="3175"/>
            <wp:docPr id="12081679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192" cy="532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43DA">
        <w:rPr>
          <w:rFonts w:ascii="Verdana" w:hAnsi="Verdana"/>
          <w:b/>
          <w:bCs/>
          <w:i/>
          <w:iCs/>
          <w:szCs w:val="24"/>
        </w:rPr>
        <w:br w:type="page"/>
      </w:r>
    </w:p>
    <w:p w14:paraId="31E0DE30" w14:textId="1D97627B" w:rsidR="00031CF2" w:rsidRPr="00896E55" w:rsidRDefault="00507017" w:rsidP="00896E55">
      <w:pPr>
        <w:rPr>
          <w:rFonts w:ascii="Verdana" w:hAnsi="Verdana"/>
          <w:b/>
          <w:bCs/>
          <w:i/>
          <w:iCs/>
          <w:szCs w:val="24"/>
        </w:rPr>
      </w:pPr>
      <w:r>
        <w:rPr>
          <w:rFonts w:ascii="Verdana" w:hAnsi="Verdana"/>
          <w:b/>
          <w:bCs/>
          <w:i/>
          <w:iCs/>
          <w:szCs w:val="24"/>
        </w:rPr>
        <w:lastRenderedPageBreak/>
        <w:t xml:space="preserve">Taobao: </w:t>
      </w:r>
      <w:r w:rsidR="00896E55" w:rsidRPr="00896E55">
        <w:rPr>
          <w:rFonts w:ascii="Verdana" w:hAnsi="Verdana"/>
          <w:b/>
          <w:bCs/>
          <w:i/>
          <w:iCs/>
          <w:szCs w:val="24"/>
        </w:rPr>
        <w:t>Sponge (FOR PADDING CUSHION)</w:t>
      </w:r>
      <w:r w:rsidR="00780F6C">
        <w:rPr>
          <w:rFonts w:ascii="Verdana" w:hAnsi="Verdana"/>
          <w:b/>
          <w:bCs/>
          <w:i/>
          <w:iCs/>
          <w:szCs w:val="24"/>
        </w:rPr>
        <w:t xml:space="preserve"> </w:t>
      </w:r>
      <w:r w:rsidR="00896E55" w:rsidRPr="00896E55">
        <w:rPr>
          <w:rFonts w:ascii="Verdana" w:hAnsi="Verdana"/>
          <w:b/>
          <w:bCs/>
          <w:i/>
          <w:iCs/>
          <w:szCs w:val="24"/>
        </w:rPr>
        <w:t>10cm thick, 50cm*50cm</w:t>
      </w:r>
      <w:r w:rsidR="001202AF">
        <w:rPr>
          <w:rFonts w:ascii="Verdana" w:hAnsi="Verdana"/>
          <w:b/>
          <w:bCs/>
          <w:i/>
          <w:iCs/>
          <w:szCs w:val="24"/>
        </w:rPr>
        <w:t xml:space="preserve"> </w:t>
      </w:r>
      <w:r w:rsidR="00780F6C">
        <w:rPr>
          <w:rFonts w:ascii="Verdana" w:hAnsi="Verdana"/>
          <w:b/>
          <w:bCs/>
          <w:i/>
          <w:iCs/>
          <w:szCs w:val="24"/>
        </w:rPr>
        <w:t>[</w:t>
      </w:r>
      <w:r w:rsidR="001202AF">
        <w:rPr>
          <w:rFonts w:ascii="Verdana" w:hAnsi="Verdana"/>
          <w:b/>
          <w:bCs/>
          <w:i/>
          <w:iCs/>
          <w:szCs w:val="24"/>
        </w:rPr>
        <w:t>x4</w:t>
      </w:r>
      <w:r w:rsidR="00780F6C">
        <w:rPr>
          <w:rFonts w:ascii="Verdana" w:hAnsi="Verdana"/>
          <w:b/>
          <w:bCs/>
          <w:i/>
          <w:iCs/>
          <w:szCs w:val="24"/>
        </w:rPr>
        <w:t>]</w:t>
      </w:r>
    </w:p>
    <w:p w14:paraId="4CB284CB" w14:textId="77777777" w:rsidR="00332C44" w:rsidRDefault="00332C44">
      <w:pPr>
        <w:rPr>
          <w:rFonts w:ascii="Verdana" w:hAnsi="Verdana"/>
          <w:szCs w:val="24"/>
        </w:rPr>
      </w:pPr>
    </w:p>
    <w:p w14:paraId="4C240510" w14:textId="7251F1B4" w:rsidR="00031CF2" w:rsidRDefault="00031CF2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53CE4718" w14:textId="1AA1E556" w:rsidR="00D9400B" w:rsidRDefault="001202A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2AB14A5" wp14:editId="0F02D0EC">
            <wp:extent cx="2165684" cy="1920731"/>
            <wp:effectExtent l="0" t="0" r="6350" b="3810"/>
            <wp:docPr id="1249438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40" cy="193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3109" w14:textId="77777777" w:rsidR="00B6308A" w:rsidRDefault="00B6308A">
      <w:pPr>
        <w:rPr>
          <w:rFonts w:ascii="Verdana" w:hAnsi="Verdana"/>
          <w:szCs w:val="24"/>
        </w:rPr>
      </w:pPr>
    </w:p>
    <w:p w14:paraId="5794D08B" w14:textId="235892EF" w:rsidR="00D9400B" w:rsidRDefault="007E30D2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171B8A48" w14:textId="549FD112" w:rsidR="00882F3B" w:rsidRDefault="001202A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EDFCAD7" wp14:editId="770C21FD">
            <wp:extent cx="1701165" cy="3701301"/>
            <wp:effectExtent l="0" t="0" r="0" b="0"/>
            <wp:docPr id="184138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90" cy="37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BFEE" w14:textId="77777777" w:rsidR="00250025" w:rsidRDefault="00250025">
      <w:pPr>
        <w:rPr>
          <w:rFonts w:ascii="Verdana" w:hAnsi="Verdana"/>
          <w:szCs w:val="24"/>
        </w:rPr>
      </w:pPr>
    </w:p>
    <w:p w14:paraId="617A3BF7" w14:textId="223AD9FD" w:rsidR="001A0A11" w:rsidRDefault="00727E1E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39DA0145" w14:textId="57FF48B9" w:rsidR="00FE0A5E" w:rsidRDefault="001202A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57E4F9A8" wp14:editId="44D1C289">
            <wp:extent cx="1375464" cy="2832728"/>
            <wp:effectExtent l="0" t="0" r="0" b="6350"/>
            <wp:docPr id="1111390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490" cy="288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CA102" w14:textId="4FDBD741" w:rsidR="00250025" w:rsidRPr="00896E55" w:rsidRDefault="00250025" w:rsidP="00250025">
      <w:pPr>
        <w:rPr>
          <w:rFonts w:ascii="Verdana" w:hAnsi="Verdana"/>
          <w:b/>
          <w:bCs/>
          <w:i/>
          <w:iCs/>
          <w:szCs w:val="24"/>
        </w:rPr>
      </w:pPr>
      <w:r w:rsidRPr="00250025">
        <w:rPr>
          <w:rFonts w:ascii="Verdana" w:hAnsi="Verdana"/>
          <w:b/>
          <w:bCs/>
          <w:i/>
          <w:iCs/>
          <w:szCs w:val="24"/>
        </w:rPr>
        <w:lastRenderedPageBreak/>
        <w:t>MIKYO TECH METAL FABRICATION (S) PTE. LTD.</w:t>
      </w:r>
      <w:r>
        <w:rPr>
          <w:rFonts w:ascii="Verdana" w:hAnsi="Verdana"/>
          <w:b/>
          <w:bCs/>
          <w:i/>
          <w:iCs/>
          <w:szCs w:val="24"/>
        </w:rPr>
        <w:t xml:space="preserve">: </w:t>
      </w:r>
      <w:r w:rsidRPr="00250025">
        <w:rPr>
          <w:rFonts w:ascii="Verdana" w:hAnsi="Verdana"/>
          <w:b/>
          <w:bCs/>
          <w:i/>
          <w:iCs/>
          <w:szCs w:val="24"/>
        </w:rPr>
        <w:t>Steel Material &amp; Weldin</w:t>
      </w:r>
      <w:r>
        <w:rPr>
          <w:rFonts w:ascii="Verdana" w:hAnsi="Verdana"/>
          <w:b/>
          <w:bCs/>
          <w:i/>
          <w:iCs/>
          <w:szCs w:val="24"/>
        </w:rPr>
        <w:t>g [x4]</w:t>
      </w:r>
    </w:p>
    <w:p w14:paraId="6D99A237" w14:textId="77777777" w:rsidR="00250025" w:rsidRDefault="00250025" w:rsidP="00250025">
      <w:pPr>
        <w:rPr>
          <w:rFonts w:ascii="Verdana" w:hAnsi="Verdana"/>
          <w:szCs w:val="24"/>
        </w:rPr>
      </w:pPr>
    </w:p>
    <w:p w14:paraId="39F105AD" w14:textId="77777777" w:rsidR="00250025" w:rsidRDefault="00250025" w:rsidP="00250025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6E7394B0" w14:textId="0DE9B565" w:rsidR="00250025" w:rsidRDefault="00126E60" w:rsidP="00250025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079A2BD7" wp14:editId="07D621CB">
            <wp:extent cx="2182735" cy="1637051"/>
            <wp:effectExtent l="6033" t="0" r="0" b="0"/>
            <wp:docPr id="16790484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6438" cy="163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11C8" w14:textId="77777777" w:rsidR="00250025" w:rsidRDefault="00250025" w:rsidP="00250025">
      <w:pPr>
        <w:rPr>
          <w:rFonts w:ascii="Verdana" w:hAnsi="Verdana"/>
          <w:szCs w:val="24"/>
        </w:rPr>
      </w:pPr>
    </w:p>
    <w:p w14:paraId="46E30A96" w14:textId="77777777" w:rsidR="00250025" w:rsidRDefault="00250025" w:rsidP="00250025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0F19E9AC" w14:textId="2B06B456" w:rsidR="00250025" w:rsidRDefault="00126E60" w:rsidP="00250025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03B34C9" wp14:editId="0453399E">
            <wp:extent cx="3245676" cy="2305123"/>
            <wp:effectExtent l="0" t="6032" r="6032" b="6033"/>
            <wp:docPr id="12864482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6" t="14438" r="11335" b="96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51728" cy="230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3E45E9AA" wp14:editId="2FF5D0AD">
            <wp:extent cx="3214315" cy="2398041"/>
            <wp:effectExtent l="7938" t="0" r="0" b="0"/>
            <wp:docPr id="16121494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0" t="8136" r="4834" b="651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26602" cy="240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B9084" w14:textId="77777777" w:rsidR="00250025" w:rsidRDefault="00250025" w:rsidP="00250025">
      <w:pPr>
        <w:rPr>
          <w:rFonts w:ascii="Verdana" w:hAnsi="Verdana"/>
          <w:szCs w:val="24"/>
        </w:rPr>
      </w:pPr>
    </w:p>
    <w:p w14:paraId="70262267" w14:textId="77777777" w:rsidR="00250025" w:rsidRDefault="00250025" w:rsidP="00250025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3AFD601A" w14:textId="447B18CD" w:rsidR="00250025" w:rsidRPr="00250025" w:rsidRDefault="00D71787">
      <w:pPr>
        <w:rPr>
          <w:rFonts w:ascii="Verdana" w:hAnsi="Verdana"/>
          <w:szCs w:val="24"/>
        </w:rPr>
      </w:pPr>
      <w:r>
        <w:rPr>
          <w:rFonts w:ascii="Verdana" w:hAnsi="Verdana"/>
          <w:b/>
          <w:bCs/>
          <w:noProof/>
          <w:szCs w:val="24"/>
        </w:rPr>
        <w:drawing>
          <wp:inline distT="0" distB="0" distL="0" distR="0" wp14:anchorId="23B64B3B" wp14:editId="2FED8519">
            <wp:extent cx="1733433" cy="2775261"/>
            <wp:effectExtent l="0" t="0" r="635" b="6350"/>
            <wp:docPr id="6536212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223" cy="280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025">
        <w:rPr>
          <w:rFonts w:ascii="Verdana" w:hAnsi="Verdana"/>
          <w:b/>
          <w:bCs/>
          <w:szCs w:val="24"/>
        </w:rPr>
        <w:br w:type="page"/>
      </w:r>
    </w:p>
    <w:p w14:paraId="524EAE38" w14:textId="109B9059" w:rsidR="00B6308A" w:rsidRPr="00B6308A" w:rsidRDefault="00507017">
      <w:pPr>
        <w:rPr>
          <w:rFonts w:ascii="Verdana" w:hAnsi="Verdana"/>
          <w:b/>
          <w:bCs/>
          <w:szCs w:val="24"/>
        </w:rPr>
      </w:pPr>
      <w:r>
        <w:rPr>
          <w:rFonts w:ascii="Verdana" w:hAnsi="Verdana"/>
          <w:b/>
          <w:bCs/>
          <w:szCs w:val="24"/>
        </w:rPr>
        <w:lastRenderedPageBreak/>
        <w:t xml:space="preserve">ArtFriend: </w:t>
      </w:r>
      <w:r w:rsidR="00B6308A" w:rsidRPr="00B6308A">
        <w:rPr>
          <w:rFonts w:ascii="Verdana" w:hAnsi="Verdana"/>
          <w:b/>
          <w:bCs/>
          <w:szCs w:val="24"/>
        </w:rPr>
        <w:t>BASSWOOD PLYWOOD 22x15cm [x4]</w:t>
      </w:r>
    </w:p>
    <w:p w14:paraId="629D50FF" w14:textId="77777777" w:rsidR="009F2BEE" w:rsidRDefault="009F2BEE" w:rsidP="009F2BEE">
      <w:pPr>
        <w:rPr>
          <w:rFonts w:ascii="Verdana" w:hAnsi="Verdana"/>
          <w:szCs w:val="24"/>
        </w:rPr>
      </w:pPr>
    </w:p>
    <w:p w14:paraId="4839347B" w14:textId="77777777" w:rsidR="009F2BEE" w:rsidRDefault="009F2BEE" w:rsidP="009F2BEE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559F3776" w14:textId="46283175" w:rsidR="000C45A7" w:rsidRDefault="00B6308A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9A27CCA" wp14:editId="41F87915">
            <wp:extent cx="1267818" cy="2254633"/>
            <wp:effectExtent l="0" t="0" r="8890" b="0"/>
            <wp:docPr id="1744926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219" cy="227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8F78" w14:textId="77777777" w:rsidR="000C45A7" w:rsidRDefault="000C45A7" w:rsidP="000C45A7">
      <w:pPr>
        <w:rPr>
          <w:rFonts w:ascii="Verdana" w:hAnsi="Verdana"/>
          <w:szCs w:val="24"/>
        </w:rPr>
      </w:pPr>
    </w:p>
    <w:p w14:paraId="4DCFD41F" w14:textId="504BFD1C" w:rsidR="000C45A7" w:rsidRDefault="0033142F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Receipt</w:t>
      </w:r>
    </w:p>
    <w:p w14:paraId="60A18BF4" w14:textId="6BA76E8F" w:rsidR="00F2083A" w:rsidRDefault="0050701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E9A9C2C" wp14:editId="72ABC02D">
            <wp:extent cx="3096618" cy="3337508"/>
            <wp:effectExtent l="0" t="0" r="8890" b="0"/>
            <wp:docPr id="791273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76" cy="335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05DA" w14:textId="77777777" w:rsidR="00B6308A" w:rsidRDefault="00B6308A">
      <w:pPr>
        <w:rPr>
          <w:rFonts w:ascii="Verdana" w:hAnsi="Verdana"/>
          <w:szCs w:val="24"/>
        </w:rPr>
      </w:pPr>
    </w:p>
    <w:p w14:paraId="53B4B694" w14:textId="15791183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2103EA5" w14:textId="16C19B8E" w:rsidR="00B75B0A" w:rsidRDefault="00507017" w:rsidP="009F2BEE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695566E" wp14:editId="21486DDF">
            <wp:extent cx="1284648" cy="2610095"/>
            <wp:effectExtent l="0" t="0" r="0" b="0"/>
            <wp:docPr id="12431789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939" cy="263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0BD67" w14:textId="4AAAC678" w:rsidR="009F2BEE" w:rsidRDefault="009F2BEE" w:rsidP="009F2BEE">
      <w:pPr>
        <w:rPr>
          <w:rFonts w:ascii="Verdana" w:hAnsi="Verdana"/>
          <w:szCs w:val="24"/>
        </w:rPr>
      </w:pPr>
    </w:p>
    <w:p w14:paraId="3C94F8B0" w14:textId="609FA0F9" w:rsidR="0033142F" w:rsidRPr="00B6308A" w:rsidRDefault="0033142F" w:rsidP="0033142F">
      <w:pPr>
        <w:rPr>
          <w:rFonts w:ascii="Verdana" w:hAnsi="Verdana"/>
          <w:b/>
          <w:bCs/>
          <w:szCs w:val="24"/>
        </w:rPr>
      </w:pPr>
      <w:r>
        <w:rPr>
          <w:rFonts w:ascii="Verdana" w:hAnsi="Verdana"/>
          <w:b/>
          <w:bCs/>
          <w:szCs w:val="24"/>
        </w:rPr>
        <w:lastRenderedPageBreak/>
        <w:t>MISUMI</w:t>
      </w:r>
      <w:r>
        <w:rPr>
          <w:rFonts w:ascii="Verdana" w:hAnsi="Verdana"/>
          <w:b/>
          <w:bCs/>
          <w:szCs w:val="24"/>
        </w:rPr>
        <w:t xml:space="preserve">: </w:t>
      </w:r>
    </w:p>
    <w:p w14:paraId="3A1541E4" w14:textId="77777777" w:rsidR="0033142F" w:rsidRDefault="0033142F" w:rsidP="0033142F">
      <w:pPr>
        <w:rPr>
          <w:rFonts w:ascii="Verdana" w:hAnsi="Verdana"/>
          <w:szCs w:val="24"/>
        </w:rPr>
      </w:pPr>
    </w:p>
    <w:p w14:paraId="5C8DAC61" w14:textId="77777777" w:rsidR="0033142F" w:rsidRDefault="0033142F" w:rsidP="0033142F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421AFC4D" w14:textId="7E84864C" w:rsidR="0033142F" w:rsidRDefault="00A0415E" w:rsidP="0033142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40F45451" wp14:editId="15414AD7">
            <wp:extent cx="2637472" cy="1978104"/>
            <wp:effectExtent l="5715" t="0" r="0" b="0"/>
            <wp:docPr id="2786983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51629" cy="198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05B58D4D" wp14:editId="015782CB">
            <wp:extent cx="2658085" cy="1993564"/>
            <wp:effectExtent l="8255" t="0" r="0" b="0"/>
            <wp:docPr id="18806134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83185" cy="201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3B899409" wp14:editId="39475A14">
            <wp:extent cx="2658662" cy="1993997"/>
            <wp:effectExtent l="8255" t="0" r="0" b="0"/>
            <wp:docPr id="14426548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65092" cy="19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05E38BED" wp14:editId="4585CE47">
            <wp:extent cx="2601601" cy="1951201"/>
            <wp:effectExtent l="1588" t="0" r="0" b="0"/>
            <wp:docPr id="960735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04576" cy="195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E181" w14:textId="77777777" w:rsidR="0033142F" w:rsidRDefault="0033142F" w:rsidP="0033142F">
      <w:pPr>
        <w:rPr>
          <w:rFonts w:ascii="Verdana" w:hAnsi="Verdana"/>
          <w:szCs w:val="24"/>
        </w:rPr>
      </w:pPr>
    </w:p>
    <w:p w14:paraId="66D0C8EF" w14:textId="77777777" w:rsidR="0033142F" w:rsidRDefault="0033142F" w:rsidP="0033142F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72B96611" w14:textId="79DAE53B" w:rsidR="0033142F" w:rsidRDefault="00A0415E" w:rsidP="0033142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079E7055" wp14:editId="78BA13E7">
            <wp:extent cx="3429814" cy="2438068"/>
            <wp:effectExtent l="635" t="0" r="0" b="0"/>
            <wp:docPr id="15556097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1" t="8663" r="4638" b="66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43670" cy="244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4E38">
        <w:rPr>
          <w:rFonts w:ascii="Verdana" w:hAnsi="Verdana"/>
          <w:noProof/>
          <w:szCs w:val="24"/>
        </w:rPr>
        <w:drawing>
          <wp:inline distT="0" distB="0" distL="0" distR="0" wp14:anchorId="360DFD1B" wp14:editId="289BB6A1">
            <wp:extent cx="3436493" cy="2597616"/>
            <wp:effectExtent l="318" t="0" r="0" b="0"/>
            <wp:docPr id="15153891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6" t="1699" r="936" b="76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61521" cy="261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D93EF" w14:textId="77777777" w:rsidR="0033142F" w:rsidRDefault="0033142F" w:rsidP="0033142F">
      <w:pPr>
        <w:rPr>
          <w:rFonts w:ascii="Verdana" w:hAnsi="Verdana"/>
          <w:szCs w:val="24"/>
        </w:rPr>
      </w:pPr>
    </w:p>
    <w:p w14:paraId="4B71181B" w14:textId="77777777" w:rsidR="0033142F" w:rsidRDefault="0033142F" w:rsidP="0033142F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E545773" w14:textId="6EE924FA" w:rsidR="0033142F" w:rsidRPr="0033142F" w:rsidRDefault="0033142F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6A36D95" wp14:editId="18607FEC">
            <wp:extent cx="2417420" cy="4925418"/>
            <wp:effectExtent l="0" t="0" r="2540" b="0"/>
            <wp:docPr id="6423737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139" cy="493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i/>
          <w:iCs/>
          <w:szCs w:val="24"/>
        </w:rPr>
        <w:br w:type="page"/>
      </w:r>
    </w:p>
    <w:p w14:paraId="20EEEE67" w14:textId="756993B4" w:rsidR="009325B8" w:rsidRDefault="006939E6" w:rsidP="008D714F">
      <w:pPr>
        <w:rPr>
          <w:rFonts w:ascii="Verdana" w:hAnsi="Verdana"/>
          <w:szCs w:val="24"/>
        </w:rPr>
      </w:pPr>
      <w:r w:rsidRPr="006939E6">
        <w:rPr>
          <w:rFonts w:ascii="Verdana" w:hAnsi="Verdana"/>
          <w:b/>
          <w:bCs/>
          <w:i/>
          <w:iCs/>
          <w:szCs w:val="24"/>
        </w:rPr>
        <w:lastRenderedPageBreak/>
        <w:t>Interlic Hardware</w:t>
      </w:r>
      <w:r>
        <w:rPr>
          <w:rFonts w:ascii="Verdana" w:hAnsi="Verdana"/>
          <w:b/>
          <w:bCs/>
          <w:i/>
          <w:iCs/>
          <w:szCs w:val="24"/>
        </w:rPr>
        <w:t>:</w:t>
      </w:r>
      <w:r w:rsidRPr="006939E6">
        <w:rPr>
          <w:rFonts w:ascii="Verdana" w:hAnsi="Verdana"/>
          <w:b/>
          <w:bCs/>
          <w:i/>
          <w:iCs/>
          <w:szCs w:val="24"/>
        </w:rPr>
        <w:t xml:space="preserve"> </w:t>
      </w:r>
      <w:r w:rsidRPr="006939E6">
        <w:rPr>
          <w:rFonts w:ascii="Verdana" w:hAnsi="Verdana"/>
          <w:b/>
          <w:bCs/>
          <w:i/>
          <w:iCs/>
          <w:szCs w:val="24"/>
        </w:rPr>
        <w:t>AXIS Semi-SS Hose Clamps 32s 2 [x4]</w:t>
      </w:r>
    </w:p>
    <w:p w14:paraId="6CDD55B3" w14:textId="77777777" w:rsidR="00966A96" w:rsidRDefault="00966A96" w:rsidP="00966A96">
      <w:pPr>
        <w:rPr>
          <w:rFonts w:ascii="Verdana" w:hAnsi="Verdana"/>
          <w:szCs w:val="24"/>
        </w:rPr>
      </w:pPr>
    </w:p>
    <w:p w14:paraId="742EED11" w14:textId="1E909FAA" w:rsidR="00966A96" w:rsidRDefault="00675AFD" w:rsidP="00966A96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Receipt</w:t>
      </w:r>
    </w:p>
    <w:p w14:paraId="4749927F" w14:textId="062EF7FE" w:rsidR="00966A96" w:rsidRDefault="00087126" w:rsidP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44984300" wp14:editId="092A98B1">
            <wp:extent cx="2288805" cy="4070311"/>
            <wp:effectExtent l="0" t="0" r="0" b="6985"/>
            <wp:docPr id="1366368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494" cy="408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3E00" w14:textId="77777777" w:rsidR="00882F3B" w:rsidRDefault="00882F3B">
      <w:pPr>
        <w:rPr>
          <w:rFonts w:ascii="Verdana" w:hAnsi="Verdana"/>
          <w:szCs w:val="24"/>
        </w:rPr>
      </w:pPr>
    </w:p>
    <w:p w14:paraId="669C68D8" w14:textId="22FCE8A4" w:rsidR="009325B8" w:rsidRDefault="009325B8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40F7B9D9" w14:textId="13F79BB5" w:rsidR="00882F3B" w:rsidRPr="00031CF2" w:rsidRDefault="0008712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8962532" wp14:editId="6CA4CBC8">
            <wp:extent cx="2300024" cy="4750273"/>
            <wp:effectExtent l="0" t="0" r="5080" b="0"/>
            <wp:docPr id="223696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95" cy="477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2F3B" w:rsidRPr="00031CF2" w:rsidSect="00C30F06">
      <w:footerReference w:type="default" r:id="rId40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474F" w14:textId="77777777" w:rsidR="00BA0770" w:rsidRDefault="00BA0770">
      <w:r>
        <w:separator/>
      </w:r>
    </w:p>
  </w:endnote>
  <w:endnote w:type="continuationSeparator" w:id="0">
    <w:p w14:paraId="48D7721C" w14:textId="77777777" w:rsidR="00BA0770" w:rsidRDefault="00BA0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C34BB" w14:textId="77777777" w:rsidR="00BA0770" w:rsidRDefault="00BA0770">
      <w:r>
        <w:separator/>
      </w:r>
    </w:p>
  </w:footnote>
  <w:footnote w:type="continuationSeparator" w:id="0">
    <w:p w14:paraId="71E45C18" w14:textId="77777777" w:rsidR="00BA0770" w:rsidRDefault="00BA07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79E"/>
    <w:rsid w:val="00006E21"/>
    <w:rsid w:val="000159DB"/>
    <w:rsid w:val="00016075"/>
    <w:rsid w:val="00017D53"/>
    <w:rsid w:val="00020F1C"/>
    <w:rsid w:val="00021338"/>
    <w:rsid w:val="00021A00"/>
    <w:rsid w:val="00022196"/>
    <w:rsid w:val="00022CF3"/>
    <w:rsid w:val="0002465C"/>
    <w:rsid w:val="00024BCA"/>
    <w:rsid w:val="00024E75"/>
    <w:rsid w:val="0002616C"/>
    <w:rsid w:val="00031CF2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87126"/>
    <w:rsid w:val="00090254"/>
    <w:rsid w:val="0009318B"/>
    <w:rsid w:val="0009326C"/>
    <w:rsid w:val="000954F6"/>
    <w:rsid w:val="000A0B14"/>
    <w:rsid w:val="000A704B"/>
    <w:rsid w:val="000B0267"/>
    <w:rsid w:val="000B0C9B"/>
    <w:rsid w:val="000B3081"/>
    <w:rsid w:val="000B490D"/>
    <w:rsid w:val="000B6680"/>
    <w:rsid w:val="000C0095"/>
    <w:rsid w:val="000C07B1"/>
    <w:rsid w:val="000C41B3"/>
    <w:rsid w:val="000C45A7"/>
    <w:rsid w:val="000D1977"/>
    <w:rsid w:val="000D1FE1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04B6"/>
    <w:rsid w:val="00113738"/>
    <w:rsid w:val="00114206"/>
    <w:rsid w:val="001165DD"/>
    <w:rsid w:val="00117952"/>
    <w:rsid w:val="001202AF"/>
    <w:rsid w:val="00120D92"/>
    <w:rsid w:val="00121F66"/>
    <w:rsid w:val="0012355B"/>
    <w:rsid w:val="00123689"/>
    <w:rsid w:val="00126E60"/>
    <w:rsid w:val="001272EE"/>
    <w:rsid w:val="00127692"/>
    <w:rsid w:val="001277D4"/>
    <w:rsid w:val="00130151"/>
    <w:rsid w:val="00130FA7"/>
    <w:rsid w:val="0013348D"/>
    <w:rsid w:val="00133D1C"/>
    <w:rsid w:val="00141113"/>
    <w:rsid w:val="00141281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447F"/>
    <w:rsid w:val="0017774A"/>
    <w:rsid w:val="001806AA"/>
    <w:rsid w:val="00183A0A"/>
    <w:rsid w:val="00185674"/>
    <w:rsid w:val="00197A78"/>
    <w:rsid w:val="00197B37"/>
    <w:rsid w:val="001A028D"/>
    <w:rsid w:val="001A0A11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D4EAC"/>
    <w:rsid w:val="001D760D"/>
    <w:rsid w:val="001F135B"/>
    <w:rsid w:val="001F3FCD"/>
    <w:rsid w:val="001F5FC5"/>
    <w:rsid w:val="001F749F"/>
    <w:rsid w:val="00212071"/>
    <w:rsid w:val="002146C0"/>
    <w:rsid w:val="00216B0C"/>
    <w:rsid w:val="00216DCB"/>
    <w:rsid w:val="002241F1"/>
    <w:rsid w:val="002268BC"/>
    <w:rsid w:val="00233161"/>
    <w:rsid w:val="0023410F"/>
    <w:rsid w:val="002344F4"/>
    <w:rsid w:val="0024738A"/>
    <w:rsid w:val="00247B68"/>
    <w:rsid w:val="00250025"/>
    <w:rsid w:val="00255763"/>
    <w:rsid w:val="00257356"/>
    <w:rsid w:val="00257868"/>
    <w:rsid w:val="00257C02"/>
    <w:rsid w:val="002621F6"/>
    <w:rsid w:val="0026289C"/>
    <w:rsid w:val="00263E1E"/>
    <w:rsid w:val="002645DB"/>
    <w:rsid w:val="0026706A"/>
    <w:rsid w:val="002708F3"/>
    <w:rsid w:val="002763CD"/>
    <w:rsid w:val="002822D0"/>
    <w:rsid w:val="0028301E"/>
    <w:rsid w:val="002864C1"/>
    <w:rsid w:val="00293EEF"/>
    <w:rsid w:val="00293F5F"/>
    <w:rsid w:val="00297B4C"/>
    <w:rsid w:val="002A07D4"/>
    <w:rsid w:val="002A178B"/>
    <w:rsid w:val="002A1FBB"/>
    <w:rsid w:val="002A3785"/>
    <w:rsid w:val="002A481B"/>
    <w:rsid w:val="002A5D94"/>
    <w:rsid w:val="002B10B3"/>
    <w:rsid w:val="002B126C"/>
    <w:rsid w:val="002B17DB"/>
    <w:rsid w:val="002B3044"/>
    <w:rsid w:val="002B7946"/>
    <w:rsid w:val="002C08D9"/>
    <w:rsid w:val="002C39DB"/>
    <w:rsid w:val="002C5B63"/>
    <w:rsid w:val="002D04C1"/>
    <w:rsid w:val="002D0807"/>
    <w:rsid w:val="002D0EDD"/>
    <w:rsid w:val="002D1350"/>
    <w:rsid w:val="002D4AD5"/>
    <w:rsid w:val="002D4AE4"/>
    <w:rsid w:val="002E0919"/>
    <w:rsid w:val="002E0B53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3EC7"/>
    <w:rsid w:val="0030561C"/>
    <w:rsid w:val="00307329"/>
    <w:rsid w:val="00316E54"/>
    <w:rsid w:val="003173A8"/>
    <w:rsid w:val="00317663"/>
    <w:rsid w:val="00322C09"/>
    <w:rsid w:val="0032585C"/>
    <w:rsid w:val="00325F58"/>
    <w:rsid w:val="00330823"/>
    <w:rsid w:val="00330E08"/>
    <w:rsid w:val="00330E7A"/>
    <w:rsid w:val="0033142F"/>
    <w:rsid w:val="003321FB"/>
    <w:rsid w:val="00332C44"/>
    <w:rsid w:val="003373C6"/>
    <w:rsid w:val="0034017B"/>
    <w:rsid w:val="00341265"/>
    <w:rsid w:val="00341D6E"/>
    <w:rsid w:val="00344328"/>
    <w:rsid w:val="0034649E"/>
    <w:rsid w:val="0034776D"/>
    <w:rsid w:val="003508DE"/>
    <w:rsid w:val="00351818"/>
    <w:rsid w:val="00356748"/>
    <w:rsid w:val="003572FC"/>
    <w:rsid w:val="0036051D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94FDF"/>
    <w:rsid w:val="003A00E6"/>
    <w:rsid w:val="003A7CBF"/>
    <w:rsid w:val="003A7F69"/>
    <w:rsid w:val="003B36F3"/>
    <w:rsid w:val="003B49F9"/>
    <w:rsid w:val="003B4EA0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257A6"/>
    <w:rsid w:val="004258E7"/>
    <w:rsid w:val="004273C7"/>
    <w:rsid w:val="004320C7"/>
    <w:rsid w:val="00432CA8"/>
    <w:rsid w:val="00442B65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5F0"/>
    <w:rsid w:val="004578CB"/>
    <w:rsid w:val="00461931"/>
    <w:rsid w:val="004668E0"/>
    <w:rsid w:val="00467DF7"/>
    <w:rsid w:val="004714F7"/>
    <w:rsid w:val="00477EB4"/>
    <w:rsid w:val="00481A70"/>
    <w:rsid w:val="00482872"/>
    <w:rsid w:val="00482BFE"/>
    <w:rsid w:val="00483DC4"/>
    <w:rsid w:val="00485065"/>
    <w:rsid w:val="004906ED"/>
    <w:rsid w:val="00490DA3"/>
    <w:rsid w:val="004925C3"/>
    <w:rsid w:val="0049292C"/>
    <w:rsid w:val="004941FE"/>
    <w:rsid w:val="0049558C"/>
    <w:rsid w:val="004A0D15"/>
    <w:rsid w:val="004A22DE"/>
    <w:rsid w:val="004A24C7"/>
    <w:rsid w:val="004A2CD4"/>
    <w:rsid w:val="004A5EB3"/>
    <w:rsid w:val="004B1426"/>
    <w:rsid w:val="004B2AEA"/>
    <w:rsid w:val="004B2C6A"/>
    <w:rsid w:val="004B3F72"/>
    <w:rsid w:val="004B53F9"/>
    <w:rsid w:val="004C3961"/>
    <w:rsid w:val="004C3E7E"/>
    <w:rsid w:val="004C555A"/>
    <w:rsid w:val="004C74D6"/>
    <w:rsid w:val="004C7C77"/>
    <w:rsid w:val="004D1E94"/>
    <w:rsid w:val="004D41CB"/>
    <w:rsid w:val="004D7223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07017"/>
    <w:rsid w:val="00511A04"/>
    <w:rsid w:val="005164E7"/>
    <w:rsid w:val="00520CF4"/>
    <w:rsid w:val="005221E9"/>
    <w:rsid w:val="0052247C"/>
    <w:rsid w:val="00525F59"/>
    <w:rsid w:val="00531EC9"/>
    <w:rsid w:val="00535A9F"/>
    <w:rsid w:val="00537204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40B9"/>
    <w:rsid w:val="0055548B"/>
    <w:rsid w:val="00555D55"/>
    <w:rsid w:val="0055607D"/>
    <w:rsid w:val="00571803"/>
    <w:rsid w:val="00572377"/>
    <w:rsid w:val="00572D4D"/>
    <w:rsid w:val="00573CD3"/>
    <w:rsid w:val="005764EB"/>
    <w:rsid w:val="00577486"/>
    <w:rsid w:val="005801CB"/>
    <w:rsid w:val="005811C3"/>
    <w:rsid w:val="0058346C"/>
    <w:rsid w:val="00583E4B"/>
    <w:rsid w:val="00586192"/>
    <w:rsid w:val="00587A19"/>
    <w:rsid w:val="00594D15"/>
    <w:rsid w:val="0059523D"/>
    <w:rsid w:val="00596AAA"/>
    <w:rsid w:val="0059771D"/>
    <w:rsid w:val="005A3954"/>
    <w:rsid w:val="005A520E"/>
    <w:rsid w:val="005B14E1"/>
    <w:rsid w:val="005B3B19"/>
    <w:rsid w:val="005B6D5A"/>
    <w:rsid w:val="005B7544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0E49"/>
    <w:rsid w:val="005F2381"/>
    <w:rsid w:val="005F5618"/>
    <w:rsid w:val="005F57CB"/>
    <w:rsid w:val="005F5FAF"/>
    <w:rsid w:val="00604785"/>
    <w:rsid w:val="00607774"/>
    <w:rsid w:val="006077CE"/>
    <w:rsid w:val="00607F72"/>
    <w:rsid w:val="00613616"/>
    <w:rsid w:val="00617B3D"/>
    <w:rsid w:val="00617F94"/>
    <w:rsid w:val="0062352C"/>
    <w:rsid w:val="006260FA"/>
    <w:rsid w:val="00631CC9"/>
    <w:rsid w:val="006356B0"/>
    <w:rsid w:val="00635D26"/>
    <w:rsid w:val="00637594"/>
    <w:rsid w:val="0064007B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864"/>
    <w:rsid w:val="00653C79"/>
    <w:rsid w:val="00655AD4"/>
    <w:rsid w:val="00656E2C"/>
    <w:rsid w:val="00660183"/>
    <w:rsid w:val="00663904"/>
    <w:rsid w:val="00667A02"/>
    <w:rsid w:val="00670F65"/>
    <w:rsid w:val="00671110"/>
    <w:rsid w:val="00671630"/>
    <w:rsid w:val="00675AFD"/>
    <w:rsid w:val="006807AC"/>
    <w:rsid w:val="006836E5"/>
    <w:rsid w:val="00683D4F"/>
    <w:rsid w:val="00690F09"/>
    <w:rsid w:val="006914F1"/>
    <w:rsid w:val="00691B7C"/>
    <w:rsid w:val="006939E6"/>
    <w:rsid w:val="00696693"/>
    <w:rsid w:val="006A228E"/>
    <w:rsid w:val="006A2CE2"/>
    <w:rsid w:val="006A5341"/>
    <w:rsid w:val="006B0193"/>
    <w:rsid w:val="006B547E"/>
    <w:rsid w:val="006C29FB"/>
    <w:rsid w:val="006C3F7A"/>
    <w:rsid w:val="006C52AB"/>
    <w:rsid w:val="006C7D66"/>
    <w:rsid w:val="006D1F21"/>
    <w:rsid w:val="006D252C"/>
    <w:rsid w:val="006D6026"/>
    <w:rsid w:val="006D7632"/>
    <w:rsid w:val="006E07E8"/>
    <w:rsid w:val="006E0B91"/>
    <w:rsid w:val="006E30C8"/>
    <w:rsid w:val="006E7A2D"/>
    <w:rsid w:val="006F34A8"/>
    <w:rsid w:val="006F366E"/>
    <w:rsid w:val="006F6664"/>
    <w:rsid w:val="0070140E"/>
    <w:rsid w:val="00703CFC"/>
    <w:rsid w:val="007047B5"/>
    <w:rsid w:val="00713A0F"/>
    <w:rsid w:val="007149F2"/>
    <w:rsid w:val="00717350"/>
    <w:rsid w:val="00722D13"/>
    <w:rsid w:val="00722F5A"/>
    <w:rsid w:val="007235AD"/>
    <w:rsid w:val="00725D95"/>
    <w:rsid w:val="00727281"/>
    <w:rsid w:val="00727E1E"/>
    <w:rsid w:val="00730A58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0F6C"/>
    <w:rsid w:val="00781BA2"/>
    <w:rsid w:val="00783692"/>
    <w:rsid w:val="00786F8F"/>
    <w:rsid w:val="00787CB7"/>
    <w:rsid w:val="007915A2"/>
    <w:rsid w:val="00794F41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2FA0"/>
    <w:rsid w:val="007E30D2"/>
    <w:rsid w:val="007E33C9"/>
    <w:rsid w:val="007E512D"/>
    <w:rsid w:val="007E611F"/>
    <w:rsid w:val="007E6F7E"/>
    <w:rsid w:val="007F15AB"/>
    <w:rsid w:val="007F3144"/>
    <w:rsid w:val="007F317C"/>
    <w:rsid w:val="007F4587"/>
    <w:rsid w:val="008001BB"/>
    <w:rsid w:val="00801FFB"/>
    <w:rsid w:val="00802C59"/>
    <w:rsid w:val="00804FE8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1197"/>
    <w:rsid w:val="00882D4E"/>
    <w:rsid w:val="00882F3B"/>
    <w:rsid w:val="008833B1"/>
    <w:rsid w:val="0088686F"/>
    <w:rsid w:val="008907B9"/>
    <w:rsid w:val="008926D8"/>
    <w:rsid w:val="00896835"/>
    <w:rsid w:val="00896BF7"/>
    <w:rsid w:val="00896C99"/>
    <w:rsid w:val="00896E55"/>
    <w:rsid w:val="00897D3B"/>
    <w:rsid w:val="008A4C2D"/>
    <w:rsid w:val="008A6258"/>
    <w:rsid w:val="008B1704"/>
    <w:rsid w:val="008B2518"/>
    <w:rsid w:val="008B2698"/>
    <w:rsid w:val="008B483F"/>
    <w:rsid w:val="008B5321"/>
    <w:rsid w:val="008B6C86"/>
    <w:rsid w:val="008B7A60"/>
    <w:rsid w:val="008B7FA4"/>
    <w:rsid w:val="008C1B59"/>
    <w:rsid w:val="008C2C9D"/>
    <w:rsid w:val="008C3A9B"/>
    <w:rsid w:val="008C7E0B"/>
    <w:rsid w:val="008D44F4"/>
    <w:rsid w:val="008D52B8"/>
    <w:rsid w:val="008D52E9"/>
    <w:rsid w:val="008D714F"/>
    <w:rsid w:val="008E1A7A"/>
    <w:rsid w:val="008E2EF8"/>
    <w:rsid w:val="008E319B"/>
    <w:rsid w:val="008E3D39"/>
    <w:rsid w:val="008E543A"/>
    <w:rsid w:val="008E7107"/>
    <w:rsid w:val="008E7246"/>
    <w:rsid w:val="008F047C"/>
    <w:rsid w:val="008F17A9"/>
    <w:rsid w:val="008F1F7D"/>
    <w:rsid w:val="008F2F71"/>
    <w:rsid w:val="008F3FFE"/>
    <w:rsid w:val="009056BE"/>
    <w:rsid w:val="0090586F"/>
    <w:rsid w:val="00906977"/>
    <w:rsid w:val="00910785"/>
    <w:rsid w:val="00912313"/>
    <w:rsid w:val="00915609"/>
    <w:rsid w:val="0091679A"/>
    <w:rsid w:val="00917AEF"/>
    <w:rsid w:val="00917D52"/>
    <w:rsid w:val="0092499F"/>
    <w:rsid w:val="009256E6"/>
    <w:rsid w:val="00926E67"/>
    <w:rsid w:val="00926EF5"/>
    <w:rsid w:val="00927142"/>
    <w:rsid w:val="0093189F"/>
    <w:rsid w:val="009325B8"/>
    <w:rsid w:val="00932AA6"/>
    <w:rsid w:val="00940821"/>
    <w:rsid w:val="00941403"/>
    <w:rsid w:val="00941B74"/>
    <w:rsid w:val="00950DED"/>
    <w:rsid w:val="009537D1"/>
    <w:rsid w:val="00955417"/>
    <w:rsid w:val="009575C9"/>
    <w:rsid w:val="00961BE2"/>
    <w:rsid w:val="00966A96"/>
    <w:rsid w:val="00970597"/>
    <w:rsid w:val="0097059F"/>
    <w:rsid w:val="00972257"/>
    <w:rsid w:val="00975265"/>
    <w:rsid w:val="009759AB"/>
    <w:rsid w:val="00981554"/>
    <w:rsid w:val="00982F86"/>
    <w:rsid w:val="009834AD"/>
    <w:rsid w:val="009863B2"/>
    <w:rsid w:val="0098798E"/>
    <w:rsid w:val="00987AE7"/>
    <w:rsid w:val="00994075"/>
    <w:rsid w:val="009A21FC"/>
    <w:rsid w:val="009A2960"/>
    <w:rsid w:val="009A2F68"/>
    <w:rsid w:val="009A3F57"/>
    <w:rsid w:val="009A45A2"/>
    <w:rsid w:val="009A729C"/>
    <w:rsid w:val="009B1227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E51D2"/>
    <w:rsid w:val="009F2860"/>
    <w:rsid w:val="009F2BEE"/>
    <w:rsid w:val="009F4DA9"/>
    <w:rsid w:val="009F667D"/>
    <w:rsid w:val="009F70F9"/>
    <w:rsid w:val="00A009DC"/>
    <w:rsid w:val="00A01583"/>
    <w:rsid w:val="00A019AC"/>
    <w:rsid w:val="00A02913"/>
    <w:rsid w:val="00A0415E"/>
    <w:rsid w:val="00A05A11"/>
    <w:rsid w:val="00A1092E"/>
    <w:rsid w:val="00A11136"/>
    <w:rsid w:val="00A14680"/>
    <w:rsid w:val="00A1528A"/>
    <w:rsid w:val="00A20073"/>
    <w:rsid w:val="00A26394"/>
    <w:rsid w:val="00A26547"/>
    <w:rsid w:val="00A30F75"/>
    <w:rsid w:val="00A31AE7"/>
    <w:rsid w:val="00A33950"/>
    <w:rsid w:val="00A37D47"/>
    <w:rsid w:val="00A41C71"/>
    <w:rsid w:val="00A42DEE"/>
    <w:rsid w:val="00A433C4"/>
    <w:rsid w:val="00A47026"/>
    <w:rsid w:val="00A50519"/>
    <w:rsid w:val="00A51B38"/>
    <w:rsid w:val="00A5258F"/>
    <w:rsid w:val="00A52984"/>
    <w:rsid w:val="00A54BE0"/>
    <w:rsid w:val="00A56E4A"/>
    <w:rsid w:val="00A56F4B"/>
    <w:rsid w:val="00A61753"/>
    <w:rsid w:val="00A67CCE"/>
    <w:rsid w:val="00A708F7"/>
    <w:rsid w:val="00A71978"/>
    <w:rsid w:val="00A86D0D"/>
    <w:rsid w:val="00A87FD5"/>
    <w:rsid w:val="00A91427"/>
    <w:rsid w:val="00A96578"/>
    <w:rsid w:val="00AA27B6"/>
    <w:rsid w:val="00AA3ED1"/>
    <w:rsid w:val="00AA476F"/>
    <w:rsid w:val="00AA55E5"/>
    <w:rsid w:val="00AA6397"/>
    <w:rsid w:val="00AA6536"/>
    <w:rsid w:val="00AA6AD9"/>
    <w:rsid w:val="00AB1513"/>
    <w:rsid w:val="00AB2C01"/>
    <w:rsid w:val="00AB2C41"/>
    <w:rsid w:val="00AB56F4"/>
    <w:rsid w:val="00AB7E0B"/>
    <w:rsid w:val="00AC07BE"/>
    <w:rsid w:val="00AC2C87"/>
    <w:rsid w:val="00AD047C"/>
    <w:rsid w:val="00AD06DA"/>
    <w:rsid w:val="00AD1875"/>
    <w:rsid w:val="00AD2DBC"/>
    <w:rsid w:val="00AD3B49"/>
    <w:rsid w:val="00AD4355"/>
    <w:rsid w:val="00AD594D"/>
    <w:rsid w:val="00AD78BC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AF4513"/>
    <w:rsid w:val="00AF7277"/>
    <w:rsid w:val="00B01EE9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3754"/>
    <w:rsid w:val="00B24613"/>
    <w:rsid w:val="00B26763"/>
    <w:rsid w:val="00B2735A"/>
    <w:rsid w:val="00B302DD"/>
    <w:rsid w:val="00B3046E"/>
    <w:rsid w:val="00B3158F"/>
    <w:rsid w:val="00B328D9"/>
    <w:rsid w:val="00B41B55"/>
    <w:rsid w:val="00B442C8"/>
    <w:rsid w:val="00B46CCF"/>
    <w:rsid w:val="00B46E06"/>
    <w:rsid w:val="00B472B2"/>
    <w:rsid w:val="00B47512"/>
    <w:rsid w:val="00B544E8"/>
    <w:rsid w:val="00B573EF"/>
    <w:rsid w:val="00B57D4D"/>
    <w:rsid w:val="00B60042"/>
    <w:rsid w:val="00B629AB"/>
    <w:rsid w:val="00B62ADC"/>
    <w:rsid w:val="00B6308A"/>
    <w:rsid w:val="00B64350"/>
    <w:rsid w:val="00B713A0"/>
    <w:rsid w:val="00B71EC0"/>
    <w:rsid w:val="00B727CF"/>
    <w:rsid w:val="00B75B0A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0770"/>
    <w:rsid w:val="00BA4421"/>
    <w:rsid w:val="00BB0695"/>
    <w:rsid w:val="00BB119C"/>
    <w:rsid w:val="00BB1781"/>
    <w:rsid w:val="00BB1D4E"/>
    <w:rsid w:val="00BB4E19"/>
    <w:rsid w:val="00BB79F9"/>
    <w:rsid w:val="00BD1890"/>
    <w:rsid w:val="00BD65F2"/>
    <w:rsid w:val="00BE1BC1"/>
    <w:rsid w:val="00BE23E2"/>
    <w:rsid w:val="00BE2449"/>
    <w:rsid w:val="00BE5E91"/>
    <w:rsid w:val="00BE6761"/>
    <w:rsid w:val="00BF38DE"/>
    <w:rsid w:val="00BF39E5"/>
    <w:rsid w:val="00BF404B"/>
    <w:rsid w:val="00BF594B"/>
    <w:rsid w:val="00C11CC3"/>
    <w:rsid w:val="00C13D8B"/>
    <w:rsid w:val="00C143DA"/>
    <w:rsid w:val="00C15AB1"/>
    <w:rsid w:val="00C15C32"/>
    <w:rsid w:val="00C30CE5"/>
    <w:rsid w:val="00C30F06"/>
    <w:rsid w:val="00C31839"/>
    <w:rsid w:val="00C34C8B"/>
    <w:rsid w:val="00C35396"/>
    <w:rsid w:val="00C405D9"/>
    <w:rsid w:val="00C41AC2"/>
    <w:rsid w:val="00C41D9E"/>
    <w:rsid w:val="00C439A1"/>
    <w:rsid w:val="00C44C69"/>
    <w:rsid w:val="00C44E32"/>
    <w:rsid w:val="00C45292"/>
    <w:rsid w:val="00C46AB5"/>
    <w:rsid w:val="00C47CD2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3EB"/>
    <w:rsid w:val="00C705CA"/>
    <w:rsid w:val="00C71AB6"/>
    <w:rsid w:val="00C74C35"/>
    <w:rsid w:val="00C75923"/>
    <w:rsid w:val="00C76A42"/>
    <w:rsid w:val="00C774E1"/>
    <w:rsid w:val="00C829A2"/>
    <w:rsid w:val="00C8401E"/>
    <w:rsid w:val="00C8745F"/>
    <w:rsid w:val="00C90ED3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5D51"/>
    <w:rsid w:val="00CC6CD1"/>
    <w:rsid w:val="00CD5DF8"/>
    <w:rsid w:val="00CD606D"/>
    <w:rsid w:val="00CD6CBF"/>
    <w:rsid w:val="00CD74CD"/>
    <w:rsid w:val="00CE1774"/>
    <w:rsid w:val="00CE17BA"/>
    <w:rsid w:val="00CE4A40"/>
    <w:rsid w:val="00CE639E"/>
    <w:rsid w:val="00CE6AC2"/>
    <w:rsid w:val="00CF06E1"/>
    <w:rsid w:val="00CF08B8"/>
    <w:rsid w:val="00CF3A81"/>
    <w:rsid w:val="00CF40E0"/>
    <w:rsid w:val="00CF4E38"/>
    <w:rsid w:val="00CF5610"/>
    <w:rsid w:val="00CF67E1"/>
    <w:rsid w:val="00CF72A7"/>
    <w:rsid w:val="00CF74F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24BE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787"/>
    <w:rsid w:val="00D71C5A"/>
    <w:rsid w:val="00D72DCD"/>
    <w:rsid w:val="00D72FD7"/>
    <w:rsid w:val="00D7381B"/>
    <w:rsid w:val="00D752DD"/>
    <w:rsid w:val="00D75655"/>
    <w:rsid w:val="00D76D28"/>
    <w:rsid w:val="00D822B8"/>
    <w:rsid w:val="00D861EC"/>
    <w:rsid w:val="00D908FE"/>
    <w:rsid w:val="00D90E05"/>
    <w:rsid w:val="00D92DCF"/>
    <w:rsid w:val="00D9400B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C7CBB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06BD"/>
    <w:rsid w:val="00E12C51"/>
    <w:rsid w:val="00E1384B"/>
    <w:rsid w:val="00E1510D"/>
    <w:rsid w:val="00E16703"/>
    <w:rsid w:val="00E178FA"/>
    <w:rsid w:val="00E20BCA"/>
    <w:rsid w:val="00E24933"/>
    <w:rsid w:val="00E24C4A"/>
    <w:rsid w:val="00E30C65"/>
    <w:rsid w:val="00E34381"/>
    <w:rsid w:val="00E41F85"/>
    <w:rsid w:val="00E421CF"/>
    <w:rsid w:val="00E463F6"/>
    <w:rsid w:val="00E51161"/>
    <w:rsid w:val="00E52666"/>
    <w:rsid w:val="00E54218"/>
    <w:rsid w:val="00E54352"/>
    <w:rsid w:val="00E57054"/>
    <w:rsid w:val="00E64D58"/>
    <w:rsid w:val="00E66205"/>
    <w:rsid w:val="00E66B24"/>
    <w:rsid w:val="00E6724A"/>
    <w:rsid w:val="00E73A71"/>
    <w:rsid w:val="00E76848"/>
    <w:rsid w:val="00E82559"/>
    <w:rsid w:val="00E8323E"/>
    <w:rsid w:val="00E832A1"/>
    <w:rsid w:val="00E85390"/>
    <w:rsid w:val="00E87066"/>
    <w:rsid w:val="00E87C4E"/>
    <w:rsid w:val="00E87E43"/>
    <w:rsid w:val="00E900CE"/>
    <w:rsid w:val="00E90127"/>
    <w:rsid w:val="00E92EDC"/>
    <w:rsid w:val="00E9632E"/>
    <w:rsid w:val="00E9769F"/>
    <w:rsid w:val="00E97DBC"/>
    <w:rsid w:val="00EA2573"/>
    <w:rsid w:val="00EA5B59"/>
    <w:rsid w:val="00EA5F46"/>
    <w:rsid w:val="00EB02EE"/>
    <w:rsid w:val="00EB17B2"/>
    <w:rsid w:val="00EB3A88"/>
    <w:rsid w:val="00EB5087"/>
    <w:rsid w:val="00EC0089"/>
    <w:rsid w:val="00EC2C3C"/>
    <w:rsid w:val="00EC4BD0"/>
    <w:rsid w:val="00ED0C66"/>
    <w:rsid w:val="00ED3CBD"/>
    <w:rsid w:val="00ED4319"/>
    <w:rsid w:val="00ED5BC4"/>
    <w:rsid w:val="00ED5CDC"/>
    <w:rsid w:val="00ED6D00"/>
    <w:rsid w:val="00EE4FB9"/>
    <w:rsid w:val="00EE78B9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13702"/>
    <w:rsid w:val="00F2083A"/>
    <w:rsid w:val="00F27185"/>
    <w:rsid w:val="00F2740E"/>
    <w:rsid w:val="00F30135"/>
    <w:rsid w:val="00F31070"/>
    <w:rsid w:val="00F33704"/>
    <w:rsid w:val="00F3437A"/>
    <w:rsid w:val="00F37B05"/>
    <w:rsid w:val="00F505DA"/>
    <w:rsid w:val="00F51A5C"/>
    <w:rsid w:val="00F53427"/>
    <w:rsid w:val="00F535A5"/>
    <w:rsid w:val="00F54ACF"/>
    <w:rsid w:val="00F55305"/>
    <w:rsid w:val="00F61E18"/>
    <w:rsid w:val="00F643F2"/>
    <w:rsid w:val="00F71C15"/>
    <w:rsid w:val="00F7415C"/>
    <w:rsid w:val="00F85642"/>
    <w:rsid w:val="00F8757F"/>
    <w:rsid w:val="00F87C42"/>
    <w:rsid w:val="00F90915"/>
    <w:rsid w:val="00F93E13"/>
    <w:rsid w:val="00F95F56"/>
    <w:rsid w:val="00FA08CC"/>
    <w:rsid w:val="00FA08FB"/>
    <w:rsid w:val="00FB0C50"/>
    <w:rsid w:val="00FB1704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0A5E"/>
    <w:rsid w:val="00FE2119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34AD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16075"/>
    <w:rPr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jeanette.sim@u.nus.edu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4.xml><?xml version="1.0" encoding="utf-8"?>
<ds:datastoreItem xmlns:ds="http://schemas.openxmlformats.org/officeDocument/2006/customXml" ds:itemID="{28AAFB7C-86F2-4F1A-8880-99124777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96</TotalTime>
  <Pages>10</Pages>
  <Words>436</Words>
  <Characters>2491</Characters>
  <Application>Microsoft Office Word</Application>
  <DocSecurity>0</DocSecurity>
  <Lines>20</Lines>
  <Paragraphs>5</Paragraphs>
  <ScaleCrop>false</ScaleCrop>
  <Company>NUS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42</cp:revision>
  <cp:lastPrinted>2026-02-11T06:42:00Z</cp:lastPrinted>
  <dcterms:created xsi:type="dcterms:W3CDTF">2026-04-18T13:17:00Z</dcterms:created>
  <dcterms:modified xsi:type="dcterms:W3CDTF">2026-04-19T13:39:00Z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