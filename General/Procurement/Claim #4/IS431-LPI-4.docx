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6660"/>
      </w:tblGrid>
      <w:tr w:rsidR="00CF5610" w:rsidRPr="0026706A" w14:paraId="1A53316D" w14:textId="77777777" w:rsidTr="0026706A">
        <w:trPr>
          <w:trHeight w:val="95"/>
        </w:trPr>
        <w:tc>
          <w:tcPr>
            <w:tcW w:w="6660" w:type="dxa"/>
            <w:vAlign w:val="center"/>
          </w:tcPr>
          <w:p w14:paraId="2AD3CC59" w14:textId="77777777" w:rsidR="00CF5610" w:rsidRPr="0026706A" w:rsidRDefault="00ED3CBD" w:rsidP="00531EC9">
            <w:pPr>
              <w:rPr>
                <w:rFonts w:ascii="Verdana" w:hAnsi="Verdana" w:cs="Arial"/>
                <w:bCs/>
                <w:iCs/>
                <w:sz w:val="22"/>
                <w:szCs w:val="4"/>
              </w:rPr>
            </w:pPr>
            <w:r w:rsidRPr="0026706A">
              <w:rPr>
                <w:rFonts w:ascii="Verdana" w:hAnsi="Verdana" w:cs="Arial"/>
                <w:bCs/>
                <w:iCs/>
                <w:sz w:val="22"/>
              </w:rPr>
              <w:t>Engineer</w:t>
            </w:r>
            <w:r w:rsidR="00B038CA" w:rsidRPr="0026706A">
              <w:rPr>
                <w:rFonts w:ascii="Verdana" w:hAnsi="Verdana" w:cs="Arial"/>
                <w:bCs/>
                <w:iCs/>
                <w:sz w:val="22"/>
              </w:rPr>
              <w:t>ing Design and Innovation Centre</w:t>
            </w:r>
            <w:r w:rsidRPr="0026706A">
              <w:rPr>
                <w:rFonts w:ascii="Verdana" w:hAnsi="Verdana" w:cs="Arial"/>
                <w:bCs/>
                <w:iCs/>
                <w:sz w:val="22"/>
              </w:rPr>
              <w:t xml:space="preserve"> (EDIC)</w:t>
            </w:r>
          </w:p>
        </w:tc>
      </w:tr>
      <w:tr w:rsidR="00CF5610" w:rsidRPr="0026706A" w14:paraId="2C28401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049BD3D4" w14:textId="77777777" w:rsidR="0026706A" w:rsidRPr="0026706A" w:rsidRDefault="0026706A" w:rsidP="00ED6D00">
            <w:pPr>
              <w:rPr>
                <w:rFonts w:ascii="Verdana" w:hAnsi="Verdana" w:cs="Arial"/>
                <w:b/>
                <w:bCs/>
                <w:iCs/>
                <w:szCs w:val="16"/>
              </w:rPr>
            </w:pPr>
          </w:p>
          <w:p w14:paraId="691A2C74" w14:textId="77777777" w:rsidR="0064405F" w:rsidRPr="0026706A" w:rsidRDefault="00ED6D00" w:rsidP="00ED6D00">
            <w:pPr>
              <w:rPr>
                <w:rFonts w:ascii="Verdana" w:hAnsi="Verdana" w:cs="Arial"/>
                <w:b/>
                <w:bCs/>
                <w:iCs/>
                <w:szCs w:val="22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List of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Purchase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>d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Items (LPI)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Form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</w:p>
        </w:tc>
      </w:tr>
      <w:tr w:rsidR="0026706A" w:rsidRPr="0026706A" w14:paraId="63B67C2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1F2EDBE4" w14:textId="57515602" w:rsidR="0026706A" w:rsidRPr="0026706A" w:rsidRDefault="0026706A" w:rsidP="003373C6">
            <w:pPr>
              <w:spacing w:before="120"/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  <w:t>For Student Project Purchase Only</w:t>
            </w:r>
          </w:p>
        </w:tc>
      </w:tr>
    </w:tbl>
    <w:p w14:paraId="6AC54166" w14:textId="77777777" w:rsidR="00390A9F" w:rsidRPr="00B91697" w:rsidRDefault="000A704B">
      <w:pPr>
        <w:rPr>
          <w:bCs/>
          <w:iCs/>
          <w:sz w:val="4"/>
          <w:szCs w:val="4"/>
        </w:rPr>
      </w:pPr>
      <w:r>
        <w:rPr>
          <w:rFonts w:ascii="Verdana" w:hAnsi="Verdana" w:cs="Arial"/>
          <w:bCs/>
          <w:iCs/>
          <w:noProof/>
          <w:sz w:val="20"/>
          <w:lang w:val="en-US"/>
        </w:rPr>
        <w:drawing>
          <wp:anchor distT="0" distB="0" distL="114300" distR="114300" simplePos="0" relativeHeight="251658240" behindDoc="0" locked="0" layoutInCell="1" allowOverlap="0" wp14:anchorId="4AF2AF7F" wp14:editId="5B437B1E">
            <wp:simplePos x="0" y="0"/>
            <wp:positionH relativeFrom="margin">
              <wp:posOffset>5504815</wp:posOffset>
            </wp:positionH>
            <wp:positionV relativeFrom="margin">
              <wp:posOffset>0</wp:posOffset>
            </wp:positionV>
            <wp:extent cx="1200150" cy="542925"/>
            <wp:effectExtent l="0" t="0" r="0" b="0"/>
            <wp:wrapNone/>
            <wp:docPr id="2" name="Picture 6" descr="nus_logo_black_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us_logo_black_4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ADB78" w14:textId="77777777" w:rsidR="006C29FB" w:rsidRDefault="006C29FB" w:rsidP="00DE60B0">
      <w:pPr>
        <w:jc w:val="center"/>
        <w:rPr>
          <w:rFonts w:ascii="Verdana" w:hAnsi="Verdana"/>
          <w:b/>
          <w:bCs/>
          <w:iCs/>
          <w:sz w:val="8"/>
          <w:szCs w:val="8"/>
          <w:u w:val="single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8"/>
        <w:gridCol w:w="4364"/>
        <w:gridCol w:w="2198"/>
        <w:gridCol w:w="2790"/>
      </w:tblGrid>
      <w:tr w:rsidR="00F85642" w:rsidRPr="0026706A" w14:paraId="0D62CCF3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1A725659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Requestor:</w:t>
            </w:r>
          </w:p>
        </w:tc>
        <w:tc>
          <w:tcPr>
            <w:tcW w:w="4364" w:type="dxa"/>
            <w:vAlign w:val="center"/>
          </w:tcPr>
          <w:p w14:paraId="2F676050" w14:textId="67C33B9F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Sim Yu</w:t>
            </w:r>
            <w:r w:rsidR="005764EB">
              <w:rPr>
                <w:rFonts w:ascii="Verdana" w:hAnsi="Verdana"/>
                <w:b/>
                <w:bCs/>
                <w:iCs/>
                <w:sz w:val="20"/>
                <w:szCs w:val="16"/>
              </w:rPr>
              <w:t>,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Jeanette</w:t>
            </w:r>
          </w:p>
        </w:tc>
        <w:tc>
          <w:tcPr>
            <w:tcW w:w="2198" w:type="dxa"/>
            <w:vAlign w:val="center"/>
          </w:tcPr>
          <w:p w14:paraId="2BE69795" w14:textId="77777777" w:rsidR="00B2735A" w:rsidRPr="0026706A" w:rsidRDefault="00121F66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Matric</w:t>
            </w:r>
            <w:r w:rsidR="00B2735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Number:</w:t>
            </w:r>
          </w:p>
        </w:tc>
        <w:tc>
          <w:tcPr>
            <w:tcW w:w="2790" w:type="dxa"/>
            <w:vAlign w:val="center"/>
          </w:tcPr>
          <w:p w14:paraId="485203A6" w14:textId="54479363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A0254736X</w:t>
            </w:r>
          </w:p>
        </w:tc>
      </w:tr>
      <w:tr w:rsidR="00F85642" w:rsidRPr="0026706A" w14:paraId="09361D80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225D515C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Email Address:</w:t>
            </w:r>
          </w:p>
        </w:tc>
        <w:tc>
          <w:tcPr>
            <w:tcW w:w="4364" w:type="dxa"/>
            <w:vAlign w:val="center"/>
          </w:tcPr>
          <w:p w14:paraId="7106EA0B" w14:textId="591B979D" w:rsidR="00BF38DE" w:rsidRPr="0026706A" w:rsidRDefault="00BF38DE" w:rsidP="00BF38DE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hyperlink r:id="rId12" w:history="1">
              <w:r w:rsidRPr="00223B9E">
                <w:rPr>
                  <w:rStyle w:val="Hyperlink"/>
                  <w:rFonts w:ascii="Verdana" w:hAnsi="Verdana"/>
                  <w:b/>
                  <w:bCs/>
                  <w:iCs/>
                  <w:sz w:val="20"/>
                  <w:szCs w:val="16"/>
                </w:rPr>
                <w:t>jeanette.sim@u.nus.edu</w:t>
              </w:r>
            </w:hyperlink>
          </w:p>
        </w:tc>
        <w:tc>
          <w:tcPr>
            <w:tcW w:w="2198" w:type="dxa"/>
            <w:vAlign w:val="center"/>
          </w:tcPr>
          <w:p w14:paraId="314DADF8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Contact Number:</w:t>
            </w:r>
          </w:p>
        </w:tc>
        <w:tc>
          <w:tcPr>
            <w:tcW w:w="2790" w:type="dxa"/>
            <w:vAlign w:val="center"/>
          </w:tcPr>
          <w:p w14:paraId="0C17D43F" w14:textId="55C71FFD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80900677</w:t>
            </w:r>
          </w:p>
        </w:tc>
      </w:tr>
      <w:tr w:rsidR="0026706A" w:rsidRPr="0026706A" w14:paraId="346DB9AB" w14:textId="77777777" w:rsidTr="00C30F06">
        <w:trPr>
          <w:trHeight w:val="1152"/>
        </w:trPr>
        <w:tc>
          <w:tcPr>
            <w:tcW w:w="1718" w:type="dxa"/>
            <w:vAlign w:val="center"/>
          </w:tcPr>
          <w:p w14:paraId="7C167C35" w14:textId="77777777" w:rsidR="0026706A" w:rsidRPr="0026706A" w:rsidRDefault="0026706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Group Members:</w:t>
            </w:r>
          </w:p>
        </w:tc>
        <w:tc>
          <w:tcPr>
            <w:tcW w:w="4364" w:type="dxa"/>
            <w:vAlign w:val="center"/>
          </w:tcPr>
          <w:p w14:paraId="35BB5192" w14:textId="77777777" w:rsidR="0026706A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Muhammad Zakir Haziq</w:t>
            </w:r>
          </w:p>
          <w:p w14:paraId="3E076644" w14:textId="47000B6D" w:rsidR="00CF40E0" w:rsidRPr="005764EB" w:rsidRDefault="005764EB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  <w:r w:rsidRPr="005764EB"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 xml:space="preserve">Ng Jun Hao, 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>Elgin</w:t>
            </w:r>
          </w:p>
          <w:p w14:paraId="1FCA3000" w14:textId="4FA7A603" w:rsidR="00CF40E0" w:rsidRPr="005764EB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  <w:r w:rsidRPr="005764EB"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>Muthukumaran Yogeeswaran</w:t>
            </w:r>
          </w:p>
          <w:p w14:paraId="05A7ECC0" w14:textId="3F52053F" w:rsidR="00CF40E0" w:rsidRPr="005764EB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</w:p>
        </w:tc>
        <w:tc>
          <w:tcPr>
            <w:tcW w:w="2198" w:type="dxa"/>
            <w:vAlign w:val="center"/>
          </w:tcPr>
          <w:p w14:paraId="16324005" w14:textId="36703AE4" w:rsidR="0026706A" w:rsidRPr="0026706A" w:rsidRDefault="00F10322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Course</w:t>
            </w:r>
            <w:r w:rsidR="0026706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Code:</w:t>
            </w:r>
          </w:p>
        </w:tc>
        <w:tc>
          <w:tcPr>
            <w:tcW w:w="2790" w:type="dxa"/>
            <w:vAlign w:val="center"/>
          </w:tcPr>
          <w:p w14:paraId="20CEB11F" w14:textId="0948780D" w:rsidR="0026706A" w:rsidRPr="0026706A" w:rsidRDefault="0052247C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D423D7">
              <w:rPr>
                <w:rFonts w:ascii="Verdana" w:hAnsi="Verdana"/>
                <w:b/>
                <w:bCs/>
                <w:iCs/>
                <w:noProof/>
                <w:sz w:val="20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6D721E3" wp14:editId="1388E16F">
                      <wp:simplePos x="0" y="0"/>
                      <wp:positionH relativeFrom="column">
                        <wp:posOffset>-113030</wp:posOffset>
                      </wp:positionH>
                      <wp:positionV relativeFrom="paragraph">
                        <wp:posOffset>-3810</wp:posOffset>
                      </wp:positionV>
                      <wp:extent cx="1790700" cy="71437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7143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8FF758" w14:textId="08325689" w:rsidR="00D423D7" w:rsidRDefault="00000000">
                                  <w:sdt>
                                    <w:sdtPr>
                                      <w:id w:val="-1169104064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D423D7">
                                    <w:t xml:space="preserve"> </w:t>
                                  </w:r>
                                  <w:r w:rsidR="007E611F">
                                    <w:t>CDE</w:t>
                                  </w:r>
                                  <w:r w:rsidR="00D423D7">
                                    <w:t>3301</w:t>
                                  </w:r>
                                </w:p>
                                <w:p w14:paraId="3E10BF6A" w14:textId="1E008991" w:rsidR="00D423D7" w:rsidRDefault="00000000">
                                  <w:sdt>
                                    <w:sdtPr>
                                      <w:id w:val="1897859276"/>
                                      <w14:checkbox>
                                        <w14:checked w14:val="1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C11CC3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☒</w:t>
                                      </w:r>
                                    </w:sdtContent>
                                  </w:sdt>
                                  <w:r w:rsidR="00D423D7">
                                    <w:t xml:space="preserve"> </w:t>
                                  </w:r>
                                  <w:r w:rsidR="009F2860">
                                    <w:t>CDE</w:t>
                                  </w:r>
                                  <w:r w:rsidR="00D423D7">
                                    <w:t>4301</w:t>
                                  </w:r>
                                  <w:r w:rsidR="000B6680">
                                    <w:t>/</w:t>
                                  </w:r>
                                  <w:r w:rsidR="009F2860">
                                    <w:t>CDE</w:t>
                                  </w:r>
                                  <w:r w:rsidR="000B6680">
                                    <w:t>4301A</w:t>
                                  </w:r>
                                </w:p>
                                <w:p w14:paraId="38527A3C" w14:textId="6D35B26F" w:rsidR="002344F4" w:rsidRDefault="00000000" w:rsidP="002344F4">
                                  <w:sdt>
                                    <w:sdtPr>
                                      <w:id w:val="-952246968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2344F4">
                                    <w:t xml:space="preserve"> </w:t>
                                  </w:r>
                                  <w:r w:rsidR="0052247C">
                                    <w:t xml:space="preserve">Others: </w:t>
                                  </w:r>
                                </w:p>
                                <w:p w14:paraId="277C967A" w14:textId="77777777" w:rsidR="002344F4" w:rsidRDefault="002344F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D721E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8.9pt;margin-top:-.3pt;width:141pt;height:56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" filled="f" stroked="f">
                      <v:textbox>
                        <w:txbxContent>
                          <w:p w14:paraId="508FF758" w14:textId="08325689" w:rsidR="00D423D7" w:rsidRDefault="006B7E11">
                            <w:sdt>
                              <w:sdtPr>
                                <w:id w:val="-116910406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D423D7">
                              <w:t xml:space="preserve"> </w:t>
                            </w:r>
                            <w:r w:rsidR="007E611F">
                              <w:t>CDE</w:t>
                            </w:r>
                            <w:r w:rsidR="00D423D7">
                              <w:t>3301</w:t>
                            </w:r>
                          </w:p>
                          <w:p w14:paraId="3E10BF6A" w14:textId="1E008991" w:rsidR="00D423D7" w:rsidRDefault="006B7E11">
                            <w:sdt>
                              <w:sdtPr>
                                <w:id w:val="1897859276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C11CC3"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sdtContent>
                            </w:sdt>
                            <w:r w:rsidR="00D423D7">
                              <w:t xml:space="preserve"> </w:t>
                            </w:r>
                            <w:r w:rsidR="009F2860">
                              <w:t>CDE</w:t>
                            </w:r>
                            <w:r w:rsidR="00D423D7">
                              <w:t>4301</w:t>
                            </w:r>
                            <w:r w:rsidR="000B6680">
                              <w:t>/</w:t>
                            </w:r>
                            <w:r w:rsidR="009F2860">
                              <w:t>CDE</w:t>
                            </w:r>
                            <w:r w:rsidR="000B6680">
                              <w:t>4301A</w:t>
                            </w:r>
                          </w:p>
                          <w:p w14:paraId="38527A3C" w14:textId="6D35B26F" w:rsidR="002344F4" w:rsidRDefault="006B7E11" w:rsidP="002344F4">
                            <w:sdt>
                              <w:sdtPr>
                                <w:id w:val="-95224696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44F4">
                              <w:t xml:space="preserve"> </w:t>
                            </w:r>
                            <w:r w:rsidR="0052247C">
                              <w:t xml:space="preserve">Others: </w:t>
                            </w:r>
                          </w:p>
                          <w:p w14:paraId="277C967A" w14:textId="77777777" w:rsidR="002344F4" w:rsidRDefault="002344F4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A6397" w:rsidRPr="0026706A" w14:paraId="3CCA5106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7078B2EE" w14:textId="2FDD6A40" w:rsidR="00AA6397" w:rsidRPr="0026706A" w:rsidRDefault="004005DD" w:rsidP="004005DD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 w:rsidR="002344F4">
              <w:rPr>
                <w:rFonts w:ascii="Verdana" w:hAnsi="Verdana"/>
                <w:b/>
                <w:bCs/>
                <w:iCs/>
                <w:sz w:val="20"/>
                <w:szCs w:val="16"/>
              </w:rPr>
              <w:t>Title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</w:p>
        </w:tc>
        <w:tc>
          <w:tcPr>
            <w:tcW w:w="4364" w:type="dxa"/>
            <w:vAlign w:val="center"/>
          </w:tcPr>
          <w:p w14:paraId="61753E2F" w14:textId="7FDD990D" w:rsidR="00AA6397" w:rsidRPr="0026706A" w:rsidRDefault="00CF40E0" w:rsidP="000E2CF1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BoxBunny</w:t>
            </w:r>
          </w:p>
        </w:tc>
        <w:tc>
          <w:tcPr>
            <w:tcW w:w="4988" w:type="dxa"/>
            <w:gridSpan w:val="2"/>
            <w:vAlign w:val="center"/>
          </w:tcPr>
          <w:p w14:paraId="69DF764D" w14:textId="57BDEB19" w:rsidR="00AA6397" w:rsidRPr="0026706A" w:rsidRDefault="00AA6397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code (eg. EIM-</w:t>
            </w:r>
            <w:r w:rsidRPr="004005DD">
              <w:rPr>
                <w:rFonts w:ascii="Verdana" w:hAnsi="Verdana"/>
                <w:b/>
                <w:bCs/>
                <w:iCs/>
                <w:sz w:val="20"/>
                <w:szCs w:val="16"/>
              </w:rPr>
              <w:t>302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)</w:t>
            </w: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</w:t>
            </w:r>
            <w:r w:rsidR="00C11CC3">
              <w:rPr>
                <w:rFonts w:ascii="Verdana" w:hAnsi="Verdana"/>
                <w:b/>
                <w:bCs/>
                <w:iCs/>
                <w:sz w:val="20"/>
                <w:szCs w:val="16"/>
              </w:rPr>
              <w:t>IS-431</w:t>
            </w:r>
          </w:p>
        </w:tc>
      </w:tr>
    </w:tbl>
    <w:p w14:paraId="38931FFB" w14:textId="77777777" w:rsidR="009D1701" w:rsidRPr="0087669C" w:rsidRDefault="009D1701" w:rsidP="006836E5">
      <w:pPr>
        <w:rPr>
          <w:rFonts w:ascii="Verdana" w:hAnsi="Verdana"/>
          <w:bCs/>
          <w:iCs/>
          <w:sz w:val="6"/>
          <w:szCs w:val="6"/>
        </w:rPr>
      </w:pPr>
    </w:p>
    <w:p w14:paraId="7F3EC0FD" w14:textId="77777777" w:rsidR="00456910" w:rsidRPr="00501830" w:rsidRDefault="00456910" w:rsidP="00BB119C">
      <w:pPr>
        <w:rPr>
          <w:rFonts w:ascii="Verdana" w:hAnsi="Verdana"/>
          <w:sz w:val="6"/>
          <w:szCs w:val="6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626"/>
        <w:gridCol w:w="1068"/>
        <w:gridCol w:w="1726"/>
        <w:gridCol w:w="985"/>
        <w:gridCol w:w="1024"/>
        <w:gridCol w:w="992"/>
        <w:gridCol w:w="1276"/>
        <w:gridCol w:w="1303"/>
        <w:gridCol w:w="370"/>
        <w:gridCol w:w="440"/>
        <w:gridCol w:w="720"/>
      </w:tblGrid>
      <w:tr w:rsidR="008F17A9" w:rsidRPr="0026706A" w14:paraId="0579817F" w14:textId="77777777" w:rsidTr="4EB02C5E">
        <w:trPr>
          <w:trHeight w:hRule="exact" w:val="283"/>
        </w:trPr>
        <w:tc>
          <w:tcPr>
            <w:tcW w:w="11070" w:type="dxa"/>
            <w:gridSpan w:val="12"/>
            <w:shd w:val="clear" w:color="auto" w:fill="E0E0E0"/>
            <w:vAlign w:val="center"/>
          </w:tcPr>
          <w:p w14:paraId="257E9DD4" w14:textId="77777777" w:rsidR="008F17A9" w:rsidRPr="0026706A" w:rsidRDefault="008F17A9" w:rsidP="008F17A9">
            <w:pPr>
              <w:rPr>
                <w:rFonts w:ascii="Verdana" w:hAnsi="Verdana"/>
                <w:sz w:val="20"/>
                <w:szCs w:val="18"/>
              </w:rPr>
            </w:pPr>
            <w:r w:rsidRPr="0026706A">
              <w:rPr>
                <w:rFonts w:ascii="Verdana" w:hAnsi="Verdana"/>
                <w:b/>
                <w:sz w:val="20"/>
                <w:szCs w:val="18"/>
              </w:rPr>
              <w:t>Purchase Details</w:t>
            </w:r>
          </w:p>
        </w:tc>
      </w:tr>
      <w:tr w:rsidR="00C30F06" w:rsidRPr="00C30F06" w14:paraId="139ACDF1" w14:textId="77777777" w:rsidTr="005F0E49">
        <w:trPr>
          <w:trHeight w:val="390"/>
        </w:trPr>
        <w:tc>
          <w:tcPr>
            <w:tcW w:w="540" w:type="dxa"/>
            <w:vMerge w:val="restart"/>
            <w:vAlign w:val="center"/>
          </w:tcPr>
          <w:p w14:paraId="21699073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S/N</w:t>
            </w:r>
          </w:p>
        </w:tc>
        <w:tc>
          <w:tcPr>
            <w:tcW w:w="3420" w:type="dxa"/>
            <w:gridSpan w:val="3"/>
            <w:vMerge w:val="restart"/>
            <w:vAlign w:val="center"/>
          </w:tcPr>
          <w:p w14:paraId="69D73ECD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Description of Item(s)</w:t>
            </w:r>
          </w:p>
        </w:tc>
        <w:tc>
          <w:tcPr>
            <w:tcW w:w="2009" w:type="dxa"/>
            <w:gridSpan w:val="2"/>
            <w:vMerge w:val="restart"/>
            <w:vAlign w:val="center"/>
          </w:tcPr>
          <w:p w14:paraId="0191331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Company</w:t>
            </w:r>
          </w:p>
        </w:tc>
        <w:tc>
          <w:tcPr>
            <w:tcW w:w="992" w:type="dxa"/>
            <w:vMerge w:val="restart"/>
            <w:vAlign w:val="center"/>
          </w:tcPr>
          <w:p w14:paraId="3A60B89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Total amount</w:t>
            </w:r>
          </w:p>
        </w:tc>
        <w:tc>
          <w:tcPr>
            <w:tcW w:w="1276" w:type="dxa"/>
            <w:vMerge w:val="restart"/>
            <w:vAlign w:val="center"/>
          </w:tcPr>
          <w:p w14:paraId="2B955EA8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Number</w:t>
            </w:r>
          </w:p>
        </w:tc>
        <w:tc>
          <w:tcPr>
            <w:tcW w:w="1303" w:type="dxa"/>
            <w:vMerge w:val="restart"/>
            <w:vAlign w:val="center"/>
          </w:tcPr>
          <w:p w14:paraId="1C5D1904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Date</w:t>
            </w:r>
          </w:p>
        </w:tc>
        <w:tc>
          <w:tcPr>
            <w:tcW w:w="1530" w:type="dxa"/>
            <w:gridSpan w:val="3"/>
            <w:vAlign w:val="center"/>
          </w:tcPr>
          <w:p w14:paraId="3A957AF5" w14:textId="77777777" w:rsidR="00F0096A" w:rsidRPr="00C30F06" w:rsidRDefault="003173A8" w:rsidP="003173A8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>
              <w:rPr>
                <w:rFonts w:ascii="Verdana" w:hAnsi="Verdana"/>
                <w:b/>
                <w:i/>
                <w:sz w:val="14"/>
                <w:szCs w:val="16"/>
              </w:rPr>
              <w:t>Tick ONE</w:t>
            </w:r>
          </w:p>
        </w:tc>
      </w:tr>
      <w:tr w:rsidR="00C30F06" w:rsidRPr="00941403" w14:paraId="1C2B7F82" w14:textId="77777777" w:rsidTr="005F0E49">
        <w:trPr>
          <w:trHeight w:val="107"/>
        </w:trPr>
        <w:tc>
          <w:tcPr>
            <w:tcW w:w="540" w:type="dxa"/>
            <w:vMerge/>
            <w:vAlign w:val="center"/>
          </w:tcPr>
          <w:p w14:paraId="34DB4E3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Merge/>
            <w:vAlign w:val="center"/>
          </w:tcPr>
          <w:p w14:paraId="5C54B8F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009" w:type="dxa"/>
            <w:gridSpan w:val="2"/>
            <w:vMerge/>
            <w:vAlign w:val="center"/>
          </w:tcPr>
          <w:p w14:paraId="3949013F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0C1B118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14:paraId="61B3AC13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303" w:type="dxa"/>
            <w:vMerge/>
            <w:vAlign w:val="center"/>
          </w:tcPr>
          <w:p w14:paraId="44DD443F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78FFB93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Claims</w:t>
            </w:r>
          </w:p>
        </w:tc>
        <w:tc>
          <w:tcPr>
            <w:tcW w:w="720" w:type="dxa"/>
            <w:vAlign w:val="center"/>
          </w:tcPr>
          <w:p w14:paraId="69B33CAC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Credit terms</w:t>
            </w:r>
          </w:p>
        </w:tc>
      </w:tr>
      <w:tr w:rsidR="00B328D9" w:rsidRPr="00941403" w14:paraId="628764CC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4BC75CB7" w14:textId="57149257" w:rsidR="00B328D9" w:rsidRPr="00A51B38" w:rsidRDefault="00B328D9" w:rsidP="00B328D9">
            <w:pPr>
              <w:jc w:val="center"/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  <w:t>1</w:t>
            </w:r>
          </w:p>
        </w:tc>
        <w:tc>
          <w:tcPr>
            <w:tcW w:w="3420" w:type="dxa"/>
            <w:gridSpan w:val="3"/>
            <w:vAlign w:val="center"/>
          </w:tcPr>
          <w:p w14:paraId="70273D4E" w14:textId="59E2AD29" w:rsidR="007149F2" w:rsidRPr="008E543A" w:rsidRDefault="007149F2" w:rsidP="008E543A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8E543A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 xml:space="preserve">Small Pulley: </w:t>
            </w:r>
            <w:r w:rsidRPr="008E543A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  <w:t>steel synchronous belt pulley, 8M20 teeth, precision machined, double-sided flat, synchronous pulley groove width 26/32/42, no platform pulley.</w:t>
            </w:r>
          </w:p>
          <w:p w14:paraId="3A3CC50D" w14:textId="09B0ACD2" w:rsidR="00B328D9" w:rsidRPr="00A51B38" w:rsidRDefault="007149F2" w:rsidP="00B328D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8E543A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[Gold 8M wide 32 holes 15 with keyway]</w:t>
            </w:r>
          </w:p>
        </w:tc>
        <w:tc>
          <w:tcPr>
            <w:tcW w:w="2009" w:type="dxa"/>
            <w:gridSpan w:val="2"/>
            <w:vMerge w:val="restart"/>
            <w:vAlign w:val="center"/>
          </w:tcPr>
          <w:p w14:paraId="48606521" w14:textId="77E72E08" w:rsidR="00B328D9" w:rsidRPr="00A51B38" w:rsidRDefault="007149F2" w:rsidP="00B328D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Taobao</w:t>
            </w:r>
          </w:p>
        </w:tc>
        <w:tc>
          <w:tcPr>
            <w:tcW w:w="992" w:type="dxa"/>
            <w:vMerge w:val="restart"/>
            <w:vAlign w:val="center"/>
          </w:tcPr>
          <w:p w14:paraId="351481EC" w14:textId="02E01621" w:rsidR="00B328D9" w:rsidRPr="00A51B38" w:rsidRDefault="007149F2" w:rsidP="00B328D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$61.63</w:t>
            </w:r>
          </w:p>
        </w:tc>
        <w:tc>
          <w:tcPr>
            <w:tcW w:w="1276" w:type="dxa"/>
            <w:vMerge w:val="restart"/>
            <w:vAlign w:val="center"/>
          </w:tcPr>
          <w:p w14:paraId="6EC919E4" w14:textId="5A09855D" w:rsidR="00B328D9" w:rsidRPr="00317663" w:rsidRDefault="007149F2" w:rsidP="00B328D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7149F2"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2701763509087035584</w:t>
            </w:r>
          </w:p>
        </w:tc>
        <w:tc>
          <w:tcPr>
            <w:tcW w:w="1303" w:type="dxa"/>
            <w:vMerge w:val="restart"/>
            <w:vAlign w:val="center"/>
          </w:tcPr>
          <w:p w14:paraId="33F333E5" w14:textId="49DA8160" w:rsidR="00B328D9" w:rsidRPr="00317663" w:rsidRDefault="00B328D9" w:rsidP="00B328D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19/</w:t>
            </w:r>
            <w:r w:rsidR="007149F2">
              <w:rPr>
                <w:rFonts w:ascii="Verdana" w:hAnsi="Verdana"/>
                <w:bCs/>
                <w:color w:val="EE0000"/>
                <w:sz w:val="16"/>
                <w:szCs w:val="16"/>
              </w:rPr>
              <w:t>03</w:t>
            </w: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/2026</w:t>
            </w:r>
          </w:p>
        </w:tc>
        <w:tc>
          <w:tcPr>
            <w:tcW w:w="810" w:type="dxa"/>
            <w:gridSpan w:val="2"/>
            <w:vAlign w:val="center"/>
          </w:tcPr>
          <w:p w14:paraId="141A999B" w14:textId="197F7632" w:rsidR="00B328D9" w:rsidRPr="00A51B38" w:rsidRDefault="00B328D9" w:rsidP="00B328D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5B8398BD" w14:textId="77777777" w:rsidR="00B328D9" w:rsidRPr="00A51B38" w:rsidRDefault="00B328D9" w:rsidP="00B328D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966A96" w:rsidRPr="00941403" w14:paraId="6D3C692C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7F32D3A7" w14:textId="2046DC6C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2</w:t>
            </w:r>
          </w:p>
        </w:tc>
        <w:tc>
          <w:tcPr>
            <w:tcW w:w="3420" w:type="dxa"/>
            <w:gridSpan w:val="3"/>
            <w:vAlign w:val="center"/>
          </w:tcPr>
          <w:p w14:paraId="1BDD28B6" w14:textId="77777777" w:rsidR="007149F2" w:rsidRPr="008E543A" w:rsidRDefault="007149F2" w:rsidP="008E543A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  <w:r w:rsidRPr="008E543A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>Large Pulley:</w:t>
            </w:r>
          </w:p>
          <w:p w14:paraId="0E6F971A" w14:textId="210FBDDE" w:rsidR="007149F2" w:rsidRPr="007915A2" w:rsidRDefault="007149F2" w:rsidP="008E543A">
            <w:pPr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  <w:lang w:val="en-SG"/>
              </w:rPr>
            </w:pPr>
            <w:r w:rsidRPr="007915A2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  <w:lang w:val="en-SG"/>
              </w:rPr>
              <w:t xml:space="preserve">8M70 toothed synchronous pulley/pulley, standard </w:t>
            </w:r>
            <w:proofErr w:type="spellStart"/>
            <w:r w:rsidRPr="007915A2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  <w:lang w:val="en-SG"/>
              </w:rPr>
              <w:t>aluminum</w:t>
            </w:r>
            <w:proofErr w:type="spellEnd"/>
            <w:r w:rsidRPr="007915A2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  <w:lang w:val="en-SG"/>
              </w:rPr>
              <w:t xml:space="preserve"> alloy tooth outer diameter 176.89 mm, for 3D printers.</w:t>
            </w:r>
          </w:p>
          <w:p w14:paraId="5BEE9CEF" w14:textId="73F3B248" w:rsidR="00966A96" w:rsidRPr="00A51B38" w:rsidRDefault="007149F2" w:rsidP="00966A96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  <w:r w:rsidRPr="008E543A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>[8M70 tooth width 32, process hole ≈16]</w:t>
            </w:r>
          </w:p>
        </w:tc>
        <w:tc>
          <w:tcPr>
            <w:tcW w:w="2009" w:type="dxa"/>
            <w:gridSpan w:val="2"/>
            <w:vMerge/>
            <w:vAlign w:val="center"/>
          </w:tcPr>
          <w:p w14:paraId="6C0772FC" w14:textId="7C7A8C4C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4D3188B" w14:textId="779FBB82" w:rsidR="00966A96" w:rsidRPr="00A51B38" w:rsidRDefault="00966A96" w:rsidP="00966A96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14:paraId="61617505" w14:textId="2EEC2232" w:rsidR="00966A96" w:rsidRPr="00317663" w:rsidRDefault="00966A96" w:rsidP="00966A96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Merge/>
            <w:vAlign w:val="center"/>
          </w:tcPr>
          <w:p w14:paraId="72D329A3" w14:textId="4B253BCB" w:rsidR="00966A96" w:rsidRPr="00317663" w:rsidRDefault="00966A96" w:rsidP="00966A96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29F156D7" w14:textId="49C118A9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3C5855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2A9D3D10" w14:textId="77777777" w:rsidR="00966A96" w:rsidRPr="00A51B38" w:rsidRDefault="00966A96" w:rsidP="00966A96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966A96" w:rsidRPr="00941403" w14:paraId="543FDA78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419BBF6F" w14:textId="5982CC76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3</w:t>
            </w:r>
          </w:p>
        </w:tc>
        <w:tc>
          <w:tcPr>
            <w:tcW w:w="3420" w:type="dxa"/>
            <w:gridSpan w:val="3"/>
            <w:vAlign w:val="center"/>
          </w:tcPr>
          <w:p w14:paraId="01FDF455" w14:textId="77777777" w:rsidR="007149F2" w:rsidRPr="00C44E32" w:rsidRDefault="007149F2" w:rsidP="00C44E32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  <w:r w:rsidRPr="00C44E32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>Idler Pulley:</w:t>
            </w:r>
          </w:p>
          <w:p w14:paraId="06930227" w14:textId="4B32F6C7" w:rsidR="007149F2" w:rsidRPr="00197A78" w:rsidRDefault="007149F2" w:rsidP="00C44E32">
            <w:pPr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  <w:lang w:val="en-SG"/>
              </w:rPr>
            </w:pPr>
            <w:r w:rsidRPr="00197A78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  <w:lang w:val="en-SG"/>
              </w:rPr>
              <w:t>8M25 toothed pulley with a tooth width of 26/32/42, bearing-equipped synchronous pulley, tensioner pulley, and adjusting pulley; outer diameter 62.</w:t>
            </w:r>
          </w:p>
          <w:p w14:paraId="0F0BE84F" w14:textId="7D32160B" w:rsidR="00966A96" w:rsidRPr="00255763" w:rsidRDefault="007149F2" w:rsidP="00966A96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  <w:r w:rsidRPr="00C44E32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>[8M25 (smooth surface) tooth width 32, inner diameter 10]</w:t>
            </w:r>
          </w:p>
        </w:tc>
        <w:tc>
          <w:tcPr>
            <w:tcW w:w="2009" w:type="dxa"/>
            <w:gridSpan w:val="2"/>
            <w:vMerge/>
            <w:vAlign w:val="center"/>
          </w:tcPr>
          <w:p w14:paraId="56DBD027" w14:textId="5F7BBAD0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9CD3D83" w14:textId="78662355" w:rsidR="00966A96" w:rsidRPr="00A51B38" w:rsidRDefault="00966A96" w:rsidP="00966A96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14:paraId="61BDA028" w14:textId="6EC62C3A" w:rsidR="00966A96" w:rsidRPr="005F0E49" w:rsidRDefault="00966A96" w:rsidP="00966A96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Merge/>
            <w:vAlign w:val="center"/>
          </w:tcPr>
          <w:p w14:paraId="42B60901" w14:textId="2CB43976" w:rsidR="00966A96" w:rsidRPr="005F0E49" w:rsidRDefault="00966A96" w:rsidP="00966A96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C844979" w14:textId="0FDBE217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3C5855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5A038631" w14:textId="77777777" w:rsidR="00966A96" w:rsidRPr="00A51B38" w:rsidRDefault="00966A96" w:rsidP="00966A96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966A96" w:rsidRPr="00941403" w14:paraId="2F1C8C4F" w14:textId="77777777" w:rsidTr="002B10B3">
        <w:trPr>
          <w:trHeight w:val="533"/>
        </w:trPr>
        <w:tc>
          <w:tcPr>
            <w:tcW w:w="540" w:type="dxa"/>
            <w:vAlign w:val="center"/>
          </w:tcPr>
          <w:p w14:paraId="30AD112D" w14:textId="09EAB1AC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4</w:t>
            </w:r>
          </w:p>
        </w:tc>
        <w:tc>
          <w:tcPr>
            <w:tcW w:w="3420" w:type="dxa"/>
            <w:gridSpan w:val="3"/>
            <w:vAlign w:val="center"/>
          </w:tcPr>
          <w:p w14:paraId="7F54F825" w14:textId="77777777" w:rsidR="007149F2" w:rsidRPr="007047B5" w:rsidRDefault="007149F2" w:rsidP="00C44E32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nb-NO"/>
              </w:rPr>
            </w:pPr>
            <w:r w:rsidRPr="007047B5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nb-NO"/>
              </w:rPr>
              <w:t>Timing Belt:</w:t>
            </w:r>
          </w:p>
          <w:p w14:paraId="7A78AE2E" w14:textId="01E942C2" w:rsidR="00966A96" w:rsidRPr="006260FA" w:rsidRDefault="00303EC7" w:rsidP="00966A96">
            <w:pPr>
              <w:rPr>
                <w:rFonts w:ascii="Verdana" w:hAnsi="Verdana"/>
                <w:b/>
                <w:i/>
                <w:color w:val="EE0000"/>
                <w:sz w:val="18"/>
                <w:szCs w:val="18"/>
                <w:lang w:val="nb-NO"/>
              </w:rPr>
            </w:pPr>
            <w:r w:rsidRPr="006260FA">
              <w:rPr>
                <w:rFonts w:ascii="Verdana" w:eastAsia="Malgun Gothic" w:hAnsi="Verdana" w:cs="Malgun Gothic"/>
                <w:i/>
                <w:iCs/>
                <w:color w:val="EE0000"/>
                <w:sz w:val="18"/>
                <w:szCs w:val="18"/>
                <w:lang w:val="nb-NO"/>
              </w:rPr>
              <w:t>Rubber timing belt HTD8M936/944/952/960/968/976/984/992/1000/1008</w:t>
            </w:r>
            <w:r w:rsidRPr="006260FA">
              <w:rPr>
                <w:rFonts w:ascii="Malgun Gothic" w:eastAsia="Malgun Gothic" w:hAnsi="Malgun Gothic" w:cs="Malgun Gothic"/>
                <w:b/>
                <w:bCs/>
                <w:i/>
                <w:iCs/>
                <w:color w:val="EE0000"/>
                <w:sz w:val="18"/>
                <w:szCs w:val="18"/>
                <w:lang w:val="nb-NO"/>
              </w:rPr>
              <w:t xml:space="preserve"> </w:t>
            </w:r>
            <w:r w:rsidRPr="006260FA">
              <w:rPr>
                <w:rFonts w:ascii="Malgun Gothic" w:eastAsia="Malgun Gothic" w:hAnsi="Malgun Gothic" w:cs="Malgun Gothic"/>
                <w:b/>
                <w:bCs/>
                <w:i/>
                <w:iCs/>
                <w:color w:val="EE0000"/>
                <w:sz w:val="18"/>
                <w:szCs w:val="18"/>
                <w:lang w:val="nb-NO"/>
              </w:rPr>
              <w:br/>
            </w:r>
            <w:r w:rsidR="007149F2" w:rsidRPr="006260FA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nb-NO"/>
              </w:rPr>
              <w:t>[</w:t>
            </w:r>
            <w:r w:rsidR="006260FA" w:rsidRPr="006260FA">
              <w:rPr>
                <w:rFonts w:ascii="Malgun Gothic" w:eastAsia="Malgun Gothic" w:hAnsi="Malgun Gothic" w:cs="Malgun Gothic"/>
                <w:b/>
                <w:i/>
                <w:iCs/>
                <w:color w:val="EE0000"/>
                <w:sz w:val="18"/>
                <w:szCs w:val="18"/>
                <w:lang w:val="nb-NO"/>
              </w:rPr>
              <w:t>HTD8M952</w:t>
            </w:r>
            <w:r w:rsidR="007149F2" w:rsidRPr="006260FA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nb-NO"/>
              </w:rPr>
              <w:t>]</w:t>
            </w:r>
          </w:p>
        </w:tc>
        <w:tc>
          <w:tcPr>
            <w:tcW w:w="2009" w:type="dxa"/>
            <w:gridSpan w:val="2"/>
            <w:vMerge/>
            <w:vAlign w:val="center"/>
          </w:tcPr>
          <w:p w14:paraId="02BF1BD1" w14:textId="0F91BD59" w:rsidR="00966A96" w:rsidRPr="006260FA" w:rsidRDefault="00966A96" w:rsidP="00966A96">
            <w:pPr>
              <w:jc w:val="center"/>
              <w:rPr>
                <w:rFonts w:ascii="Verdana" w:hAnsi="Verdana"/>
                <w:b/>
                <w:i/>
                <w:color w:val="EE0000"/>
                <w:sz w:val="16"/>
                <w:szCs w:val="16"/>
                <w:lang w:val="nb-NO"/>
              </w:rPr>
            </w:pPr>
          </w:p>
        </w:tc>
        <w:tc>
          <w:tcPr>
            <w:tcW w:w="992" w:type="dxa"/>
            <w:vMerge/>
            <w:vAlign w:val="center"/>
          </w:tcPr>
          <w:p w14:paraId="789AD333" w14:textId="36985B7B" w:rsidR="00966A96" w:rsidRPr="006260FA" w:rsidRDefault="00966A96" w:rsidP="00966A96">
            <w:pPr>
              <w:jc w:val="right"/>
              <w:rPr>
                <w:rFonts w:ascii="Verdana" w:hAnsi="Verdana"/>
                <w:b/>
                <w:i/>
                <w:color w:val="EE0000"/>
                <w:sz w:val="16"/>
                <w:szCs w:val="16"/>
                <w:lang w:val="nb-NO"/>
              </w:rPr>
            </w:pPr>
          </w:p>
        </w:tc>
        <w:tc>
          <w:tcPr>
            <w:tcW w:w="1276" w:type="dxa"/>
            <w:vMerge/>
            <w:vAlign w:val="center"/>
          </w:tcPr>
          <w:p w14:paraId="66A54729" w14:textId="10E74A43" w:rsidR="00966A96" w:rsidRPr="006260FA" w:rsidRDefault="00966A96" w:rsidP="00966A96">
            <w:pPr>
              <w:jc w:val="right"/>
              <w:rPr>
                <w:rFonts w:ascii="Verdana" w:hAnsi="Verdana"/>
                <w:color w:val="EE0000"/>
                <w:sz w:val="16"/>
                <w:szCs w:val="16"/>
                <w:lang w:val="nb-NO"/>
              </w:rPr>
            </w:pPr>
          </w:p>
        </w:tc>
        <w:tc>
          <w:tcPr>
            <w:tcW w:w="1303" w:type="dxa"/>
            <w:vMerge/>
            <w:vAlign w:val="center"/>
          </w:tcPr>
          <w:p w14:paraId="6DA7D592" w14:textId="7D8CEF5A" w:rsidR="00966A96" w:rsidRPr="006260FA" w:rsidRDefault="00966A96" w:rsidP="00966A96">
            <w:pPr>
              <w:jc w:val="right"/>
              <w:rPr>
                <w:rFonts w:ascii="Verdana" w:hAnsi="Verdana"/>
                <w:color w:val="EE0000"/>
                <w:sz w:val="16"/>
                <w:szCs w:val="16"/>
                <w:lang w:val="nb-NO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AB92E89" w14:textId="017D45E8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3C5855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0D3B1836" w14:textId="77777777" w:rsidR="00966A96" w:rsidRPr="00A51B38" w:rsidRDefault="00966A96" w:rsidP="00966A96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8E3D39" w:rsidRPr="00941403" w14:paraId="26D02626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753F917B" w14:textId="0BAECF0E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5</w:t>
            </w:r>
          </w:p>
        </w:tc>
        <w:tc>
          <w:tcPr>
            <w:tcW w:w="3420" w:type="dxa"/>
            <w:gridSpan w:val="3"/>
            <w:vAlign w:val="center"/>
          </w:tcPr>
          <w:p w14:paraId="3BA41452" w14:textId="464A9C94" w:rsidR="0017447F" w:rsidRPr="0017447F" w:rsidRDefault="0017447F" w:rsidP="0017447F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17447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Anti-slip self-adhesive tape</w:t>
            </w:r>
          </w:p>
          <w:p w14:paraId="22BD1345" w14:textId="20AC7378" w:rsidR="008E3D39" w:rsidRPr="00A51B38" w:rsidRDefault="0017447F" w:rsidP="008E3D3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17447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[10.0 cm wide * 2 m long [Black]]</w:t>
            </w:r>
          </w:p>
        </w:tc>
        <w:tc>
          <w:tcPr>
            <w:tcW w:w="2009" w:type="dxa"/>
            <w:gridSpan w:val="2"/>
            <w:vAlign w:val="center"/>
          </w:tcPr>
          <w:p w14:paraId="4A991402" w14:textId="017979D4" w:rsidR="008E3D39" w:rsidRPr="00A51B38" w:rsidRDefault="001D4EAC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Taobao</w:t>
            </w:r>
          </w:p>
        </w:tc>
        <w:tc>
          <w:tcPr>
            <w:tcW w:w="992" w:type="dxa"/>
            <w:vAlign w:val="center"/>
          </w:tcPr>
          <w:p w14:paraId="6DA177AD" w14:textId="464AAD88" w:rsidR="008E3D39" w:rsidRPr="00A51B38" w:rsidRDefault="008E3D39" w:rsidP="008E3D3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</w:t>
            </w:r>
            <w:r w:rsidR="00C47CD2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6.70</w:t>
            </w:r>
          </w:p>
        </w:tc>
        <w:tc>
          <w:tcPr>
            <w:tcW w:w="1276" w:type="dxa"/>
            <w:vAlign w:val="center"/>
          </w:tcPr>
          <w:p w14:paraId="667917B7" w14:textId="06C17B12" w:rsidR="008E3D39" w:rsidRPr="008E3D39" w:rsidRDefault="00A56F4B" w:rsidP="008E3D3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A56F4B"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2701763509087008756</w:t>
            </w:r>
          </w:p>
        </w:tc>
        <w:tc>
          <w:tcPr>
            <w:tcW w:w="1303" w:type="dxa"/>
            <w:vAlign w:val="center"/>
          </w:tcPr>
          <w:p w14:paraId="4E8FA8A9" w14:textId="3FB4A28B" w:rsidR="008E3D39" w:rsidRPr="008E3D39" w:rsidRDefault="00A56F4B" w:rsidP="008E3D3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19</w:t>
            </w:r>
            <w:r w:rsidR="008E3D39" w:rsidRPr="008E3D39">
              <w:rPr>
                <w:rFonts w:ascii="Verdana" w:hAnsi="Verdana"/>
                <w:bCs/>
                <w:color w:val="EE0000"/>
                <w:sz w:val="16"/>
                <w:szCs w:val="16"/>
              </w:rPr>
              <w:t>/0</w:t>
            </w: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3</w:t>
            </w:r>
            <w:r w:rsidR="008E3D39" w:rsidRPr="008E3D39">
              <w:rPr>
                <w:rFonts w:ascii="Verdana" w:hAnsi="Verdana"/>
                <w:bCs/>
                <w:color w:val="EE0000"/>
                <w:sz w:val="16"/>
                <w:szCs w:val="16"/>
              </w:rPr>
              <w:t>/2026</w:t>
            </w:r>
          </w:p>
        </w:tc>
        <w:tc>
          <w:tcPr>
            <w:tcW w:w="810" w:type="dxa"/>
            <w:gridSpan w:val="2"/>
            <w:vAlign w:val="center"/>
          </w:tcPr>
          <w:p w14:paraId="78464BC9" w14:textId="38342C10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3C5855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3BD6498B" w14:textId="77777777" w:rsidR="008E3D39" w:rsidRPr="00A51B38" w:rsidRDefault="008E3D39" w:rsidP="008E3D3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8E3D39" w:rsidRPr="00941403" w14:paraId="7457E1FE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1A5452AE" w14:textId="559D37E6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6</w:t>
            </w:r>
          </w:p>
        </w:tc>
        <w:tc>
          <w:tcPr>
            <w:tcW w:w="3420" w:type="dxa"/>
            <w:gridSpan w:val="3"/>
            <w:vAlign w:val="center"/>
          </w:tcPr>
          <w:p w14:paraId="1C4DE317" w14:textId="77777777" w:rsidR="0017447F" w:rsidRPr="0017447F" w:rsidRDefault="0017447F" w:rsidP="0017447F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17447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3D Printing Filament:</w:t>
            </w:r>
          </w:p>
          <w:p w14:paraId="730DA359" w14:textId="470ABDF0" w:rsidR="0017447F" w:rsidRPr="009325B8" w:rsidRDefault="0017447F" w:rsidP="0017447F">
            <w:pPr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</w:pPr>
            <w:r w:rsidRPr="009325B8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  <w:t>[Hot Item] R3D PETG 3D Printing Material, Skin-tone Transparent, 1.75mm High-Toughness Printing Pen Mater</w:t>
            </w:r>
          </w:p>
          <w:p w14:paraId="2FF48CA4" w14:textId="0225874B" w:rsidR="008E3D39" w:rsidRPr="00A51B38" w:rsidRDefault="0017447F" w:rsidP="008E3D3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17447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[PETG Black 1kg [Economy Size]]</w:t>
            </w:r>
          </w:p>
        </w:tc>
        <w:tc>
          <w:tcPr>
            <w:tcW w:w="2009" w:type="dxa"/>
            <w:gridSpan w:val="2"/>
            <w:vAlign w:val="center"/>
          </w:tcPr>
          <w:p w14:paraId="53C44898" w14:textId="2FB2C4A2" w:rsidR="008E3D39" w:rsidRPr="00A51B38" w:rsidRDefault="001D4EAC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Taobao</w:t>
            </w:r>
          </w:p>
        </w:tc>
        <w:tc>
          <w:tcPr>
            <w:tcW w:w="992" w:type="dxa"/>
            <w:vAlign w:val="center"/>
          </w:tcPr>
          <w:p w14:paraId="2C21C0F8" w14:textId="25761C72" w:rsidR="008E3D39" w:rsidRPr="00A51B38" w:rsidRDefault="008E3D39" w:rsidP="008E3D3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</w:t>
            </w:r>
            <w:r w:rsidR="00394FDF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39.49</w:t>
            </w:r>
          </w:p>
        </w:tc>
        <w:tc>
          <w:tcPr>
            <w:tcW w:w="1276" w:type="dxa"/>
            <w:vAlign w:val="center"/>
          </w:tcPr>
          <w:p w14:paraId="25F4A417" w14:textId="30463E33" w:rsidR="008E3D39" w:rsidRPr="008E3D39" w:rsidRDefault="00E106BD" w:rsidP="008E3D3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E106BD"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2701763509087126785</w:t>
            </w:r>
          </w:p>
        </w:tc>
        <w:tc>
          <w:tcPr>
            <w:tcW w:w="1303" w:type="dxa"/>
            <w:vAlign w:val="center"/>
          </w:tcPr>
          <w:p w14:paraId="3547D076" w14:textId="1B5C5ABA" w:rsidR="008E3D39" w:rsidRPr="008E3D39" w:rsidRDefault="001277D4" w:rsidP="008E3D3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19</w:t>
            </w:r>
            <w:r w:rsidR="008E3D39" w:rsidRPr="008E3D39">
              <w:rPr>
                <w:rFonts w:ascii="Verdana" w:hAnsi="Verdana"/>
                <w:bCs/>
                <w:color w:val="EE0000"/>
                <w:sz w:val="16"/>
                <w:szCs w:val="16"/>
              </w:rPr>
              <w:t>/0</w:t>
            </w: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3</w:t>
            </w:r>
            <w:r w:rsidR="008E3D39" w:rsidRPr="008E3D39">
              <w:rPr>
                <w:rFonts w:ascii="Verdana" w:hAnsi="Verdana"/>
                <w:bCs/>
                <w:color w:val="EE0000"/>
                <w:sz w:val="16"/>
                <w:szCs w:val="16"/>
              </w:rPr>
              <w:t>/2026</w:t>
            </w:r>
          </w:p>
        </w:tc>
        <w:tc>
          <w:tcPr>
            <w:tcW w:w="810" w:type="dxa"/>
            <w:gridSpan w:val="2"/>
            <w:vAlign w:val="center"/>
          </w:tcPr>
          <w:p w14:paraId="1F150AFF" w14:textId="448B417F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3C5855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0553A119" w14:textId="77777777" w:rsidR="008E3D39" w:rsidRPr="00A51B38" w:rsidRDefault="008E3D39" w:rsidP="008E3D3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1D4EAC" w:rsidRPr="00941403" w14:paraId="5FF4EB61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7535168A" w14:textId="12CEE8DF" w:rsidR="001D4EAC" w:rsidRDefault="001D4EAC" w:rsidP="001D4EAC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7</w:t>
            </w:r>
          </w:p>
        </w:tc>
        <w:tc>
          <w:tcPr>
            <w:tcW w:w="3420" w:type="dxa"/>
            <w:gridSpan w:val="3"/>
            <w:vAlign w:val="center"/>
          </w:tcPr>
          <w:p w14:paraId="2656DFEC" w14:textId="15B80F21" w:rsidR="009B1227" w:rsidRDefault="009B1227" w:rsidP="001D4EAC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Spring:</w:t>
            </w:r>
          </w:p>
          <w:p w14:paraId="44CA854A" w14:textId="77777777" w:rsidR="001D4EAC" w:rsidRPr="009B1227" w:rsidRDefault="001D4EAC" w:rsidP="001D4EAC">
            <w:pPr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</w:pPr>
            <w:r w:rsidRPr="009B1227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  <w:t xml:space="preserve">304 stainless steel spring with low pressure, custom shock absorption, high pressure </w:t>
            </w:r>
            <w:proofErr w:type="gramStart"/>
            <w:r w:rsidRPr="009B1227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  <w:t>return</w:t>
            </w:r>
            <w:proofErr w:type="gramEnd"/>
            <w:r w:rsidRPr="009B1227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  <w:t xml:space="preserve"> steel wire compression tension spring</w:t>
            </w:r>
          </w:p>
          <w:p w14:paraId="286849D1" w14:textId="77777777" w:rsidR="001D4EAC" w:rsidRPr="001D4EAC" w:rsidRDefault="001D4EAC" w:rsidP="001D4EAC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1D4EAC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[Free length: 140mm</w:t>
            </w:r>
          </w:p>
          <w:p w14:paraId="43E499E9" w14:textId="77777777" w:rsidR="001D4EAC" w:rsidRPr="001D4EAC" w:rsidRDefault="001D4EAC" w:rsidP="001D4EAC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1D4EAC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lastRenderedPageBreak/>
              <w:t>Outer diameter (OD):35mm</w:t>
            </w:r>
          </w:p>
          <w:p w14:paraId="33F16852" w14:textId="77777777" w:rsidR="001D4EAC" w:rsidRPr="001D4EAC" w:rsidRDefault="001D4EAC" w:rsidP="001D4EAC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1D4EAC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Wire diameter:4 mm</w:t>
            </w:r>
          </w:p>
          <w:p w14:paraId="4F3BE21D" w14:textId="77777777" w:rsidR="001D4EAC" w:rsidRPr="001D4EAC" w:rsidRDefault="001D4EAC" w:rsidP="001D4EAC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1D4EAC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Spring rate:10 N/mm</w:t>
            </w:r>
          </w:p>
          <w:p w14:paraId="475E4196" w14:textId="77777777" w:rsidR="001D4EAC" w:rsidRPr="001D4EAC" w:rsidRDefault="001D4EAC" w:rsidP="001D4EAC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proofErr w:type="spellStart"/>
            <w:proofErr w:type="gramStart"/>
            <w:r w:rsidRPr="001D4EAC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Material:Music</w:t>
            </w:r>
            <w:proofErr w:type="spellEnd"/>
            <w:proofErr w:type="gramEnd"/>
            <w:r w:rsidRPr="001D4EAC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 xml:space="preserve"> wire (ASTM A228)</w:t>
            </w:r>
          </w:p>
          <w:p w14:paraId="10AEA2F9" w14:textId="0606E32C" w:rsidR="001D4EAC" w:rsidRPr="0017447F" w:rsidRDefault="001D4EAC" w:rsidP="001D4EAC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1D4EAC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Type: Compression, closed and ground ends]</w:t>
            </w:r>
          </w:p>
        </w:tc>
        <w:tc>
          <w:tcPr>
            <w:tcW w:w="2009" w:type="dxa"/>
            <w:gridSpan w:val="2"/>
            <w:vAlign w:val="center"/>
          </w:tcPr>
          <w:p w14:paraId="16AEE13C" w14:textId="782E3CBF" w:rsidR="001D4EAC" w:rsidRDefault="001D4EAC" w:rsidP="001D4EAC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  <w:lang w:val="en-SG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lastRenderedPageBreak/>
              <w:t>Taobao</w:t>
            </w:r>
          </w:p>
        </w:tc>
        <w:tc>
          <w:tcPr>
            <w:tcW w:w="992" w:type="dxa"/>
            <w:vAlign w:val="center"/>
          </w:tcPr>
          <w:p w14:paraId="4E0365CE" w14:textId="6A4CC61D" w:rsidR="001D4EAC" w:rsidRDefault="009537D1" w:rsidP="001D4EAC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$20.21</w:t>
            </w:r>
          </w:p>
        </w:tc>
        <w:tc>
          <w:tcPr>
            <w:tcW w:w="1276" w:type="dxa"/>
            <w:vAlign w:val="center"/>
          </w:tcPr>
          <w:p w14:paraId="736573B6" w14:textId="235CCA56" w:rsidR="001D4EAC" w:rsidRPr="008E3D39" w:rsidRDefault="001D760D" w:rsidP="001D4EAC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</w:pPr>
            <w:r w:rsidRPr="001D760D"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4502185922167028722</w:t>
            </w:r>
          </w:p>
        </w:tc>
        <w:tc>
          <w:tcPr>
            <w:tcW w:w="1303" w:type="dxa"/>
            <w:vAlign w:val="center"/>
          </w:tcPr>
          <w:p w14:paraId="16151231" w14:textId="5EDB8311" w:rsidR="001D4EAC" w:rsidRPr="008E3D39" w:rsidRDefault="00123689" w:rsidP="001D4EAC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25/03/2026</w:t>
            </w:r>
          </w:p>
        </w:tc>
        <w:tc>
          <w:tcPr>
            <w:tcW w:w="810" w:type="dxa"/>
            <w:gridSpan w:val="2"/>
            <w:vAlign w:val="center"/>
          </w:tcPr>
          <w:p w14:paraId="4167AC0E" w14:textId="1D686215" w:rsidR="001D4EAC" w:rsidRPr="003C5855" w:rsidRDefault="001D4EAC" w:rsidP="001D4EAC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41406F26" w14:textId="77777777" w:rsidR="001D4EAC" w:rsidRPr="00A51B38" w:rsidRDefault="001D4EAC" w:rsidP="001D4EAC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8E3D39" w:rsidRPr="00941403" w14:paraId="71585072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6A85CA07" w14:textId="26C87361" w:rsidR="008E3D39" w:rsidRPr="00A51B38" w:rsidRDefault="001D4EAC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8</w:t>
            </w:r>
          </w:p>
        </w:tc>
        <w:tc>
          <w:tcPr>
            <w:tcW w:w="3420" w:type="dxa"/>
            <w:gridSpan w:val="3"/>
            <w:vAlign w:val="center"/>
          </w:tcPr>
          <w:p w14:paraId="29A45905" w14:textId="4F5D1F2D" w:rsidR="008E3D39" w:rsidRPr="00A51B38" w:rsidRDefault="001D4EAC" w:rsidP="008E3D3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17447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Nail Gun Refill -- Max Refill 1208-FA</w:t>
            </w:r>
          </w:p>
        </w:tc>
        <w:tc>
          <w:tcPr>
            <w:tcW w:w="2009" w:type="dxa"/>
            <w:gridSpan w:val="2"/>
            <w:vAlign w:val="center"/>
          </w:tcPr>
          <w:p w14:paraId="20F7CC91" w14:textId="4976D8CD" w:rsidR="008E3D39" w:rsidRPr="00A51B38" w:rsidRDefault="001D4EAC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Art Friend</w:t>
            </w:r>
          </w:p>
        </w:tc>
        <w:tc>
          <w:tcPr>
            <w:tcW w:w="992" w:type="dxa"/>
            <w:vAlign w:val="center"/>
          </w:tcPr>
          <w:p w14:paraId="5D6F8F8B" w14:textId="0D04E434" w:rsidR="008E3D39" w:rsidRPr="00A51B38" w:rsidRDefault="001D4EAC" w:rsidP="008E3D3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</w:t>
            </w:r>
            <w:r w:rsidR="00982F86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6.16</w:t>
            </w:r>
          </w:p>
        </w:tc>
        <w:tc>
          <w:tcPr>
            <w:tcW w:w="1276" w:type="dxa"/>
            <w:vAlign w:val="center"/>
          </w:tcPr>
          <w:p w14:paraId="1BE2C288" w14:textId="32027090" w:rsidR="008E3D39" w:rsidRPr="008E3D39" w:rsidRDefault="002D4AD5" w:rsidP="008E3D3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0000SG3P08001006366</w:t>
            </w:r>
          </w:p>
        </w:tc>
        <w:tc>
          <w:tcPr>
            <w:tcW w:w="1303" w:type="dxa"/>
            <w:vAlign w:val="center"/>
          </w:tcPr>
          <w:p w14:paraId="654D989F" w14:textId="0813D832" w:rsidR="008E3D39" w:rsidRPr="008E3D39" w:rsidRDefault="003A7CBF" w:rsidP="008E3D3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18/03</w:t>
            </w:r>
            <w:r w:rsidR="008E3D39" w:rsidRPr="008E3D39">
              <w:rPr>
                <w:rFonts w:ascii="Verdana" w:hAnsi="Verdana"/>
                <w:bCs/>
                <w:color w:val="EE0000"/>
                <w:sz w:val="16"/>
                <w:szCs w:val="16"/>
              </w:rPr>
              <w:t>/2026</w:t>
            </w:r>
          </w:p>
        </w:tc>
        <w:tc>
          <w:tcPr>
            <w:tcW w:w="810" w:type="dxa"/>
            <w:gridSpan w:val="2"/>
            <w:vAlign w:val="center"/>
          </w:tcPr>
          <w:p w14:paraId="6CE4F4F5" w14:textId="2D5C7D41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3C5855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26965C1B" w14:textId="77777777" w:rsidR="008E3D39" w:rsidRPr="00A51B38" w:rsidRDefault="008E3D39" w:rsidP="008E3D3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0A5E2C58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6413210B" w14:textId="72FF04D6" w:rsidR="008F17A9" w:rsidRPr="00A51B38" w:rsidRDefault="001D4EAC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9</w:t>
            </w:r>
          </w:p>
        </w:tc>
        <w:tc>
          <w:tcPr>
            <w:tcW w:w="3420" w:type="dxa"/>
            <w:gridSpan w:val="3"/>
            <w:vAlign w:val="center"/>
          </w:tcPr>
          <w:p w14:paraId="4CE7981C" w14:textId="0CE8BDFE" w:rsidR="008F17A9" w:rsidRPr="00A51B38" w:rsidRDefault="001D4EAC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17447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Wooden Plate - PINE Val Plaque 5x7 Oval Plaid</w:t>
            </w:r>
          </w:p>
        </w:tc>
        <w:tc>
          <w:tcPr>
            <w:tcW w:w="2009" w:type="dxa"/>
            <w:gridSpan w:val="2"/>
            <w:vAlign w:val="center"/>
          </w:tcPr>
          <w:p w14:paraId="6BC34056" w14:textId="3E751412" w:rsidR="008F17A9" w:rsidRPr="00A51B38" w:rsidRDefault="001D4EAC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Art Friend</w:t>
            </w:r>
          </w:p>
        </w:tc>
        <w:tc>
          <w:tcPr>
            <w:tcW w:w="992" w:type="dxa"/>
            <w:vAlign w:val="center"/>
          </w:tcPr>
          <w:p w14:paraId="3C881F19" w14:textId="3DBBF27B" w:rsidR="008F17A9" w:rsidRPr="00A51B38" w:rsidRDefault="00982F86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$10.95</w:t>
            </w:r>
          </w:p>
        </w:tc>
        <w:tc>
          <w:tcPr>
            <w:tcW w:w="1276" w:type="dxa"/>
            <w:vAlign w:val="center"/>
          </w:tcPr>
          <w:p w14:paraId="4D1DE5A9" w14:textId="3F089A13" w:rsidR="008F17A9" w:rsidRPr="008E3D39" w:rsidRDefault="002D4AD5" w:rsidP="008F17A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0000SG3P08001006366</w:t>
            </w:r>
          </w:p>
        </w:tc>
        <w:tc>
          <w:tcPr>
            <w:tcW w:w="1303" w:type="dxa"/>
            <w:vAlign w:val="center"/>
          </w:tcPr>
          <w:p w14:paraId="0F006D99" w14:textId="0F01F203" w:rsidR="008F17A9" w:rsidRPr="008E3D39" w:rsidRDefault="002D4AD5" w:rsidP="008F17A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18/03/2026</w:t>
            </w:r>
          </w:p>
        </w:tc>
        <w:tc>
          <w:tcPr>
            <w:tcW w:w="810" w:type="dxa"/>
            <w:gridSpan w:val="2"/>
            <w:vAlign w:val="center"/>
          </w:tcPr>
          <w:p w14:paraId="1E793AF6" w14:textId="48877ECB" w:rsidR="008F17A9" w:rsidRPr="00A51B38" w:rsidRDefault="001D4EAC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2BD7A192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057F3454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59D7D853" w14:textId="3C697337" w:rsidR="008F17A9" w:rsidRPr="00A51B38" w:rsidRDefault="001D4EAC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10</w:t>
            </w:r>
          </w:p>
        </w:tc>
        <w:tc>
          <w:tcPr>
            <w:tcW w:w="3420" w:type="dxa"/>
            <w:gridSpan w:val="3"/>
            <w:vAlign w:val="center"/>
          </w:tcPr>
          <w:p w14:paraId="4892D65F" w14:textId="2C756881" w:rsidR="008F17A9" w:rsidRPr="00A51B38" w:rsidRDefault="001D4EAC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17447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ZEPHYR VINYL, BROWN, 137CM</w:t>
            </w:r>
          </w:p>
        </w:tc>
        <w:tc>
          <w:tcPr>
            <w:tcW w:w="2009" w:type="dxa"/>
            <w:gridSpan w:val="2"/>
            <w:vAlign w:val="center"/>
          </w:tcPr>
          <w:p w14:paraId="4436DBC5" w14:textId="1801A28A" w:rsidR="008F17A9" w:rsidRPr="00A51B38" w:rsidRDefault="00B24613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Spotlight</w:t>
            </w:r>
          </w:p>
        </w:tc>
        <w:tc>
          <w:tcPr>
            <w:tcW w:w="992" w:type="dxa"/>
            <w:vAlign w:val="center"/>
          </w:tcPr>
          <w:p w14:paraId="0799E591" w14:textId="4EC67543" w:rsidR="008F17A9" w:rsidRPr="00A51B38" w:rsidRDefault="004258E7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$50.40</w:t>
            </w:r>
          </w:p>
        </w:tc>
        <w:tc>
          <w:tcPr>
            <w:tcW w:w="1276" w:type="dxa"/>
            <w:vAlign w:val="center"/>
          </w:tcPr>
          <w:p w14:paraId="3608ACB7" w14:textId="191CC73D" w:rsidR="008F17A9" w:rsidRPr="009E51D2" w:rsidRDefault="009E51D2" w:rsidP="008F17A9">
            <w:pPr>
              <w:jc w:val="right"/>
              <w:rPr>
                <w:rFonts w:ascii="Verdana" w:hAnsi="Verdana"/>
                <w:i/>
                <w:color w:val="EE0000"/>
                <w:sz w:val="16"/>
                <w:szCs w:val="16"/>
              </w:rPr>
            </w:pPr>
            <w:r w:rsidRPr="009E51D2">
              <w:rPr>
                <w:rFonts w:ascii="Verdana" w:hAnsi="Verdana"/>
                <w:bCs/>
                <w:i/>
                <w:iCs/>
                <w:color w:val="EE0000"/>
                <w:sz w:val="16"/>
                <w:szCs w:val="16"/>
              </w:rPr>
              <w:t>005912016105</w:t>
            </w:r>
          </w:p>
        </w:tc>
        <w:tc>
          <w:tcPr>
            <w:tcW w:w="1303" w:type="dxa"/>
            <w:vAlign w:val="center"/>
          </w:tcPr>
          <w:p w14:paraId="05D6B570" w14:textId="24CF103C" w:rsidR="008F17A9" w:rsidRPr="00A51B38" w:rsidRDefault="00CD606D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18/03/2026</w:t>
            </w:r>
          </w:p>
        </w:tc>
        <w:tc>
          <w:tcPr>
            <w:tcW w:w="810" w:type="dxa"/>
            <w:gridSpan w:val="2"/>
            <w:vAlign w:val="center"/>
          </w:tcPr>
          <w:p w14:paraId="18FB2BB5" w14:textId="1118104F" w:rsidR="008F17A9" w:rsidRPr="00A51B38" w:rsidRDefault="001D4EAC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76C8840F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B23754" w:rsidRPr="00941403" w14:paraId="3C0A4488" w14:textId="77777777" w:rsidTr="005F0E49">
        <w:trPr>
          <w:trHeight w:val="360"/>
        </w:trPr>
        <w:tc>
          <w:tcPr>
            <w:tcW w:w="5969" w:type="dxa"/>
            <w:gridSpan w:val="6"/>
            <w:tcBorders>
              <w:bottom w:val="single" w:sz="4" w:space="0" w:color="auto"/>
            </w:tcBorders>
            <w:vAlign w:val="center"/>
          </w:tcPr>
          <w:p w14:paraId="5CED56CA" w14:textId="77777777" w:rsidR="00B23754" w:rsidRPr="0026706A" w:rsidRDefault="00B23754" w:rsidP="00FE7F03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26706A">
              <w:rPr>
                <w:rFonts w:ascii="Verdana" w:hAnsi="Verdana"/>
                <w:b/>
                <w:sz w:val="16"/>
                <w:szCs w:val="16"/>
              </w:rPr>
              <w:t xml:space="preserve">Grand Total </w:t>
            </w:r>
            <w:r w:rsidRPr="00F27185">
              <w:rPr>
                <w:rFonts w:ascii="Verdana" w:hAnsi="Verdana"/>
                <w:b/>
                <w:sz w:val="16"/>
                <w:szCs w:val="16"/>
              </w:rPr>
              <w:t>(S$)</w:t>
            </w:r>
            <w:r>
              <w:rPr>
                <w:rFonts w:ascii="Verdana" w:hAnsi="Verdana"/>
                <w:b/>
                <w:sz w:val="16"/>
                <w:szCs w:val="16"/>
              </w:rPr>
              <w:t>:</w:t>
            </w:r>
          </w:p>
        </w:tc>
        <w:tc>
          <w:tcPr>
            <w:tcW w:w="5101" w:type="dxa"/>
            <w:gridSpan w:val="6"/>
            <w:tcBorders>
              <w:bottom w:val="single" w:sz="4" w:space="0" w:color="auto"/>
            </w:tcBorders>
            <w:vAlign w:val="center"/>
          </w:tcPr>
          <w:p w14:paraId="18277042" w14:textId="0F9B9989" w:rsidR="00B23754" w:rsidRPr="00B23754" w:rsidRDefault="001D4EAC" w:rsidP="00896835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1</w:t>
            </w:r>
            <w:r w:rsidR="00AA55E5">
              <w:rPr>
                <w:rFonts w:ascii="Verdana" w:hAnsi="Verdana"/>
                <w:b/>
                <w:sz w:val="16"/>
                <w:szCs w:val="16"/>
              </w:rPr>
              <w:t>95.54</w:t>
            </w:r>
          </w:p>
        </w:tc>
      </w:tr>
      <w:tr w:rsidR="008F17A9" w:rsidRPr="00941403" w14:paraId="38959CF5" w14:textId="77777777" w:rsidTr="005F0E49">
        <w:trPr>
          <w:trHeight w:val="144"/>
        </w:trPr>
        <w:tc>
          <w:tcPr>
            <w:tcW w:w="2234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70F3E3DA" w14:textId="77777777" w:rsidR="008F17A9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  <w:p w14:paraId="57792937" w14:textId="77777777" w:rsidR="00B23754" w:rsidRPr="0026706A" w:rsidRDefault="00B23754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47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F091B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294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7D40C0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929EDD3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</w:tr>
      <w:tr w:rsidR="008F17A9" w:rsidRPr="00896835" w14:paraId="4681752F" w14:textId="77777777" w:rsidTr="4EB02C5E">
        <w:trPr>
          <w:trHeight w:hRule="exact" w:val="288"/>
        </w:trPr>
        <w:tc>
          <w:tcPr>
            <w:tcW w:w="540" w:type="dxa"/>
            <w:tcBorders>
              <w:top w:val="nil"/>
              <w:bottom w:val="nil"/>
            </w:tcBorders>
            <w:vAlign w:val="center"/>
          </w:tcPr>
          <w:p w14:paraId="5EB32CA8" w14:textId="77777777" w:rsidR="008F17A9" w:rsidRPr="00896835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51814" w14:textId="77777777" w:rsidR="008F17A9" w:rsidRPr="00896835" w:rsidRDefault="008F17A9" w:rsidP="008F17A9">
            <w:pPr>
              <w:jc w:val="center"/>
              <w:rPr>
                <w:rFonts w:ascii="Verdana" w:hAnsi="Verdana"/>
                <w:b/>
                <w:sz w:val="20"/>
              </w:rPr>
            </w:pPr>
            <w:r w:rsidRPr="00896835">
              <w:rPr>
                <w:rFonts w:ascii="Verdana" w:hAnsi="Verdana"/>
                <w:b/>
                <w:sz w:val="20"/>
              </w:rPr>
              <w:t>x</w:t>
            </w:r>
          </w:p>
        </w:tc>
        <w:tc>
          <w:tcPr>
            <w:tcW w:w="9904" w:type="dxa"/>
            <w:gridSpan w:val="10"/>
            <w:tcBorders>
              <w:top w:val="nil"/>
              <w:bottom w:val="nil"/>
            </w:tcBorders>
            <w:vAlign w:val="center"/>
          </w:tcPr>
          <w:p w14:paraId="16397216" w14:textId="77777777" w:rsidR="00B23754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  <w:r w:rsidRPr="00896835">
              <w:rPr>
                <w:rFonts w:ascii="Verdana" w:hAnsi="Verdana"/>
                <w:b/>
                <w:i/>
                <w:sz w:val="20"/>
              </w:rPr>
              <w:t>I certify that the above information is accurate.</w:t>
            </w:r>
          </w:p>
          <w:p w14:paraId="34DA8006" w14:textId="77777777" w:rsidR="008F17A9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</w:p>
          <w:p w14:paraId="3D6E2B57" w14:textId="77777777" w:rsidR="00B23754" w:rsidRPr="00896835" w:rsidRDefault="00B23754" w:rsidP="008F17A9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98798E" w:rsidRPr="00896835" w14:paraId="1D30EBBD" w14:textId="77777777" w:rsidTr="4EB02C5E">
        <w:trPr>
          <w:trHeight w:hRule="exact" w:val="288"/>
        </w:trPr>
        <w:tc>
          <w:tcPr>
            <w:tcW w:w="11070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957F9" w14:textId="77777777" w:rsidR="0098798E" w:rsidRPr="00896835" w:rsidRDefault="0098798E" w:rsidP="008F17A9">
            <w:pPr>
              <w:rPr>
                <w:rFonts w:ascii="Verdana" w:hAnsi="Verdana"/>
                <w:b/>
                <w:i/>
                <w:sz w:val="20"/>
              </w:rPr>
            </w:pPr>
          </w:p>
        </w:tc>
      </w:tr>
      <w:tr w:rsidR="00B23754" w:rsidRPr="00896835" w14:paraId="5478E79D" w14:textId="77777777" w:rsidTr="4EB02C5E">
        <w:trPr>
          <w:trHeight w:val="710"/>
        </w:trPr>
        <w:tc>
          <w:tcPr>
            <w:tcW w:w="4945" w:type="dxa"/>
            <w:gridSpan w:val="5"/>
            <w:tcBorders>
              <w:top w:val="single" w:sz="4" w:space="0" w:color="auto"/>
            </w:tcBorders>
            <w:vAlign w:val="center"/>
          </w:tcPr>
          <w:p w14:paraId="78D063EF" w14:textId="1601B680" w:rsidR="00B23754" w:rsidRPr="00B23754" w:rsidRDefault="001D4EAC" w:rsidP="00B23754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noProof/>
                <w:sz w:val="22"/>
                <w:szCs w:val="22"/>
              </w:rPr>
              <w:drawing>
                <wp:anchor distT="0" distB="0" distL="114300" distR="114300" simplePos="0" relativeHeight="251658242" behindDoc="0" locked="0" layoutInCell="1" allowOverlap="1" wp14:anchorId="469EA36E" wp14:editId="544ACE94">
                  <wp:simplePos x="0" y="0"/>
                  <wp:positionH relativeFrom="column">
                    <wp:posOffset>1771015</wp:posOffset>
                  </wp:positionH>
                  <wp:positionV relativeFrom="paragraph">
                    <wp:posOffset>-183515</wp:posOffset>
                  </wp:positionV>
                  <wp:extent cx="764540" cy="509905"/>
                  <wp:effectExtent l="0" t="0" r="0" b="4445"/>
                  <wp:wrapNone/>
                  <wp:docPr id="19729801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980184" name="Picture 197298018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40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3754" w:rsidRPr="00B23754">
              <w:rPr>
                <w:rFonts w:ascii="Verdana" w:hAnsi="Verdana"/>
                <w:sz w:val="22"/>
                <w:szCs w:val="22"/>
              </w:rPr>
              <w:t xml:space="preserve">Signature of Requester: </w:t>
            </w:r>
          </w:p>
          <w:p w14:paraId="6D96C374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4BD52E41" w14:textId="7E7F0802" w:rsidR="00A51B38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  <w:r w:rsidR="004273C7">
              <w:rPr>
                <w:rFonts w:ascii="Verdana" w:hAnsi="Verdana"/>
                <w:sz w:val="22"/>
                <w:szCs w:val="22"/>
              </w:rPr>
              <w:t xml:space="preserve"> </w:t>
            </w:r>
            <w:r w:rsidR="000C07B1">
              <w:rPr>
                <w:rFonts w:ascii="Verdana" w:hAnsi="Verdana"/>
                <w:sz w:val="22"/>
                <w:szCs w:val="22"/>
              </w:rPr>
              <w:t>1</w:t>
            </w:r>
            <w:r w:rsidR="00E1146C">
              <w:rPr>
                <w:rFonts w:ascii="Verdana" w:hAnsi="Verdana"/>
                <w:sz w:val="22"/>
                <w:szCs w:val="22"/>
              </w:rPr>
              <w:t>8</w:t>
            </w:r>
            <w:r w:rsidR="001D4EAC">
              <w:rPr>
                <w:rFonts w:ascii="Verdana" w:hAnsi="Verdana"/>
                <w:sz w:val="22"/>
                <w:szCs w:val="22"/>
              </w:rPr>
              <w:t>/</w:t>
            </w:r>
            <w:r w:rsidR="000C07B1">
              <w:rPr>
                <w:rFonts w:ascii="Verdana" w:hAnsi="Verdana"/>
                <w:sz w:val="22"/>
                <w:szCs w:val="22"/>
              </w:rPr>
              <w:t>4</w:t>
            </w:r>
            <w:r w:rsidR="00A51B38">
              <w:rPr>
                <w:rFonts w:ascii="Verdana" w:hAnsi="Verdana"/>
                <w:sz w:val="22"/>
                <w:szCs w:val="22"/>
              </w:rPr>
              <w:t>/2026</w:t>
            </w:r>
          </w:p>
        </w:tc>
        <w:tc>
          <w:tcPr>
            <w:tcW w:w="6125" w:type="dxa"/>
            <w:gridSpan w:val="7"/>
            <w:tcBorders>
              <w:top w:val="single" w:sz="4" w:space="0" w:color="auto"/>
            </w:tcBorders>
            <w:vAlign w:val="center"/>
          </w:tcPr>
          <w:p w14:paraId="4C5C49DB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0B8A3306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Name of </w:t>
            </w:r>
            <w:r w:rsidR="004005DD">
              <w:rPr>
                <w:rFonts w:ascii="Verdana" w:hAnsi="Verdana"/>
                <w:sz w:val="22"/>
                <w:szCs w:val="22"/>
              </w:rPr>
              <w:t xml:space="preserve">Main </w:t>
            </w:r>
            <w:r w:rsidRPr="00B23754">
              <w:rPr>
                <w:rFonts w:ascii="Verdana" w:hAnsi="Verdana"/>
                <w:sz w:val="22"/>
                <w:szCs w:val="22"/>
              </w:rPr>
              <w:t>Supervisor:</w:t>
            </w:r>
          </w:p>
          <w:p w14:paraId="4FD42633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18CA5523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Signature: </w:t>
            </w:r>
          </w:p>
          <w:p w14:paraId="2530D4B1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5D5C4DE2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</w:p>
          <w:p w14:paraId="3924D129" w14:textId="77777777" w:rsidR="00B23754" w:rsidRPr="00B23754" w:rsidRDefault="00B23754" w:rsidP="00B23754">
            <w:pPr>
              <w:rPr>
                <w:rFonts w:ascii="Verdana" w:hAnsi="Verdana"/>
                <w:b/>
                <w:i/>
                <w:sz w:val="22"/>
                <w:szCs w:val="22"/>
              </w:rPr>
            </w:pPr>
          </w:p>
        </w:tc>
      </w:tr>
    </w:tbl>
    <w:p w14:paraId="1418E0C8" w14:textId="77777777" w:rsidR="0024738A" w:rsidRDefault="0024738A">
      <w:pPr>
        <w:rPr>
          <w:rFonts w:ascii="Verdana" w:hAnsi="Verdana"/>
          <w:sz w:val="6"/>
          <w:szCs w:val="6"/>
        </w:rPr>
      </w:pPr>
      <w:r>
        <w:rPr>
          <w:rFonts w:ascii="Verdana" w:hAnsi="Verdana"/>
          <w:sz w:val="6"/>
          <w:szCs w:val="6"/>
        </w:rPr>
        <w:br w:type="page"/>
      </w:r>
    </w:p>
    <w:p w14:paraId="31E0DE30" w14:textId="2B21C962" w:rsidR="00031CF2" w:rsidRPr="009325B8" w:rsidRDefault="00332C44">
      <w:pPr>
        <w:rPr>
          <w:rFonts w:ascii="Verdana" w:hAnsi="Verdana"/>
          <w:b/>
          <w:szCs w:val="24"/>
        </w:rPr>
      </w:pPr>
      <w:r w:rsidRPr="009325B8">
        <w:rPr>
          <w:rFonts w:ascii="Verdana" w:hAnsi="Verdana"/>
          <w:b/>
          <w:bCs/>
          <w:i/>
          <w:iCs/>
          <w:szCs w:val="24"/>
        </w:rPr>
        <w:lastRenderedPageBreak/>
        <w:t>Small Pulley</w:t>
      </w:r>
      <w:r w:rsidR="007915A2" w:rsidRPr="009325B8">
        <w:rPr>
          <w:rFonts w:ascii="Verdana" w:hAnsi="Verdana"/>
          <w:b/>
          <w:bCs/>
          <w:i/>
          <w:iCs/>
          <w:szCs w:val="24"/>
        </w:rPr>
        <w:t xml:space="preserve"> x1, </w:t>
      </w:r>
      <w:r w:rsidR="00197A78" w:rsidRPr="009325B8">
        <w:rPr>
          <w:rFonts w:ascii="Verdana" w:hAnsi="Verdana"/>
          <w:b/>
          <w:bCs/>
          <w:i/>
          <w:iCs/>
          <w:szCs w:val="24"/>
        </w:rPr>
        <w:t xml:space="preserve">Large Pulley x1, Idler Pulley x1, </w:t>
      </w:r>
      <w:r w:rsidR="00F31070" w:rsidRPr="009325B8">
        <w:rPr>
          <w:rFonts w:ascii="Verdana" w:hAnsi="Verdana"/>
          <w:b/>
          <w:bCs/>
          <w:i/>
          <w:iCs/>
          <w:szCs w:val="24"/>
        </w:rPr>
        <w:t xml:space="preserve">Timing Belt </w:t>
      </w:r>
      <w:r w:rsidR="00730A58" w:rsidRPr="009325B8">
        <w:rPr>
          <w:rFonts w:ascii="Verdana" w:hAnsi="Verdana"/>
          <w:b/>
          <w:bCs/>
          <w:i/>
          <w:iCs/>
          <w:szCs w:val="24"/>
        </w:rPr>
        <w:t xml:space="preserve">952mm </w:t>
      </w:r>
      <w:r w:rsidR="00F31070" w:rsidRPr="009325B8">
        <w:rPr>
          <w:rFonts w:ascii="Verdana" w:hAnsi="Verdana"/>
          <w:b/>
          <w:bCs/>
          <w:i/>
          <w:iCs/>
          <w:szCs w:val="24"/>
        </w:rPr>
        <w:t>x1</w:t>
      </w:r>
      <w:r w:rsidR="009325B8" w:rsidRPr="009325B8">
        <w:rPr>
          <w:rFonts w:ascii="Verdana" w:hAnsi="Verdana"/>
          <w:b/>
          <w:bCs/>
          <w:i/>
          <w:iCs/>
          <w:szCs w:val="24"/>
        </w:rPr>
        <w:t>, Anti-slip self-adhesive tape x1</w:t>
      </w:r>
      <w:r w:rsidR="009325B8" w:rsidRPr="009325B8">
        <w:rPr>
          <w:rFonts w:ascii="Verdana" w:hAnsi="Verdana"/>
          <w:b/>
          <w:bCs/>
          <w:szCs w:val="24"/>
        </w:rPr>
        <w:t>, 3D Filament</w:t>
      </w:r>
      <w:r w:rsidR="009325B8">
        <w:rPr>
          <w:rFonts w:ascii="Verdana" w:hAnsi="Verdana"/>
          <w:b/>
          <w:bCs/>
          <w:szCs w:val="24"/>
        </w:rPr>
        <w:t xml:space="preserve"> x6</w:t>
      </w:r>
    </w:p>
    <w:p w14:paraId="4CB284CB" w14:textId="77777777" w:rsidR="00332C44" w:rsidRDefault="00332C44">
      <w:pPr>
        <w:rPr>
          <w:rFonts w:ascii="Verdana" w:hAnsi="Verdana"/>
          <w:szCs w:val="24"/>
        </w:rPr>
      </w:pPr>
    </w:p>
    <w:p w14:paraId="4C240510" w14:textId="7251F1B4" w:rsidR="00031CF2" w:rsidRDefault="00031CF2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5F12E16A" w14:textId="2C8EFA08" w:rsidR="002E0B53" w:rsidRDefault="002E0B53">
      <w:pPr>
        <w:rPr>
          <w:rFonts w:ascii="Verdana" w:hAnsi="Verdana"/>
          <w:szCs w:val="24"/>
        </w:rPr>
      </w:pPr>
      <w:r>
        <w:rPr>
          <w:noProof/>
        </w:rPr>
        <w:drawing>
          <wp:inline distT="0" distB="0" distL="0" distR="0" wp14:anchorId="041ACC3E" wp14:editId="057C6AC9">
            <wp:extent cx="1915401" cy="1436780"/>
            <wp:effectExtent l="0" t="8255" r="635" b="635"/>
            <wp:docPr id="2031997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33343" cy="145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02DA92" wp14:editId="511749F0">
            <wp:extent cx="1896101" cy="1422302"/>
            <wp:effectExtent l="8255" t="0" r="0" b="0"/>
            <wp:docPr id="1070672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10648" cy="143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8DCFC" wp14:editId="5CE8266F">
            <wp:extent cx="2497015" cy="1873059"/>
            <wp:effectExtent l="0" t="0" r="0" b="0"/>
            <wp:docPr id="4955438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265" cy="1876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52B21" w14:textId="45C99C75" w:rsidR="00031CF2" w:rsidRDefault="002E0B53">
      <w:pPr>
        <w:rPr>
          <w:rFonts w:ascii="Verdana" w:hAnsi="Verdana"/>
          <w:szCs w:val="24"/>
        </w:rPr>
      </w:pPr>
      <w:r>
        <w:rPr>
          <w:noProof/>
        </w:rPr>
        <w:drawing>
          <wp:inline distT="0" distB="0" distL="0" distR="0" wp14:anchorId="25E08BEB" wp14:editId="00F5486D">
            <wp:extent cx="1909989" cy="2274486"/>
            <wp:effectExtent l="8255" t="0" r="3810" b="3810"/>
            <wp:docPr id="142692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16" t="4968" r="18188" b="407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46365" cy="231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81490E" wp14:editId="267566CB">
            <wp:extent cx="1902194" cy="1778675"/>
            <wp:effectExtent l="4445" t="0" r="7620" b="7620"/>
            <wp:docPr id="1234912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17" t="14770" r="711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12524" cy="178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4801A" wp14:editId="2CA3E42D">
            <wp:extent cx="1008184" cy="1908133"/>
            <wp:effectExtent l="0" t="0" r="1905" b="0"/>
            <wp:docPr id="1511640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13" t="7996" r="28272" b="4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475" cy="192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E4718" w14:textId="77777777" w:rsidR="00D9400B" w:rsidRDefault="00D9400B">
      <w:pPr>
        <w:rPr>
          <w:rFonts w:ascii="Verdana" w:hAnsi="Verdana"/>
          <w:szCs w:val="24"/>
        </w:rPr>
      </w:pPr>
    </w:p>
    <w:p w14:paraId="5794D08B" w14:textId="235892EF" w:rsidR="00D9400B" w:rsidRDefault="007E30D2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7B2CE720" w14:textId="0AE84CB5" w:rsidR="00D9400B" w:rsidRDefault="009F2BEE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1410440C" wp14:editId="4BE30A32">
            <wp:extent cx="1641231" cy="4642867"/>
            <wp:effectExtent l="0" t="0" r="0" b="5715"/>
            <wp:docPr id="295898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69" cy="470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A5E">
        <w:rPr>
          <w:rFonts w:ascii="Verdana" w:hAnsi="Verdana"/>
          <w:noProof/>
          <w:szCs w:val="24"/>
        </w:rPr>
        <w:drawing>
          <wp:inline distT="0" distB="0" distL="0" distR="0" wp14:anchorId="269364BC" wp14:editId="0634E920">
            <wp:extent cx="2532184" cy="4777145"/>
            <wp:effectExtent l="0" t="0" r="1905" b="4445"/>
            <wp:docPr id="850261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841" cy="4868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A5E">
        <w:rPr>
          <w:rFonts w:ascii="Verdana" w:hAnsi="Verdana"/>
          <w:noProof/>
          <w:szCs w:val="24"/>
        </w:rPr>
        <w:drawing>
          <wp:inline distT="0" distB="0" distL="0" distR="0" wp14:anchorId="3683D0F6" wp14:editId="27A3F47A">
            <wp:extent cx="2391508" cy="4815599"/>
            <wp:effectExtent l="0" t="0" r="8890" b="4445"/>
            <wp:docPr id="1228280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993" cy="485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8A48" w14:textId="77777777" w:rsidR="00882F3B" w:rsidRDefault="00882F3B">
      <w:pPr>
        <w:rPr>
          <w:rFonts w:ascii="Verdana" w:hAnsi="Verdana"/>
          <w:szCs w:val="24"/>
        </w:rPr>
      </w:pPr>
    </w:p>
    <w:p w14:paraId="617A3BF7" w14:textId="223AD9FD" w:rsidR="001A0A11" w:rsidRDefault="00727E1E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39DA0145" w14:textId="6ADC8509" w:rsidR="00FE0A5E" w:rsidRDefault="001F5FC5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7758BD1D" wp14:editId="1EF05F9F">
            <wp:extent cx="1628775" cy="1996089"/>
            <wp:effectExtent l="0" t="0" r="0" b="4445"/>
            <wp:docPr id="668519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58" b="30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978" cy="201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E4013" w14:textId="6971A9E6" w:rsidR="00966A96" w:rsidRPr="00B75B0A" w:rsidRDefault="00B75B0A">
      <w:pPr>
        <w:rPr>
          <w:rFonts w:ascii="Verdana" w:hAnsi="Verdana"/>
          <w:b/>
          <w:szCs w:val="24"/>
        </w:rPr>
      </w:pPr>
      <w:r w:rsidRPr="00B75B0A">
        <w:rPr>
          <w:rFonts w:ascii="Verdana" w:hAnsi="Verdana"/>
          <w:b/>
          <w:bCs/>
          <w:szCs w:val="24"/>
        </w:rPr>
        <w:t>304 stainless steel spring x</w:t>
      </w:r>
      <w:r w:rsidR="003D72F3">
        <w:rPr>
          <w:rFonts w:ascii="Verdana" w:hAnsi="Verdana"/>
          <w:b/>
          <w:bCs/>
          <w:szCs w:val="24"/>
        </w:rPr>
        <w:t>4</w:t>
      </w:r>
    </w:p>
    <w:p w14:paraId="629D50FF" w14:textId="77777777" w:rsidR="009F2BEE" w:rsidRDefault="009F2BEE" w:rsidP="009F2BEE">
      <w:pPr>
        <w:rPr>
          <w:rFonts w:ascii="Verdana" w:hAnsi="Verdana"/>
          <w:szCs w:val="24"/>
        </w:rPr>
      </w:pPr>
    </w:p>
    <w:p w14:paraId="4839347B" w14:textId="77777777" w:rsidR="009F2BEE" w:rsidRDefault="009F2BEE" w:rsidP="009F2BEE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559F3776" w14:textId="4597AEF6" w:rsidR="000C45A7" w:rsidRDefault="007F4D85" w:rsidP="000C45A7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0C205786" wp14:editId="0EEFC1F4">
            <wp:extent cx="1643063" cy="2157832"/>
            <wp:effectExtent l="0" t="0" r="0" b="0"/>
            <wp:docPr id="858762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3" t="9669" r="7844" b="7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149" cy="2177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816F6">
        <w:rPr>
          <w:rFonts w:ascii="Verdana" w:hAnsi="Verdana"/>
          <w:b/>
          <w:bCs/>
          <w:noProof/>
          <w:szCs w:val="24"/>
        </w:rPr>
        <w:drawing>
          <wp:inline distT="0" distB="0" distL="0" distR="0" wp14:anchorId="61636C74" wp14:editId="78540D7C">
            <wp:extent cx="2165019" cy="1624696"/>
            <wp:effectExtent l="3493" t="0" r="0" b="0"/>
            <wp:docPr id="440446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77109" cy="163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F8F78" w14:textId="77777777" w:rsidR="000C45A7" w:rsidRDefault="000C45A7" w:rsidP="000C45A7">
      <w:pPr>
        <w:rPr>
          <w:rFonts w:ascii="Verdana" w:hAnsi="Verdana"/>
          <w:szCs w:val="24"/>
        </w:rPr>
      </w:pPr>
    </w:p>
    <w:p w14:paraId="4DCFD41F" w14:textId="77777777" w:rsidR="000C45A7" w:rsidRDefault="000C45A7" w:rsidP="000C45A7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390987D2" w14:textId="3D08F53E" w:rsidR="009F2BEE" w:rsidRDefault="00B75B0A" w:rsidP="009F2BEE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10FFBDB2" wp14:editId="7FCD7EC0">
            <wp:extent cx="2100263" cy="4063090"/>
            <wp:effectExtent l="0" t="0" r="0" b="0"/>
            <wp:docPr id="1326769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38" b="3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533" cy="416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C65F8" w14:textId="77777777" w:rsidR="009F2BEE" w:rsidRDefault="009F2BEE" w:rsidP="009F2BEE">
      <w:pPr>
        <w:rPr>
          <w:rFonts w:ascii="Verdana" w:hAnsi="Verdana"/>
          <w:szCs w:val="24"/>
        </w:rPr>
      </w:pPr>
    </w:p>
    <w:p w14:paraId="53B4B694" w14:textId="15791183" w:rsidR="000C45A7" w:rsidRDefault="000C45A7" w:rsidP="000C45A7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lastRenderedPageBreak/>
        <w:t>Bank Transaction</w:t>
      </w:r>
    </w:p>
    <w:p w14:paraId="62103EA5" w14:textId="197B8D94" w:rsidR="00B75B0A" w:rsidRDefault="008D714F" w:rsidP="009F2BEE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213AF76A" wp14:editId="50D112DD">
            <wp:extent cx="1792518" cy="3900487"/>
            <wp:effectExtent l="0" t="0" r="0" b="5080"/>
            <wp:docPr id="818566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270" cy="394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BD67" w14:textId="4AAAC678" w:rsidR="009F2BEE" w:rsidRDefault="009F2BEE" w:rsidP="009F2BEE">
      <w:pPr>
        <w:rPr>
          <w:rFonts w:ascii="Verdana" w:hAnsi="Verdana"/>
          <w:szCs w:val="24"/>
        </w:rPr>
      </w:pPr>
    </w:p>
    <w:p w14:paraId="20EEEE67" w14:textId="258B8335" w:rsidR="009325B8" w:rsidRDefault="00804FE8" w:rsidP="008D714F">
      <w:pPr>
        <w:rPr>
          <w:rFonts w:ascii="Verdana" w:hAnsi="Verdana"/>
          <w:szCs w:val="24"/>
        </w:rPr>
      </w:pPr>
      <w:proofErr w:type="spellStart"/>
      <w:r>
        <w:rPr>
          <w:rFonts w:ascii="Verdana" w:hAnsi="Verdana"/>
          <w:b/>
          <w:bCs/>
          <w:i/>
          <w:iCs/>
          <w:szCs w:val="24"/>
        </w:rPr>
        <w:t>ArtFriend</w:t>
      </w:r>
      <w:proofErr w:type="spellEnd"/>
      <w:r>
        <w:rPr>
          <w:rFonts w:ascii="Verdana" w:hAnsi="Verdana"/>
          <w:b/>
          <w:bCs/>
          <w:i/>
          <w:iCs/>
          <w:szCs w:val="24"/>
        </w:rPr>
        <w:t xml:space="preserve">: </w:t>
      </w:r>
      <w:r w:rsidR="008D714F" w:rsidRPr="008D714F">
        <w:rPr>
          <w:rFonts w:ascii="Verdana" w:hAnsi="Verdana"/>
          <w:b/>
          <w:bCs/>
          <w:i/>
          <w:iCs/>
          <w:szCs w:val="24"/>
        </w:rPr>
        <w:t>Nail Gun Refill -- Max Refill 1208-FA</w:t>
      </w:r>
      <w:r w:rsidR="008D714F">
        <w:rPr>
          <w:rFonts w:ascii="Verdana" w:hAnsi="Verdana"/>
          <w:b/>
          <w:bCs/>
          <w:i/>
          <w:iCs/>
          <w:szCs w:val="24"/>
        </w:rPr>
        <w:t xml:space="preserve">, </w:t>
      </w:r>
      <w:r w:rsidR="008D714F" w:rsidRPr="008D714F">
        <w:rPr>
          <w:rFonts w:ascii="Verdana" w:hAnsi="Verdana"/>
          <w:b/>
          <w:bCs/>
          <w:i/>
          <w:iCs/>
          <w:szCs w:val="24"/>
        </w:rPr>
        <w:t>Wooden Plate - PINE Val Plaque 5x7 Oval Plaid</w:t>
      </w:r>
    </w:p>
    <w:p w14:paraId="6CDD55B3" w14:textId="77777777" w:rsidR="00966A96" w:rsidRDefault="00966A96" w:rsidP="00966A96">
      <w:pPr>
        <w:rPr>
          <w:rFonts w:ascii="Verdana" w:hAnsi="Verdana"/>
          <w:szCs w:val="24"/>
        </w:rPr>
      </w:pPr>
    </w:p>
    <w:p w14:paraId="742EED11" w14:textId="77777777" w:rsidR="00966A96" w:rsidRDefault="00966A96" w:rsidP="00966A96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4749927F" w14:textId="09A008C2" w:rsidR="00966A96" w:rsidRDefault="00F2083A" w:rsidP="00966A96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614B1264" wp14:editId="13E841BA">
            <wp:extent cx="2493818" cy="4434158"/>
            <wp:effectExtent l="0" t="0" r="1905" b="5080"/>
            <wp:docPr id="6739517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760" cy="446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4CB4AD7E" wp14:editId="6ACEA04B">
            <wp:extent cx="2500746" cy="4446476"/>
            <wp:effectExtent l="0" t="0" r="0" b="0"/>
            <wp:docPr id="342197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739" cy="4473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83E00" w14:textId="77777777" w:rsidR="00882F3B" w:rsidRDefault="00882F3B">
      <w:pPr>
        <w:rPr>
          <w:rFonts w:ascii="Verdana" w:hAnsi="Verdana"/>
          <w:szCs w:val="24"/>
        </w:rPr>
      </w:pPr>
    </w:p>
    <w:p w14:paraId="669C68D8" w14:textId="22FCE8A4" w:rsidR="009325B8" w:rsidRDefault="009325B8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lastRenderedPageBreak/>
        <w:t>Bank Transaction</w:t>
      </w:r>
    </w:p>
    <w:p w14:paraId="4C19EE6D" w14:textId="28FD818E" w:rsidR="00804FE8" w:rsidRDefault="00F2083A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20D06A74" wp14:editId="34C6FC7D">
            <wp:extent cx="1925782" cy="4190462"/>
            <wp:effectExtent l="0" t="0" r="0" b="635"/>
            <wp:docPr id="907931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449" cy="421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szCs w:val="24"/>
        </w:rPr>
        <w:t xml:space="preserve"> </w:t>
      </w:r>
      <w:r w:rsidR="00804FE8">
        <w:rPr>
          <w:rFonts w:ascii="Verdana" w:hAnsi="Verdana"/>
          <w:szCs w:val="24"/>
        </w:rPr>
        <w:br w:type="page"/>
      </w:r>
    </w:p>
    <w:p w14:paraId="7AA1941E" w14:textId="0E2726C4" w:rsidR="00804FE8" w:rsidRDefault="00804FE8" w:rsidP="00804FE8">
      <w:pPr>
        <w:rPr>
          <w:rFonts w:ascii="Verdana" w:hAnsi="Verdana"/>
          <w:szCs w:val="24"/>
        </w:rPr>
      </w:pPr>
      <w:r>
        <w:rPr>
          <w:rFonts w:ascii="Verdana" w:hAnsi="Verdana"/>
          <w:b/>
          <w:bCs/>
          <w:i/>
          <w:iCs/>
          <w:szCs w:val="24"/>
        </w:rPr>
        <w:lastRenderedPageBreak/>
        <w:t xml:space="preserve">Spotlight: </w:t>
      </w:r>
      <w:r w:rsidR="004D7223" w:rsidRPr="004D7223">
        <w:rPr>
          <w:rFonts w:ascii="Verdana" w:hAnsi="Verdana"/>
          <w:b/>
          <w:bCs/>
          <w:i/>
          <w:iCs/>
          <w:szCs w:val="24"/>
        </w:rPr>
        <w:t>ZEPHYR VINYL, BROWN, 137CM</w:t>
      </w:r>
    </w:p>
    <w:p w14:paraId="23BC3E62" w14:textId="77777777" w:rsidR="00804FE8" w:rsidRDefault="00804FE8" w:rsidP="00804FE8">
      <w:pPr>
        <w:rPr>
          <w:rFonts w:ascii="Verdana" w:hAnsi="Verdana"/>
          <w:szCs w:val="24"/>
        </w:rPr>
      </w:pPr>
    </w:p>
    <w:p w14:paraId="07B1F645" w14:textId="77777777" w:rsidR="00804FE8" w:rsidRDefault="00804FE8" w:rsidP="00804FE8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51415F2D" w14:textId="67E516F8" w:rsidR="00804FE8" w:rsidRDefault="00804FE8" w:rsidP="00804FE8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77EC2D86" wp14:editId="1B4CDFDD">
            <wp:extent cx="2417618" cy="4298671"/>
            <wp:effectExtent l="0" t="0" r="1905" b="6985"/>
            <wp:docPr id="12007591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27" cy="437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4ACF">
        <w:rPr>
          <w:rFonts w:ascii="Verdana" w:hAnsi="Verdana"/>
          <w:noProof/>
          <w:szCs w:val="24"/>
        </w:rPr>
        <w:drawing>
          <wp:inline distT="0" distB="0" distL="0" distR="0" wp14:anchorId="34B44E94" wp14:editId="2F062F2F">
            <wp:extent cx="2407240" cy="4280219"/>
            <wp:effectExtent l="0" t="0" r="0" b="6350"/>
            <wp:docPr id="3287351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3" cy="435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D1E55" w14:textId="77777777" w:rsidR="00804FE8" w:rsidRDefault="00804FE8" w:rsidP="00804FE8">
      <w:pPr>
        <w:rPr>
          <w:rFonts w:ascii="Verdana" w:hAnsi="Verdana"/>
          <w:szCs w:val="24"/>
        </w:rPr>
      </w:pPr>
    </w:p>
    <w:p w14:paraId="4AB18CAD" w14:textId="77777777" w:rsidR="00804FE8" w:rsidRDefault="00804FE8" w:rsidP="00804FE8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186EB4F9" w14:textId="4257CE62" w:rsidR="00804FE8" w:rsidRPr="00031CF2" w:rsidRDefault="00F54ACF" w:rsidP="00804FE8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3B5393C8" wp14:editId="2E595963">
            <wp:extent cx="1960418" cy="4265829"/>
            <wp:effectExtent l="0" t="0" r="1905" b="1905"/>
            <wp:docPr id="18348791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213" cy="430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ADD1D" w14:textId="6F73FE7A" w:rsidR="00882F3B" w:rsidRPr="00031CF2" w:rsidRDefault="00882F3B">
      <w:pPr>
        <w:rPr>
          <w:rFonts w:ascii="Verdana" w:hAnsi="Verdana"/>
          <w:szCs w:val="24"/>
        </w:rPr>
      </w:pPr>
    </w:p>
    <w:sectPr w:rsidR="00882F3B" w:rsidRPr="00031CF2" w:rsidSect="00C30F06">
      <w:footerReference w:type="default" r:id="rId34"/>
      <w:type w:val="continuous"/>
      <w:pgSz w:w="11909" w:h="16834" w:code="9"/>
      <w:pgMar w:top="720" w:right="720" w:bottom="720" w:left="720" w:header="720" w:footer="144" w:gutter="0"/>
      <w:paperSrc w:first="15" w:other="15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3F5E8" w14:textId="77777777" w:rsidR="009B421B" w:rsidRDefault="009B421B">
      <w:r>
        <w:separator/>
      </w:r>
    </w:p>
  </w:endnote>
  <w:endnote w:type="continuationSeparator" w:id="0">
    <w:p w14:paraId="6B7CC4CB" w14:textId="77777777" w:rsidR="009B421B" w:rsidRDefault="009B4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EB4AF" w14:textId="7140696E" w:rsidR="00ED5CDC" w:rsidRPr="00ED5CDC" w:rsidRDefault="00ED5CDC">
    <w:pPr>
      <w:pStyle w:val="Footer"/>
      <w:rPr>
        <w:rFonts w:ascii="Calibri" w:hAnsi="Calibri"/>
        <w:sz w:val="22"/>
      </w:rPr>
    </w:pPr>
    <w:r w:rsidRPr="00ED5CDC">
      <w:rPr>
        <w:rFonts w:ascii="Calibri" w:hAnsi="Calibri"/>
        <w:sz w:val="22"/>
      </w:rPr>
      <w:t>U</w:t>
    </w:r>
    <w:r w:rsidR="00390571">
      <w:rPr>
        <w:rFonts w:ascii="Calibri" w:hAnsi="Calibri"/>
        <w:sz w:val="22"/>
      </w:rPr>
      <w:t xml:space="preserve">pdated on </w:t>
    </w:r>
    <w:r w:rsidR="007E611F">
      <w:rPr>
        <w:rFonts w:ascii="Calibri" w:hAnsi="Calibri"/>
        <w:sz w:val="22"/>
      </w:rPr>
      <w:t>6</w:t>
    </w:r>
    <w:r w:rsidR="000B6680">
      <w:rPr>
        <w:rFonts w:ascii="Calibri" w:hAnsi="Calibri"/>
        <w:sz w:val="22"/>
      </w:rPr>
      <w:t xml:space="preserve"> </w:t>
    </w:r>
    <w:r w:rsidR="007E611F">
      <w:rPr>
        <w:rFonts w:ascii="Calibri" w:hAnsi="Calibri"/>
        <w:sz w:val="22"/>
      </w:rPr>
      <w:t>June</w:t>
    </w:r>
    <w:r w:rsidR="003373C6">
      <w:rPr>
        <w:rFonts w:ascii="Calibri" w:hAnsi="Calibri"/>
        <w:sz w:val="22"/>
      </w:rPr>
      <w:t xml:space="preserve"> </w:t>
    </w:r>
    <w:r w:rsidR="002344F4">
      <w:rPr>
        <w:rFonts w:ascii="Calibri" w:hAnsi="Calibri"/>
        <w:sz w:val="22"/>
      </w:rPr>
      <w:t>202</w:t>
    </w:r>
    <w:r w:rsidR="007E611F">
      <w:rPr>
        <w:rFonts w:ascii="Calibri" w:hAnsi="Calibri"/>
        <w:sz w:val="22"/>
      </w:rPr>
      <w:t>5</w:t>
    </w:r>
  </w:p>
  <w:p w14:paraId="201673F8" w14:textId="77777777" w:rsidR="00ED5CDC" w:rsidRDefault="00ED5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56033" w14:textId="77777777" w:rsidR="009B421B" w:rsidRDefault="009B421B">
      <w:r>
        <w:separator/>
      </w:r>
    </w:p>
  </w:footnote>
  <w:footnote w:type="continuationSeparator" w:id="0">
    <w:p w14:paraId="1F484093" w14:textId="77777777" w:rsidR="009B421B" w:rsidRDefault="009B42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DAB"/>
    <w:multiLevelType w:val="hybridMultilevel"/>
    <w:tmpl w:val="14A67C1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D465B"/>
    <w:multiLevelType w:val="hybridMultilevel"/>
    <w:tmpl w:val="A0043100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12DDB"/>
    <w:multiLevelType w:val="hybridMultilevel"/>
    <w:tmpl w:val="B692AA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320504"/>
    <w:multiLevelType w:val="hybridMultilevel"/>
    <w:tmpl w:val="CD746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1B34BD"/>
    <w:multiLevelType w:val="hybridMultilevel"/>
    <w:tmpl w:val="DA06A2C0"/>
    <w:lvl w:ilvl="0" w:tplc="AA40ED66">
      <w:start w:val="1"/>
      <w:numFmt w:val="decimal"/>
      <w:lvlText w:val="(%1)"/>
      <w:lvlJc w:val="left"/>
      <w:pPr>
        <w:tabs>
          <w:tab w:val="num" w:pos="270"/>
        </w:tabs>
        <w:ind w:left="270" w:hanging="360"/>
      </w:pPr>
      <w:rPr>
        <w:rFonts w:hint="default"/>
      </w:rPr>
    </w:lvl>
    <w:lvl w:ilvl="1" w:tplc="4928EE0A">
      <w:start w:val="1"/>
      <w:numFmt w:val="lowerLetter"/>
      <w:lvlText w:val="(%2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abstractNum w:abstractNumId="5" w15:restartNumberingAfterBreak="0">
    <w:nsid w:val="2C5167A9"/>
    <w:multiLevelType w:val="hybridMultilevel"/>
    <w:tmpl w:val="3B32474A"/>
    <w:lvl w:ilvl="0" w:tplc="F85A4BB2">
      <w:start w:val="1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E0DF7"/>
    <w:multiLevelType w:val="hybridMultilevel"/>
    <w:tmpl w:val="DBFE2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E83497"/>
    <w:multiLevelType w:val="hybridMultilevel"/>
    <w:tmpl w:val="39FAB62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61A5389"/>
    <w:multiLevelType w:val="hybridMultilevel"/>
    <w:tmpl w:val="78082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1A7A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AA45F0"/>
    <w:multiLevelType w:val="hybridMultilevel"/>
    <w:tmpl w:val="07B299DC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C3689"/>
    <w:multiLevelType w:val="hybridMultilevel"/>
    <w:tmpl w:val="A40867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6E74495"/>
    <w:multiLevelType w:val="hybridMultilevel"/>
    <w:tmpl w:val="2CC27EE0"/>
    <w:lvl w:ilvl="0" w:tplc="47B41E3C">
      <w:start w:val="16"/>
      <w:numFmt w:val="bullet"/>
      <w:lvlText w:val="-"/>
      <w:lvlJc w:val="left"/>
      <w:pPr>
        <w:ind w:left="36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2" w15:restartNumberingAfterBreak="0">
    <w:nsid w:val="4ED1725B"/>
    <w:multiLevelType w:val="hybridMultilevel"/>
    <w:tmpl w:val="3502FC3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97E6F22"/>
    <w:multiLevelType w:val="hybridMultilevel"/>
    <w:tmpl w:val="71B25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EC069A"/>
    <w:multiLevelType w:val="hybridMultilevel"/>
    <w:tmpl w:val="974A55F2"/>
    <w:lvl w:ilvl="0" w:tplc="7700AA0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4D0E36"/>
    <w:multiLevelType w:val="hybridMultilevel"/>
    <w:tmpl w:val="3F46C09C"/>
    <w:lvl w:ilvl="0" w:tplc="04090001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84082"/>
    <w:multiLevelType w:val="hybridMultilevel"/>
    <w:tmpl w:val="93EEB040"/>
    <w:lvl w:ilvl="0" w:tplc="2B6C17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1B67DB"/>
    <w:multiLevelType w:val="hybridMultilevel"/>
    <w:tmpl w:val="E034D18A"/>
    <w:lvl w:ilvl="0" w:tplc="5DE6B3E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C0D4EA2"/>
    <w:multiLevelType w:val="hybridMultilevel"/>
    <w:tmpl w:val="8A94E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6015468">
    <w:abstractNumId w:val="8"/>
  </w:num>
  <w:num w:numId="2" w16cid:durableId="1177498851">
    <w:abstractNumId w:val="0"/>
  </w:num>
  <w:num w:numId="3" w16cid:durableId="383257552">
    <w:abstractNumId w:val="15"/>
  </w:num>
  <w:num w:numId="4" w16cid:durableId="1909805793">
    <w:abstractNumId w:val="13"/>
  </w:num>
  <w:num w:numId="5" w16cid:durableId="697971358">
    <w:abstractNumId w:val="10"/>
  </w:num>
  <w:num w:numId="6" w16cid:durableId="1209801248">
    <w:abstractNumId w:val="16"/>
  </w:num>
  <w:num w:numId="7" w16cid:durableId="434205042">
    <w:abstractNumId w:val="3"/>
  </w:num>
  <w:num w:numId="8" w16cid:durableId="1497721544">
    <w:abstractNumId w:val="17"/>
  </w:num>
  <w:num w:numId="9" w16cid:durableId="366369097">
    <w:abstractNumId w:val="18"/>
  </w:num>
  <w:num w:numId="10" w16cid:durableId="1818260976">
    <w:abstractNumId w:val="2"/>
  </w:num>
  <w:num w:numId="11" w16cid:durableId="1567255777">
    <w:abstractNumId w:val="6"/>
  </w:num>
  <w:num w:numId="12" w16cid:durableId="1335835316">
    <w:abstractNumId w:val="7"/>
  </w:num>
  <w:num w:numId="13" w16cid:durableId="1384645666">
    <w:abstractNumId w:val="12"/>
  </w:num>
  <w:num w:numId="14" w16cid:durableId="1316034806">
    <w:abstractNumId w:val="14"/>
  </w:num>
  <w:num w:numId="15" w16cid:durableId="1042897972">
    <w:abstractNumId w:val="4"/>
  </w:num>
  <w:num w:numId="16" w16cid:durableId="1256865108">
    <w:abstractNumId w:val="5"/>
  </w:num>
  <w:num w:numId="17" w16cid:durableId="1825584862">
    <w:abstractNumId w:val="11"/>
  </w:num>
  <w:num w:numId="18" w16cid:durableId="574751710">
    <w:abstractNumId w:val="9"/>
  </w:num>
  <w:num w:numId="19" w16cid:durableId="18883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QwNLGwMLEwNbM0NjJQ0lEKTi0uzszPAykwrAUAmBpmiCwAAAA="/>
  </w:docVars>
  <w:rsids>
    <w:rsidRoot w:val="002B3044"/>
    <w:rsid w:val="000012E8"/>
    <w:rsid w:val="000036C8"/>
    <w:rsid w:val="0000679E"/>
    <w:rsid w:val="00006E21"/>
    <w:rsid w:val="00012776"/>
    <w:rsid w:val="000159DB"/>
    <w:rsid w:val="00016E57"/>
    <w:rsid w:val="00017D53"/>
    <w:rsid w:val="00020F1C"/>
    <w:rsid w:val="00021338"/>
    <w:rsid w:val="00021A00"/>
    <w:rsid w:val="00022196"/>
    <w:rsid w:val="00022CF3"/>
    <w:rsid w:val="0002465C"/>
    <w:rsid w:val="00024BCA"/>
    <w:rsid w:val="00024E75"/>
    <w:rsid w:val="0002616C"/>
    <w:rsid w:val="00031CF2"/>
    <w:rsid w:val="00032C44"/>
    <w:rsid w:val="000409D8"/>
    <w:rsid w:val="0004142E"/>
    <w:rsid w:val="00042DBC"/>
    <w:rsid w:val="00043D0F"/>
    <w:rsid w:val="00044B57"/>
    <w:rsid w:val="00046E52"/>
    <w:rsid w:val="000627CD"/>
    <w:rsid w:val="00066975"/>
    <w:rsid w:val="00070DCC"/>
    <w:rsid w:val="00071D69"/>
    <w:rsid w:val="00075E6E"/>
    <w:rsid w:val="00075F3A"/>
    <w:rsid w:val="00080206"/>
    <w:rsid w:val="000832DA"/>
    <w:rsid w:val="0008398A"/>
    <w:rsid w:val="00085E80"/>
    <w:rsid w:val="0008662D"/>
    <w:rsid w:val="00090254"/>
    <w:rsid w:val="0009318B"/>
    <w:rsid w:val="0009326C"/>
    <w:rsid w:val="000954F6"/>
    <w:rsid w:val="000A0B14"/>
    <w:rsid w:val="000A3525"/>
    <w:rsid w:val="000A704B"/>
    <w:rsid w:val="000B0267"/>
    <w:rsid w:val="000B0C9B"/>
    <w:rsid w:val="000B3081"/>
    <w:rsid w:val="000B490D"/>
    <w:rsid w:val="000B6680"/>
    <w:rsid w:val="000C0095"/>
    <w:rsid w:val="000C07B1"/>
    <w:rsid w:val="000C41B3"/>
    <w:rsid w:val="000C45A7"/>
    <w:rsid w:val="000D1977"/>
    <w:rsid w:val="000D1FE1"/>
    <w:rsid w:val="000D2FAA"/>
    <w:rsid w:val="000D57CC"/>
    <w:rsid w:val="000E0941"/>
    <w:rsid w:val="000E1D42"/>
    <w:rsid w:val="000E21E3"/>
    <w:rsid w:val="000E2CF1"/>
    <w:rsid w:val="000E3BD3"/>
    <w:rsid w:val="000F2B96"/>
    <w:rsid w:val="000F38BC"/>
    <w:rsid w:val="000F5CF7"/>
    <w:rsid w:val="000F5D07"/>
    <w:rsid w:val="000F5E6E"/>
    <w:rsid w:val="000F6043"/>
    <w:rsid w:val="000F7612"/>
    <w:rsid w:val="000F7ACC"/>
    <w:rsid w:val="00107406"/>
    <w:rsid w:val="001104B6"/>
    <w:rsid w:val="00113738"/>
    <w:rsid w:val="00114206"/>
    <w:rsid w:val="001165DD"/>
    <w:rsid w:val="00120D92"/>
    <w:rsid w:val="00121F66"/>
    <w:rsid w:val="0012355B"/>
    <w:rsid w:val="00123689"/>
    <w:rsid w:val="001272EE"/>
    <w:rsid w:val="00127692"/>
    <w:rsid w:val="001277D4"/>
    <w:rsid w:val="00130151"/>
    <w:rsid w:val="00130FA7"/>
    <w:rsid w:val="0013348D"/>
    <w:rsid w:val="00133D1C"/>
    <w:rsid w:val="00141113"/>
    <w:rsid w:val="00141281"/>
    <w:rsid w:val="00146637"/>
    <w:rsid w:val="00151807"/>
    <w:rsid w:val="001520E2"/>
    <w:rsid w:val="001529D2"/>
    <w:rsid w:val="00157A64"/>
    <w:rsid w:val="00157F6B"/>
    <w:rsid w:val="001647B8"/>
    <w:rsid w:val="00171661"/>
    <w:rsid w:val="00171C07"/>
    <w:rsid w:val="001727D7"/>
    <w:rsid w:val="0017447F"/>
    <w:rsid w:val="0017774A"/>
    <w:rsid w:val="001806AA"/>
    <w:rsid w:val="00183A0A"/>
    <w:rsid w:val="00185674"/>
    <w:rsid w:val="00197A78"/>
    <w:rsid w:val="00197B37"/>
    <w:rsid w:val="001A028D"/>
    <w:rsid w:val="001A0A11"/>
    <w:rsid w:val="001A2F6A"/>
    <w:rsid w:val="001A366D"/>
    <w:rsid w:val="001A6963"/>
    <w:rsid w:val="001A7FC4"/>
    <w:rsid w:val="001B2863"/>
    <w:rsid w:val="001B2ABB"/>
    <w:rsid w:val="001B567F"/>
    <w:rsid w:val="001B5736"/>
    <w:rsid w:val="001B6942"/>
    <w:rsid w:val="001C3131"/>
    <w:rsid w:val="001C724D"/>
    <w:rsid w:val="001D32DE"/>
    <w:rsid w:val="001D4EAC"/>
    <w:rsid w:val="001D760D"/>
    <w:rsid w:val="001E2E43"/>
    <w:rsid w:val="001F135B"/>
    <w:rsid w:val="001F2903"/>
    <w:rsid w:val="001F3FCD"/>
    <w:rsid w:val="001F5FC5"/>
    <w:rsid w:val="001F749F"/>
    <w:rsid w:val="00212071"/>
    <w:rsid w:val="002146C0"/>
    <w:rsid w:val="00216DCB"/>
    <w:rsid w:val="002241F1"/>
    <w:rsid w:val="002268BC"/>
    <w:rsid w:val="00233161"/>
    <w:rsid w:val="0023410F"/>
    <w:rsid w:val="002344F4"/>
    <w:rsid w:val="0024738A"/>
    <w:rsid w:val="00247B68"/>
    <w:rsid w:val="00255763"/>
    <w:rsid w:val="00257356"/>
    <w:rsid w:val="00257868"/>
    <w:rsid w:val="00257C02"/>
    <w:rsid w:val="002621F6"/>
    <w:rsid w:val="0026289C"/>
    <w:rsid w:val="00263E1E"/>
    <w:rsid w:val="002645DB"/>
    <w:rsid w:val="0026706A"/>
    <w:rsid w:val="002708F3"/>
    <w:rsid w:val="002763CD"/>
    <w:rsid w:val="002816F6"/>
    <w:rsid w:val="002822D0"/>
    <w:rsid w:val="0028301E"/>
    <w:rsid w:val="002864C1"/>
    <w:rsid w:val="00293EEF"/>
    <w:rsid w:val="00293F5F"/>
    <w:rsid w:val="00297B4C"/>
    <w:rsid w:val="002A07D4"/>
    <w:rsid w:val="002A178B"/>
    <w:rsid w:val="002A1FBB"/>
    <w:rsid w:val="002A3785"/>
    <w:rsid w:val="002A481B"/>
    <w:rsid w:val="002A5D94"/>
    <w:rsid w:val="002B10B3"/>
    <w:rsid w:val="002B126C"/>
    <w:rsid w:val="002B17DB"/>
    <w:rsid w:val="002B3044"/>
    <w:rsid w:val="002B7946"/>
    <w:rsid w:val="002C08D9"/>
    <w:rsid w:val="002C39DB"/>
    <w:rsid w:val="002C5B63"/>
    <w:rsid w:val="002C6764"/>
    <w:rsid w:val="002D04C1"/>
    <w:rsid w:val="002D0807"/>
    <w:rsid w:val="002D0EDD"/>
    <w:rsid w:val="002D1350"/>
    <w:rsid w:val="002D3CEC"/>
    <w:rsid w:val="002D4AD5"/>
    <w:rsid w:val="002D4AE4"/>
    <w:rsid w:val="002E0919"/>
    <w:rsid w:val="002E0B53"/>
    <w:rsid w:val="002E5BDE"/>
    <w:rsid w:val="002F0BEF"/>
    <w:rsid w:val="002F0E32"/>
    <w:rsid w:val="002F203F"/>
    <w:rsid w:val="002F2A2A"/>
    <w:rsid w:val="002F41BD"/>
    <w:rsid w:val="002F69FB"/>
    <w:rsid w:val="0030248B"/>
    <w:rsid w:val="003025B6"/>
    <w:rsid w:val="00302AC1"/>
    <w:rsid w:val="00302DCA"/>
    <w:rsid w:val="00303EC7"/>
    <w:rsid w:val="0030561C"/>
    <w:rsid w:val="00307329"/>
    <w:rsid w:val="00316E54"/>
    <w:rsid w:val="003173A8"/>
    <w:rsid w:val="00317663"/>
    <w:rsid w:val="00322C09"/>
    <w:rsid w:val="0032585C"/>
    <w:rsid w:val="00325F58"/>
    <w:rsid w:val="00330823"/>
    <w:rsid w:val="00330E08"/>
    <w:rsid w:val="00330E7A"/>
    <w:rsid w:val="003321FB"/>
    <w:rsid w:val="00332C44"/>
    <w:rsid w:val="003373C6"/>
    <w:rsid w:val="0034017B"/>
    <w:rsid w:val="00341265"/>
    <w:rsid w:val="00341D6E"/>
    <w:rsid w:val="0034649E"/>
    <w:rsid w:val="0034776D"/>
    <w:rsid w:val="003508DE"/>
    <w:rsid w:val="00351818"/>
    <w:rsid w:val="00352B99"/>
    <w:rsid w:val="00356748"/>
    <w:rsid w:val="003572FC"/>
    <w:rsid w:val="0036051D"/>
    <w:rsid w:val="003658EB"/>
    <w:rsid w:val="003701FD"/>
    <w:rsid w:val="00370445"/>
    <w:rsid w:val="00370ED6"/>
    <w:rsid w:val="00371A44"/>
    <w:rsid w:val="0037558E"/>
    <w:rsid w:val="003776E7"/>
    <w:rsid w:val="00390571"/>
    <w:rsid w:val="00390A9F"/>
    <w:rsid w:val="0039145C"/>
    <w:rsid w:val="00393957"/>
    <w:rsid w:val="00394FDF"/>
    <w:rsid w:val="003A00E6"/>
    <w:rsid w:val="003A7CBF"/>
    <w:rsid w:val="003A7F69"/>
    <w:rsid w:val="003B36F3"/>
    <w:rsid w:val="003B49F9"/>
    <w:rsid w:val="003B4EA0"/>
    <w:rsid w:val="003B6B6E"/>
    <w:rsid w:val="003B721D"/>
    <w:rsid w:val="003B7466"/>
    <w:rsid w:val="003C6786"/>
    <w:rsid w:val="003D05DC"/>
    <w:rsid w:val="003D4A3E"/>
    <w:rsid w:val="003D5CEC"/>
    <w:rsid w:val="003D72F3"/>
    <w:rsid w:val="003D7E52"/>
    <w:rsid w:val="003E0489"/>
    <w:rsid w:val="003E3034"/>
    <w:rsid w:val="003F1447"/>
    <w:rsid w:val="003F5FD3"/>
    <w:rsid w:val="003F771E"/>
    <w:rsid w:val="004005DD"/>
    <w:rsid w:val="0040112A"/>
    <w:rsid w:val="00403A11"/>
    <w:rsid w:val="00404493"/>
    <w:rsid w:val="00407934"/>
    <w:rsid w:val="00410F95"/>
    <w:rsid w:val="00413A4E"/>
    <w:rsid w:val="00415610"/>
    <w:rsid w:val="00422AE2"/>
    <w:rsid w:val="00425153"/>
    <w:rsid w:val="004257A6"/>
    <w:rsid w:val="004258E7"/>
    <w:rsid w:val="004273C7"/>
    <w:rsid w:val="004320C7"/>
    <w:rsid w:val="00432CA8"/>
    <w:rsid w:val="00442B65"/>
    <w:rsid w:val="00442D52"/>
    <w:rsid w:val="00444010"/>
    <w:rsid w:val="004465A0"/>
    <w:rsid w:val="004478A1"/>
    <w:rsid w:val="00447E7E"/>
    <w:rsid w:val="00450307"/>
    <w:rsid w:val="00451080"/>
    <w:rsid w:val="00454239"/>
    <w:rsid w:val="00454CDD"/>
    <w:rsid w:val="0045583F"/>
    <w:rsid w:val="00456910"/>
    <w:rsid w:val="004575F0"/>
    <w:rsid w:val="004578CB"/>
    <w:rsid w:val="00461931"/>
    <w:rsid w:val="004668E0"/>
    <w:rsid w:val="00467DF7"/>
    <w:rsid w:val="004714F7"/>
    <w:rsid w:val="00477EB4"/>
    <w:rsid w:val="00482872"/>
    <w:rsid w:val="00482BFE"/>
    <w:rsid w:val="00483DC4"/>
    <w:rsid w:val="00485065"/>
    <w:rsid w:val="004906ED"/>
    <w:rsid w:val="00490DA3"/>
    <w:rsid w:val="0049292C"/>
    <w:rsid w:val="004941FE"/>
    <w:rsid w:val="0049558C"/>
    <w:rsid w:val="004A0D15"/>
    <w:rsid w:val="004A22DE"/>
    <w:rsid w:val="004A24C7"/>
    <w:rsid w:val="004A2CD4"/>
    <w:rsid w:val="004A5EB3"/>
    <w:rsid w:val="004B1426"/>
    <w:rsid w:val="004B2AEA"/>
    <w:rsid w:val="004B2C6A"/>
    <w:rsid w:val="004B3F72"/>
    <w:rsid w:val="004C3961"/>
    <w:rsid w:val="004C3E7E"/>
    <w:rsid w:val="004C555A"/>
    <w:rsid w:val="004C74D6"/>
    <w:rsid w:val="004C7C77"/>
    <w:rsid w:val="004D1E94"/>
    <w:rsid w:val="004D41CB"/>
    <w:rsid w:val="004D7223"/>
    <w:rsid w:val="004E0541"/>
    <w:rsid w:val="004E38AF"/>
    <w:rsid w:val="004E41AE"/>
    <w:rsid w:val="004E4662"/>
    <w:rsid w:val="004E7143"/>
    <w:rsid w:val="004F195D"/>
    <w:rsid w:val="004F1D5C"/>
    <w:rsid w:val="004F3B61"/>
    <w:rsid w:val="004F4230"/>
    <w:rsid w:val="004F5A59"/>
    <w:rsid w:val="004F63ED"/>
    <w:rsid w:val="004F7870"/>
    <w:rsid w:val="00500DD0"/>
    <w:rsid w:val="005014A4"/>
    <w:rsid w:val="00501830"/>
    <w:rsid w:val="005029F9"/>
    <w:rsid w:val="00502A0C"/>
    <w:rsid w:val="00511A04"/>
    <w:rsid w:val="005164E7"/>
    <w:rsid w:val="00520CF4"/>
    <w:rsid w:val="005221E9"/>
    <w:rsid w:val="0052247C"/>
    <w:rsid w:val="00525F59"/>
    <w:rsid w:val="00526BAB"/>
    <w:rsid w:val="00531EC9"/>
    <w:rsid w:val="00535A9F"/>
    <w:rsid w:val="00537204"/>
    <w:rsid w:val="00540807"/>
    <w:rsid w:val="00541340"/>
    <w:rsid w:val="005440D0"/>
    <w:rsid w:val="00546D4D"/>
    <w:rsid w:val="00547193"/>
    <w:rsid w:val="00547F03"/>
    <w:rsid w:val="00550AD0"/>
    <w:rsid w:val="00551B25"/>
    <w:rsid w:val="0055272E"/>
    <w:rsid w:val="005540B9"/>
    <w:rsid w:val="0055548B"/>
    <w:rsid w:val="00555D55"/>
    <w:rsid w:val="0055607D"/>
    <w:rsid w:val="00571803"/>
    <w:rsid w:val="00572377"/>
    <w:rsid w:val="00572D4D"/>
    <w:rsid w:val="00573CD3"/>
    <w:rsid w:val="005764EB"/>
    <w:rsid w:val="00577486"/>
    <w:rsid w:val="005801CB"/>
    <w:rsid w:val="005811C3"/>
    <w:rsid w:val="0058346C"/>
    <w:rsid w:val="00583E4B"/>
    <w:rsid w:val="00586192"/>
    <w:rsid w:val="00587A19"/>
    <w:rsid w:val="00594D15"/>
    <w:rsid w:val="0059523D"/>
    <w:rsid w:val="00596AAA"/>
    <w:rsid w:val="005A3954"/>
    <w:rsid w:val="005A520E"/>
    <w:rsid w:val="005B14E1"/>
    <w:rsid w:val="005B3B19"/>
    <w:rsid w:val="005B6D5A"/>
    <w:rsid w:val="005B7544"/>
    <w:rsid w:val="005D02E7"/>
    <w:rsid w:val="005D086D"/>
    <w:rsid w:val="005D09B0"/>
    <w:rsid w:val="005D0EB6"/>
    <w:rsid w:val="005D6908"/>
    <w:rsid w:val="005D6AFC"/>
    <w:rsid w:val="005D6FA5"/>
    <w:rsid w:val="005E0ABE"/>
    <w:rsid w:val="005E1D5F"/>
    <w:rsid w:val="005E43BB"/>
    <w:rsid w:val="005E4679"/>
    <w:rsid w:val="005E5B7F"/>
    <w:rsid w:val="005E610F"/>
    <w:rsid w:val="005F0E49"/>
    <w:rsid w:val="005F2381"/>
    <w:rsid w:val="005F5618"/>
    <w:rsid w:val="005F57CB"/>
    <w:rsid w:val="005F5FAF"/>
    <w:rsid w:val="00604785"/>
    <w:rsid w:val="00607774"/>
    <w:rsid w:val="006077CE"/>
    <w:rsid w:val="00607F72"/>
    <w:rsid w:val="00613616"/>
    <w:rsid w:val="00617B3D"/>
    <w:rsid w:val="00617F94"/>
    <w:rsid w:val="006260FA"/>
    <w:rsid w:val="00631CC9"/>
    <w:rsid w:val="006356B0"/>
    <w:rsid w:val="00635D26"/>
    <w:rsid w:val="00637594"/>
    <w:rsid w:val="0064007B"/>
    <w:rsid w:val="00641919"/>
    <w:rsid w:val="0064340C"/>
    <w:rsid w:val="00643BE3"/>
    <w:rsid w:val="00643F45"/>
    <w:rsid w:val="0064405F"/>
    <w:rsid w:val="00646A0E"/>
    <w:rsid w:val="00646B30"/>
    <w:rsid w:val="00650749"/>
    <w:rsid w:val="0065273D"/>
    <w:rsid w:val="0065274F"/>
    <w:rsid w:val="00653864"/>
    <w:rsid w:val="00653C79"/>
    <w:rsid w:val="00655AD4"/>
    <w:rsid w:val="00656E2C"/>
    <w:rsid w:val="00660183"/>
    <w:rsid w:val="00663904"/>
    <w:rsid w:val="006655F8"/>
    <w:rsid w:val="00667A02"/>
    <w:rsid w:val="00670F65"/>
    <w:rsid w:val="00671110"/>
    <w:rsid w:val="00671630"/>
    <w:rsid w:val="006807AC"/>
    <w:rsid w:val="006836E5"/>
    <w:rsid w:val="00683D4F"/>
    <w:rsid w:val="00690F09"/>
    <w:rsid w:val="006914F1"/>
    <w:rsid w:val="00691B7C"/>
    <w:rsid w:val="00696693"/>
    <w:rsid w:val="006A228E"/>
    <w:rsid w:val="006A2CE2"/>
    <w:rsid w:val="006A5341"/>
    <w:rsid w:val="006B0193"/>
    <w:rsid w:val="006B547E"/>
    <w:rsid w:val="006B7E11"/>
    <w:rsid w:val="006C29FB"/>
    <w:rsid w:val="006C3F7A"/>
    <w:rsid w:val="006C52AB"/>
    <w:rsid w:val="006C7D66"/>
    <w:rsid w:val="006D1F21"/>
    <w:rsid w:val="006D252C"/>
    <w:rsid w:val="006D6026"/>
    <w:rsid w:val="006D7632"/>
    <w:rsid w:val="006E07E8"/>
    <w:rsid w:val="006E0B91"/>
    <w:rsid w:val="006E30C8"/>
    <w:rsid w:val="006E7A2D"/>
    <w:rsid w:val="006F34A8"/>
    <w:rsid w:val="006F366E"/>
    <w:rsid w:val="006F6664"/>
    <w:rsid w:val="0070140E"/>
    <w:rsid w:val="00703CFC"/>
    <w:rsid w:val="007047B5"/>
    <w:rsid w:val="00713A0F"/>
    <w:rsid w:val="007149F2"/>
    <w:rsid w:val="00717350"/>
    <w:rsid w:val="00721117"/>
    <w:rsid w:val="00722D13"/>
    <w:rsid w:val="00722F5A"/>
    <w:rsid w:val="007235AD"/>
    <w:rsid w:val="00725D95"/>
    <w:rsid w:val="00727281"/>
    <w:rsid w:val="00727E1E"/>
    <w:rsid w:val="00730A58"/>
    <w:rsid w:val="00732A2B"/>
    <w:rsid w:val="00734ABD"/>
    <w:rsid w:val="00735BF1"/>
    <w:rsid w:val="007407E8"/>
    <w:rsid w:val="00741D54"/>
    <w:rsid w:val="007437BF"/>
    <w:rsid w:val="00743C0A"/>
    <w:rsid w:val="00745EBC"/>
    <w:rsid w:val="007475B9"/>
    <w:rsid w:val="00747C61"/>
    <w:rsid w:val="007505D2"/>
    <w:rsid w:val="00750D61"/>
    <w:rsid w:val="00751B49"/>
    <w:rsid w:val="00753CDE"/>
    <w:rsid w:val="00755D03"/>
    <w:rsid w:val="0075625A"/>
    <w:rsid w:val="00760A9D"/>
    <w:rsid w:val="007760AB"/>
    <w:rsid w:val="00777B11"/>
    <w:rsid w:val="007800B8"/>
    <w:rsid w:val="00781BA2"/>
    <w:rsid w:val="00783692"/>
    <w:rsid w:val="00786F8F"/>
    <w:rsid w:val="00787CB7"/>
    <w:rsid w:val="007915A2"/>
    <w:rsid w:val="007A3908"/>
    <w:rsid w:val="007A78C0"/>
    <w:rsid w:val="007B0994"/>
    <w:rsid w:val="007B27A1"/>
    <w:rsid w:val="007B3E4B"/>
    <w:rsid w:val="007B4257"/>
    <w:rsid w:val="007B4D34"/>
    <w:rsid w:val="007C0DB0"/>
    <w:rsid w:val="007C3646"/>
    <w:rsid w:val="007C4573"/>
    <w:rsid w:val="007D0264"/>
    <w:rsid w:val="007D5B01"/>
    <w:rsid w:val="007D6930"/>
    <w:rsid w:val="007D779E"/>
    <w:rsid w:val="007E18F0"/>
    <w:rsid w:val="007E2FA0"/>
    <w:rsid w:val="007E30D2"/>
    <w:rsid w:val="007E33C9"/>
    <w:rsid w:val="007E512D"/>
    <w:rsid w:val="007E611F"/>
    <w:rsid w:val="007E6F7E"/>
    <w:rsid w:val="007F15AB"/>
    <w:rsid w:val="007F3144"/>
    <w:rsid w:val="007F317C"/>
    <w:rsid w:val="007F4587"/>
    <w:rsid w:val="007F4D85"/>
    <w:rsid w:val="008001BB"/>
    <w:rsid w:val="00801FFB"/>
    <w:rsid w:val="00802C59"/>
    <w:rsid w:val="00804FE8"/>
    <w:rsid w:val="0080675A"/>
    <w:rsid w:val="00807536"/>
    <w:rsid w:val="00811F79"/>
    <w:rsid w:val="008248CC"/>
    <w:rsid w:val="00825CA6"/>
    <w:rsid w:val="00831EC9"/>
    <w:rsid w:val="00837363"/>
    <w:rsid w:val="008400B9"/>
    <w:rsid w:val="00843995"/>
    <w:rsid w:val="00844E6A"/>
    <w:rsid w:val="008504DD"/>
    <w:rsid w:val="00853E6E"/>
    <w:rsid w:val="00854D70"/>
    <w:rsid w:val="00855717"/>
    <w:rsid w:val="008572D5"/>
    <w:rsid w:val="00857A0F"/>
    <w:rsid w:val="0086230C"/>
    <w:rsid w:val="008630FF"/>
    <w:rsid w:val="00864E8F"/>
    <w:rsid w:val="0086557D"/>
    <w:rsid w:val="00866008"/>
    <w:rsid w:val="00866E18"/>
    <w:rsid w:val="00866E6C"/>
    <w:rsid w:val="00871200"/>
    <w:rsid w:val="008712D5"/>
    <w:rsid w:val="0087155B"/>
    <w:rsid w:val="0087669C"/>
    <w:rsid w:val="008777C0"/>
    <w:rsid w:val="00881197"/>
    <w:rsid w:val="00882D4E"/>
    <w:rsid w:val="00882F3B"/>
    <w:rsid w:val="008833B1"/>
    <w:rsid w:val="0088686F"/>
    <w:rsid w:val="008907B9"/>
    <w:rsid w:val="008926D8"/>
    <w:rsid w:val="00894CDC"/>
    <w:rsid w:val="00896835"/>
    <w:rsid w:val="00896BF7"/>
    <w:rsid w:val="00896C99"/>
    <w:rsid w:val="00897D3B"/>
    <w:rsid w:val="008A4C2D"/>
    <w:rsid w:val="008A6258"/>
    <w:rsid w:val="008B1704"/>
    <w:rsid w:val="008B2518"/>
    <w:rsid w:val="008B2698"/>
    <w:rsid w:val="008B483F"/>
    <w:rsid w:val="008B5321"/>
    <w:rsid w:val="008B6C86"/>
    <w:rsid w:val="008B7A60"/>
    <w:rsid w:val="008B7FA4"/>
    <w:rsid w:val="008C1B59"/>
    <w:rsid w:val="008C2C9D"/>
    <w:rsid w:val="008C3A9B"/>
    <w:rsid w:val="008C7E0B"/>
    <w:rsid w:val="008D27A9"/>
    <w:rsid w:val="008D44F4"/>
    <w:rsid w:val="008D52B8"/>
    <w:rsid w:val="008D52E9"/>
    <w:rsid w:val="008D714F"/>
    <w:rsid w:val="008E1A7A"/>
    <w:rsid w:val="008E2EF8"/>
    <w:rsid w:val="008E319B"/>
    <w:rsid w:val="008E3D39"/>
    <w:rsid w:val="008E543A"/>
    <w:rsid w:val="008E7107"/>
    <w:rsid w:val="008E7246"/>
    <w:rsid w:val="008F17A9"/>
    <w:rsid w:val="008F1F7D"/>
    <w:rsid w:val="008F2F71"/>
    <w:rsid w:val="008F3FFE"/>
    <w:rsid w:val="009056BE"/>
    <w:rsid w:val="0090586F"/>
    <w:rsid w:val="00906977"/>
    <w:rsid w:val="00910785"/>
    <w:rsid w:val="00912313"/>
    <w:rsid w:val="0091679A"/>
    <w:rsid w:val="00917D52"/>
    <w:rsid w:val="0092499F"/>
    <w:rsid w:val="009256E6"/>
    <w:rsid w:val="00926E67"/>
    <w:rsid w:val="00926EF5"/>
    <w:rsid w:val="00927142"/>
    <w:rsid w:val="0093189F"/>
    <w:rsid w:val="009325B8"/>
    <w:rsid w:val="00932AA6"/>
    <w:rsid w:val="00940821"/>
    <w:rsid w:val="00941403"/>
    <w:rsid w:val="00941B74"/>
    <w:rsid w:val="00950DED"/>
    <w:rsid w:val="009537D1"/>
    <w:rsid w:val="00955417"/>
    <w:rsid w:val="009575C9"/>
    <w:rsid w:val="00961B73"/>
    <w:rsid w:val="00961BE2"/>
    <w:rsid w:val="00966A96"/>
    <w:rsid w:val="00970597"/>
    <w:rsid w:val="0097059F"/>
    <w:rsid w:val="00972257"/>
    <w:rsid w:val="00975265"/>
    <w:rsid w:val="009759AB"/>
    <w:rsid w:val="00981554"/>
    <w:rsid w:val="00982F86"/>
    <w:rsid w:val="009834AD"/>
    <w:rsid w:val="009863B2"/>
    <w:rsid w:val="0098798E"/>
    <w:rsid w:val="00987AE7"/>
    <w:rsid w:val="00994075"/>
    <w:rsid w:val="009A21FC"/>
    <w:rsid w:val="009A2960"/>
    <w:rsid w:val="009A2F68"/>
    <w:rsid w:val="009A3F57"/>
    <w:rsid w:val="009A45A2"/>
    <w:rsid w:val="009A729C"/>
    <w:rsid w:val="009B1227"/>
    <w:rsid w:val="009B421B"/>
    <w:rsid w:val="009B5D66"/>
    <w:rsid w:val="009B7315"/>
    <w:rsid w:val="009C451B"/>
    <w:rsid w:val="009C69E2"/>
    <w:rsid w:val="009D1598"/>
    <w:rsid w:val="009D1701"/>
    <w:rsid w:val="009D1A61"/>
    <w:rsid w:val="009D28D7"/>
    <w:rsid w:val="009D3EA4"/>
    <w:rsid w:val="009E1C76"/>
    <w:rsid w:val="009E2A2A"/>
    <w:rsid w:val="009E3F96"/>
    <w:rsid w:val="009E51D2"/>
    <w:rsid w:val="009E7CDC"/>
    <w:rsid w:val="009F2860"/>
    <w:rsid w:val="009F2BEE"/>
    <w:rsid w:val="009F4DA9"/>
    <w:rsid w:val="009F667D"/>
    <w:rsid w:val="009F70F9"/>
    <w:rsid w:val="00A009DC"/>
    <w:rsid w:val="00A01583"/>
    <w:rsid w:val="00A019AC"/>
    <w:rsid w:val="00A02913"/>
    <w:rsid w:val="00A05A11"/>
    <w:rsid w:val="00A1092E"/>
    <w:rsid w:val="00A11136"/>
    <w:rsid w:val="00A14680"/>
    <w:rsid w:val="00A1528A"/>
    <w:rsid w:val="00A20073"/>
    <w:rsid w:val="00A26394"/>
    <w:rsid w:val="00A26547"/>
    <w:rsid w:val="00A30F75"/>
    <w:rsid w:val="00A31AE7"/>
    <w:rsid w:val="00A33950"/>
    <w:rsid w:val="00A37D47"/>
    <w:rsid w:val="00A41C71"/>
    <w:rsid w:val="00A42DEE"/>
    <w:rsid w:val="00A433C4"/>
    <w:rsid w:val="00A47026"/>
    <w:rsid w:val="00A50519"/>
    <w:rsid w:val="00A51B38"/>
    <w:rsid w:val="00A5258F"/>
    <w:rsid w:val="00A52984"/>
    <w:rsid w:val="00A56E4A"/>
    <w:rsid w:val="00A56F4B"/>
    <w:rsid w:val="00A61753"/>
    <w:rsid w:val="00A67CCE"/>
    <w:rsid w:val="00A708F7"/>
    <w:rsid w:val="00A71978"/>
    <w:rsid w:val="00A87FD5"/>
    <w:rsid w:val="00A91427"/>
    <w:rsid w:val="00A96578"/>
    <w:rsid w:val="00AA27B6"/>
    <w:rsid w:val="00AA3ED1"/>
    <w:rsid w:val="00AA476F"/>
    <w:rsid w:val="00AA55E5"/>
    <w:rsid w:val="00AA6397"/>
    <w:rsid w:val="00AA6536"/>
    <w:rsid w:val="00AA6AD9"/>
    <w:rsid w:val="00AB1513"/>
    <w:rsid w:val="00AB2C01"/>
    <w:rsid w:val="00AB2C41"/>
    <w:rsid w:val="00AB7E0B"/>
    <w:rsid w:val="00AC07BE"/>
    <w:rsid w:val="00AC2C87"/>
    <w:rsid w:val="00AD047C"/>
    <w:rsid w:val="00AD06DA"/>
    <w:rsid w:val="00AD1875"/>
    <w:rsid w:val="00AD2DBC"/>
    <w:rsid w:val="00AD3B49"/>
    <w:rsid w:val="00AD4355"/>
    <w:rsid w:val="00AD594D"/>
    <w:rsid w:val="00AD7ECF"/>
    <w:rsid w:val="00AE11FE"/>
    <w:rsid w:val="00AE35B9"/>
    <w:rsid w:val="00AE4D29"/>
    <w:rsid w:val="00AE559C"/>
    <w:rsid w:val="00AE5970"/>
    <w:rsid w:val="00AE5F48"/>
    <w:rsid w:val="00AE7900"/>
    <w:rsid w:val="00AF17A6"/>
    <w:rsid w:val="00AF4513"/>
    <w:rsid w:val="00AF7277"/>
    <w:rsid w:val="00B0218E"/>
    <w:rsid w:val="00B038CA"/>
    <w:rsid w:val="00B1151C"/>
    <w:rsid w:val="00B11CB4"/>
    <w:rsid w:val="00B1364F"/>
    <w:rsid w:val="00B1578F"/>
    <w:rsid w:val="00B1651D"/>
    <w:rsid w:val="00B17541"/>
    <w:rsid w:val="00B17C06"/>
    <w:rsid w:val="00B221E0"/>
    <w:rsid w:val="00B23754"/>
    <w:rsid w:val="00B24613"/>
    <w:rsid w:val="00B25CA5"/>
    <w:rsid w:val="00B26763"/>
    <w:rsid w:val="00B2735A"/>
    <w:rsid w:val="00B302DD"/>
    <w:rsid w:val="00B3046E"/>
    <w:rsid w:val="00B3158F"/>
    <w:rsid w:val="00B328D9"/>
    <w:rsid w:val="00B41B55"/>
    <w:rsid w:val="00B442C8"/>
    <w:rsid w:val="00B46CCF"/>
    <w:rsid w:val="00B46E06"/>
    <w:rsid w:val="00B472B2"/>
    <w:rsid w:val="00B47512"/>
    <w:rsid w:val="00B544E8"/>
    <w:rsid w:val="00B573EF"/>
    <w:rsid w:val="00B57D4D"/>
    <w:rsid w:val="00B60042"/>
    <w:rsid w:val="00B629AB"/>
    <w:rsid w:val="00B62ADC"/>
    <w:rsid w:val="00B64350"/>
    <w:rsid w:val="00B713A0"/>
    <w:rsid w:val="00B727CF"/>
    <w:rsid w:val="00B75B0A"/>
    <w:rsid w:val="00B8051F"/>
    <w:rsid w:val="00B80672"/>
    <w:rsid w:val="00B82022"/>
    <w:rsid w:val="00B83E8D"/>
    <w:rsid w:val="00B91697"/>
    <w:rsid w:val="00B941A6"/>
    <w:rsid w:val="00B96B9E"/>
    <w:rsid w:val="00B97C22"/>
    <w:rsid w:val="00B97E7E"/>
    <w:rsid w:val="00BA4421"/>
    <w:rsid w:val="00BB0695"/>
    <w:rsid w:val="00BB119C"/>
    <w:rsid w:val="00BB1781"/>
    <w:rsid w:val="00BB1D4E"/>
    <w:rsid w:val="00BB79F9"/>
    <w:rsid w:val="00BC5CB1"/>
    <w:rsid w:val="00BD1890"/>
    <w:rsid w:val="00BD65F2"/>
    <w:rsid w:val="00BE1BC1"/>
    <w:rsid w:val="00BE23E2"/>
    <w:rsid w:val="00BE2449"/>
    <w:rsid w:val="00BE5E91"/>
    <w:rsid w:val="00BE6761"/>
    <w:rsid w:val="00BF38DE"/>
    <w:rsid w:val="00BF39E5"/>
    <w:rsid w:val="00BF404B"/>
    <w:rsid w:val="00BF594B"/>
    <w:rsid w:val="00C11CC3"/>
    <w:rsid w:val="00C13D8B"/>
    <w:rsid w:val="00C15AB1"/>
    <w:rsid w:val="00C15C32"/>
    <w:rsid w:val="00C30CE5"/>
    <w:rsid w:val="00C30F06"/>
    <w:rsid w:val="00C31839"/>
    <w:rsid w:val="00C34C8B"/>
    <w:rsid w:val="00C35396"/>
    <w:rsid w:val="00C405D9"/>
    <w:rsid w:val="00C41AC2"/>
    <w:rsid w:val="00C41D9E"/>
    <w:rsid w:val="00C439A1"/>
    <w:rsid w:val="00C44C69"/>
    <w:rsid w:val="00C44E32"/>
    <w:rsid w:val="00C45292"/>
    <w:rsid w:val="00C46AB5"/>
    <w:rsid w:val="00C47CD2"/>
    <w:rsid w:val="00C515CA"/>
    <w:rsid w:val="00C5282D"/>
    <w:rsid w:val="00C536A9"/>
    <w:rsid w:val="00C53969"/>
    <w:rsid w:val="00C5455F"/>
    <w:rsid w:val="00C54EAB"/>
    <w:rsid w:val="00C55FE3"/>
    <w:rsid w:val="00C6545F"/>
    <w:rsid w:val="00C671C3"/>
    <w:rsid w:val="00C703EB"/>
    <w:rsid w:val="00C705CA"/>
    <w:rsid w:val="00C710A9"/>
    <w:rsid w:val="00C71AB6"/>
    <w:rsid w:val="00C74C35"/>
    <w:rsid w:val="00C75923"/>
    <w:rsid w:val="00C76A42"/>
    <w:rsid w:val="00C774E1"/>
    <w:rsid w:val="00C829A2"/>
    <w:rsid w:val="00C8401E"/>
    <w:rsid w:val="00C93884"/>
    <w:rsid w:val="00CA1367"/>
    <w:rsid w:val="00CA160F"/>
    <w:rsid w:val="00CA2453"/>
    <w:rsid w:val="00CA3295"/>
    <w:rsid w:val="00CA57FD"/>
    <w:rsid w:val="00CB22AB"/>
    <w:rsid w:val="00CC52B6"/>
    <w:rsid w:val="00CC5BC5"/>
    <w:rsid w:val="00CC5D51"/>
    <w:rsid w:val="00CC6CD1"/>
    <w:rsid w:val="00CD39F5"/>
    <w:rsid w:val="00CD5DF8"/>
    <w:rsid w:val="00CD606D"/>
    <w:rsid w:val="00CD6C2F"/>
    <w:rsid w:val="00CD6CBF"/>
    <w:rsid w:val="00CE1774"/>
    <w:rsid w:val="00CE17BA"/>
    <w:rsid w:val="00CE4A40"/>
    <w:rsid w:val="00CE639E"/>
    <w:rsid w:val="00CE6AC2"/>
    <w:rsid w:val="00CF06E1"/>
    <w:rsid w:val="00CF08B8"/>
    <w:rsid w:val="00CF3A81"/>
    <w:rsid w:val="00CF40E0"/>
    <w:rsid w:val="00CF5610"/>
    <w:rsid w:val="00CF67E1"/>
    <w:rsid w:val="00CF72A7"/>
    <w:rsid w:val="00CF74F7"/>
    <w:rsid w:val="00D066DA"/>
    <w:rsid w:val="00D07A91"/>
    <w:rsid w:val="00D10D55"/>
    <w:rsid w:val="00D12E6C"/>
    <w:rsid w:val="00D1301B"/>
    <w:rsid w:val="00D1461B"/>
    <w:rsid w:val="00D2040A"/>
    <w:rsid w:val="00D240DC"/>
    <w:rsid w:val="00D24DFE"/>
    <w:rsid w:val="00D30D84"/>
    <w:rsid w:val="00D31DCB"/>
    <w:rsid w:val="00D324BE"/>
    <w:rsid w:val="00D35480"/>
    <w:rsid w:val="00D414A7"/>
    <w:rsid w:val="00D423D7"/>
    <w:rsid w:val="00D43C6E"/>
    <w:rsid w:val="00D44471"/>
    <w:rsid w:val="00D522FE"/>
    <w:rsid w:val="00D572DA"/>
    <w:rsid w:val="00D62628"/>
    <w:rsid w:val="00D62E60"/>
    <w:rsid w:val="00D64038"/>
    <w:rsid w:val="00D71035"/>
    <w:rsid w:val="00D71C5A"/>
    <w:rsid w:val="00D72DCD"/>
    <w:rsid w:val="00D72FD7"/>
    <w:rsid w:val="00D7381B"/>
    <w:rsid w:val="00D752DD"/>
    <w:rsid w:val="00D75655"/>
    <w:rsid w:val="00D76D28"/>
    <w:rsid w:val="00D822B8"/>
    <w:rsid w:val="00D861EC"/>
    <w:rsid w:val="00D908FE"/>
    <w:rsid w:val="00D90E05"/>
    <w:rsid w:val="00D92DCF"/>
    <w:rsid w:val="00D9400B"/>
    <w:rsid w:val="00D9524E"/>
    <w:rsid w:val="00D95A6B"/>
    <w:rsid w:val="00D95DAB"/>
    <w:rsid w:val="00DA798F"/>
    <w:rsid w:val="00DB3164"/>
    <w:rsid w:val="00DB7B34"/>
    <w:rsid w:val="00DC002C"/>
    <w:rsid w:val="00DC1AB6"/>
    <w:rsid w:val="00DC24C5"/>
    <w:rsid w:val="00DC3703"/>
    <w:rsid w:val="00DC6DC0"/>
    <w:rsid w:val="00DC7CBB"/>
    <w:rsid w:val="00DD68AB"/>
    <w:rsid w:val="00DE3907"/>
    <w:rsid w:val="00DE55D7"/>
    <w:rsid w:val="00DE5773"/>
    <w:rsid w:val="00DE60B0"/>
    <w:rsid w:val="00DE6798"/>
    <w:rsid w:val="00DF671F"/>
    <w:rsid w:val="00DF7524"/>
    <w:rsid w:val="00DF7697"/>
    <w:rsid w:val="00E0147D"/>
    <w:rsid w:val="00E106BD"/>
    <w:rsid w:val="00E1146C"/>
    <w:rsid w:val="00E12C51"/>
    <w:rsid w:val="00E1384B"/>
    <w:rsid w:val="00E1510D"/>
    <w:rsid w:val="00E16703"/>
    <w:rsid w:val="00E178FA"/>
    <w:rsid w:val="00E20BCA"/>
    <w:rsid w:val="00E24C4A"/>
    <w:rsid w:val="00E30C65"/>
    <w:rsid w:val="00E41F85"/>
    <w:rsid w:val="00E421CF"/>
    <w:rsid w:val="00E463F6"/>
    <w:rsid w:val="00E51161"/>
    <w:rsid w:val="00E52666"/>
    <w:rsid w:val="00E54218"/>
    <w:rsid w:val="00E54352"/>
    <w:rsid w:val="00E576CF"/>
    <w:rsid w:val="00E64D58"/>
    <w:rsid w:val="00E66205"/>
    <w:rsid w:val="00E66B24"/>
    <w:rsid w:val="00E6724A"/>
    <w:rsid w:val="00E73A71"/>
    <w:rsid w:val="00E76848"/>
    <w:rsid w:val="00E82559"/>
    <w:rsid w:val="00E8323E"/>
    <w:rsid w:val="00E832A1"/>
    <w:rsid w:val="00E85390"/>
    <w:rsid w:val="00E87066"/>
    <w:rsid w:val="00E87C4E"/>
    <w:rsid w:val="00E87E43"/>
    <w:rsid w:val="00E900CE"/>
    <w:rsid w:val="00E90127"/>
    <w:rsid w:val="00E92EDC"/>
    <w:rsid w:val="00E9632E"/>
    <w:rsid w:val="00E9769F"/>
    <w:rsid w:val="00E97DBC"/>
    <w:rsid w:val="00EA2573"/>
    <w:rsid w:val="00EA5B59"/>
    <w:rsid w:val="00EA5F46"/>
    <w:rsid w:val="00EB02EE"/>
    <w:rsid w:val="00EB17B2"/>
    <w:rsid w:val="00EB3A88"/>
    <w:rsid w:val="00EB5087"/>
    <w:rsid w:val="00EC0089"/>
    <w:rsid w:val="00EC2C3C"/>
    <w:rsid w:val="00EC4BD0"/>
    <w:rsid w:val="00ED0C66"/>
    <w:rsid w:val="00ED3CBD"/>
    <w:rsid w:val="00ED4319"/>
    <w:rsid w:val="00ED5BC4"/>
    <w:rsid w:val="00ED5CDC"/>
    <w:rsid w:val="00ED6D00"/>
    <w:rsid w:val="00EE4FB9"/>
    <w:rsid w:val="00EE78B9"/>
    <w:rsid w:val="00EF0735"/>
    <w:rsid w:val="00EF0B07"/>
    <w:rsid w:val="00EF2ECB"/>
    <w:rsid w:val="00EF56B8"/>
    <w:rsid w:val="00EF6817"/>
    <w:rsid w:val="00EF78AB"/>
    <w:rsid w:val="00EF7AFB"/>
    <w:rsid w:val="00F0096A"/>
    <w:rsid w:val="00F016CB"/>
    <w:rsid w:val="00F03C80"/>
    <w:rsid w:val="00F03E73"/>
    <w:rsid w:val="00F072FB"/>
    <w:rsid w:val="00F07EEF"/>
    <w:rsid w:val="00F10322"/>
    <w:rsid w:val="00F10509"/>
    <w:rsid w:val="00F13702"/>
    <w:rsid w:val="00F2083A"/>
    <w:rsid w:val="00F27185"/>
    <w:rsid w:val="00F2740E"/>
    <w:rsid w:val="00F30135"/>
    <w:rsid w:val="00F31070"/>
    <w:rsid w:val="00F33704"/>
    <w:rsid w:val="00F3437A"/>
    <w:rsid w:val="00F37B05"/>
    <w:rsid w:val="00F505DA"/>
    <w:rsid w:val="00F51A5C"/>
    <w:rsid w:val="00F53427"/>
    <w:rsid w:val="00F535A5"/>
    <w:rsid w:val="00F54ACF"/>
    <w:rsid w:val="00F55305"/>
    <w:rsid w:val="00F61E18"/>
    <w:rsid w:val="00F643F2"/>
    <w:rsid w:val="00F71C15"/>
    <w:rsid w:val="00F7415C"/>
    <w:rsid w:val="00F85642"/>
    <w:rsid w:val="00F8757F"/>
    <w:rsid w:val="00F87C42"/>
    <w:rsid w:val="00F90915"/>
    <w:rsid w:val="00F93E13"/>
    <w:rsid w:val="00FA08CC"/>
    <w:rsid w:val="00FA08FB"/>
    <w:rsid w:val="00FB0C50"/>
    <w:rsid w:val="00FB0D6C"/>
    <w:rsid w:val="00FB1704"/>
    <w:rsid w:val="00FB5D0A"/>
    <w:rsid w:val="00FB6C19"/>
    <w:rsid w:val="00FB7671"/>
    <w:rsid w:val="00FC0EC2"/>
    <w:rsid w:val="00FC3DB9"/>
    <w:rsid w:val="00FC42F3"/>
    <w:rsid w:val="00FC4886"/>
    <w:rsid w:val="00FD117C"/>
    <w:rsid w:val="00FD397C"/>
    <w:rsid w:val="00FD55A1"/>
    <w:rsid w:val="00FD7F9A"/>
    <w:rsid w:val="00FE0A5E"/>
    <w:rsid w:val="00FE2119"/>
    <w:rsid w:val="00FE4158"/>
    <w:rsid w:val="00FE7F03"/>
    <w:rsid w:val="00FF41C7"/>
    <w:rsid w:val="2B96D571"/>
    <w:rsid w:val="4EB0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57B221"/>
  <w15:docId w15:val="{C222C877-F56B-4E1D-9743-C5AB59E7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34AD"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0D57CC"/>
    <w:pPr>
      <w:keepNext/>
      <w:jc w:val="center"/>
      <w:outlineLvl w:val="0"/>
    </w:pPr>
    <w:rPr>
      <w:i/>
      <w:iCs/>
      <w:sz w:val="22"/>
    </w:rPr>
  </w:style>
  <w:style w:type="paragraph" w:styleId="Heading2">
    <w:name w:val="heading 2"/>
    <w:basedOn w:val="Normal"/>
    <w:next w:val="Normal"/>
    <w:qFormat/>
    <w:rsid w:val="000D57C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D57CC"/>
    <w:pPr>
      <w:keepNext/>
      <w:jc w:val="right"/>
      <w:outlineLvl w:val="2"/>
    </w:pPr>
  </w:style>
  <w:style w:type="paragraph" w:styleId="Heading4">
    <w:name w:val="heading 4"/>
    <w:basedOn w:val="Normal"/>
    <w:next w:val="Normal"/>
    <w:qFormat/>
    <w:rsid w:val="000D57CC"/>
    <w:pPr>
      <w:keepNext/>
      <w:outlineLvl w:val="3"/>
    </w:pPr>
    <w:rPr>
      <w:sz w:val="40"/>
      <w:vertAlign w:val="superscript"/>
    </w:rPr>
  </w:style>
  <w:style w:type="paragraph" w:styleId="Heading5">
    <w:name w:val="heading 5"/>
    <w:basedOn w:val="Normal"/>
    <w:next w:val="Normal"/>
    <w:qFormat/>
    <w:rsid w:val="000D57CC"/>
    <w:pPr>
      <w:keepNext/>
      <w:jc w:val="center"/>
      <w:outlineLvl w:val="4"/>
    </w:pPr>
    <w:rPr>
      <w:sz w:val="40"/>
      <w:vertAlign w:val="superscript"/>
    </w:rPr>
  </w:style>
  <w:style w:type="paragraph" w:styleId="Heading6">
    <w:name w:val="heading 6"/>
    <w:basedOn w:val="Normal"/>
    <w:next w:val="Normal"/>
    <w:qFormat/>
    <w:rsid w:val="000D57CC"/>
    <w:pPr>
      <w:keepNext/>
      <w:jc w:val="center"/>
      <w:outlineLvl w:val="5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D57CC"/>
    <w:pPr>
      <w:ind w:left="720" w:hanging="720"/>
    </w:pPr>
    <w:rPr>
      <w:bCs/>
    </w:rPr>
  </w:style>
  <w:style w:type="paragraph" w:styleId="Header">
    <w:name w:val="header"/>
    <w:basedOn w:val="Normal"/>
    <w:rsid w:val="000D57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D57C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7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AE11FE"/>
    <w:rPr>
      <w:sz w:val="16"/>
      <w:szCs w:val="16"/>
    </w:rPr>
  </w:style>
  <w:style w:type="paragraph" w:styleId="CommentText">
    <w:name w:val="annotation text"/>
    <w:basedOn w:val="Normal"/>
    <w:semiHidden/>
    <w:rsid w:val="00AE11FE"/>
    <w:rPr>
      <w:sz w:val="20"/>
    </w:rPr>
  </w:style>
  <w:style w:type="paragraph" w:styleId="CommentSubject">
    <w:name w:val="annotation subject"/>
    <w:basedOn w:val="CommentText"/>
    <w:next w:val="CommentText"/>
    <w:semiHidden/>
    <w:rsid w:val="00AE11FE"/>
    <w:rPr>
      <w:b/>
      <w:bCs/>
    </w:rPr>
  </w:style>
  <w:style w:type="paragraph" w:styleId="BalloonText">
    <w:name w:val="Balloon Text"/>
    <w:basedOn w:val="Normal"/>
    <w:semiHidden/>
    <w:rsid w:val="00AE11FE"/>
    <w:rPr>
      <w:rFonts w:ascii="Tahoma" w:hAnsi="Tahoma" w:cs="Tahoma"/>
      <w:sz w:val="16"/>
      <w:szCs w:val="16"/>
    </w:rPr>
  </w:style>
  <w:style w:type="character" w:styleId="Hyperlink">
    <w:name w:val="Hyperlink"/>
    <w:rsid w:val="005D0EB6"/>
    <w:rPr>
      <w:color w:val="0000FF"/>
      <w:u w:val="single"/>
    </w:rPr>
  </w:style>
  <w:style w:type="character" w:styleId="FollowedHyperlink">
    <w:name w:val="FollowedHyperlink"/>
    <w:rsid w:val="00691B7C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9759AB"/>
    <w:pPr>
      <w:spacing w:before="100" w:beforeAutospacing="1" w:after="100" w:afterAutospacing="1"/>
    </w:pPr>
    <w:rPr>
      <w:color w:val="000000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13D8B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ED5CDC"/>
    <w:rPr>
      <w:sz w:val="24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F40E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A3525"/>
    <w:rPr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mailto:jeanette.sim@u.nus.edu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pefokhl\Local%20Settings\Temporary%20Internet%20Files\OLK6C\Purchase%20Requisition%20Form%20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34D77-0277-4AAD-904F-805A5E80A5A5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customXml/itemProps2.xml><?xml version="1.0" encoding="utf-8"?>
<ds:datastoreItem xmlns:ds="http://schemas.openxmlformats.org/officeDocument/2006/customXml" ds:itemID="{28AAFB7C-86F2-4F1A-8880-991247777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716784-C1EB-4FCE-BC0E-DD134E6BA0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1AA8F-EAB0-4141-B6AB-6B378185C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Purchase Requisition Form 2007.dot</Template>
  <TotalTime>2838</TotalTime>
  <Pages>7</Pages>
  <Words>441</Words>
  <Characters>2515</Characters>
  <Application>Microsoft Office Word</Application>
  <DocSecurity>0</DocSecurity>
  <Lines>20</Lines>
  <Paragraphs>5</Paragraphs>
  <ScaleCrop>false</ScaleCrop>
  <Company>NUS</Company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creator>mpefokhl</dc:creator>
  <cp:lastModifiedBy>Jeanette Sim</cp:lastModifiedBy>
  <cp:revision>126</cp:revision>
  <cp:lastPrinted>2026-02-11T06:42:00Z</cp:lastPrinted>
  <dcterms:created xsi:type="dcterms:W3CDTF">2023-08-23T03:15:00Z</dcterms:created>
  <dcterms:modified xsi:type="dcterms:W3CDTF">2026-04-19T12:06:00Z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