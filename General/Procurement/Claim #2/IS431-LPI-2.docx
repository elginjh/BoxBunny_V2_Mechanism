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6660"/>
      </w:tblGrid>
      <w:tr w:rsidR="00CF5610" w:rsidRPr="0026706A" w14:paraId="1A53316D" w14:textId="77777777" w:rsidTr="0026706A">
        <w:trPr>
          <w:trHeight w:val="95"/>
        </w:trPr>
        <w:tc>
          <w:tcPr>
            <w:tcW w:w="6660" w:type="dxa"/>
            <w:vAlign w:val="center"/>
          </w:tcPr>
          <w:p w14:paraId="2AD3CC59" w14:textId="77777777" w:rsidR="00CF5610" w:rsidRPr="0026706A" w:rsidRDefault="00ED3CBD" w:rsidP="00531EC9">
            <w:pPr>
              <w:rPr>
                <w:rFonts w:ascii="Verdana" w:hAnsi="Verdana" w:cs="Arial"/>
                <w:bCs/>
                <w:iCs/>
                <w:sz w:val="22"/>
                <w:szCs w:val="4"/>
              </w:rPr>
            </w:pPr>
            <w:r w:rsidRPr="0026706A">
              <w:rPr>
                <w:rFonts w:ascii="Verdana" w:hAnsi="Verdana" w:cs="Arial"/>
                <w:bCs/>
                <w:iCs/>
                <w:sz w:val="22"/>
              </w:rPr>
              <w:t>Engineer</w:t>
            </w:r>
            <w:r w:rsidR="00B038CA" w:rsidRPr="0026706A">
              <w:rPr>
                <w:rFonts w:ascii="Verdana" w:hAnsi="Verdana" w:cs="Arial"/>
                <w:bCs/>
                <w:iCs/>
                <w:sz w:val="22"/>
              </w:rPr>
              <w:t>ing Design and Innovation Centre</w:t>
            </w:r>
            <w:r w:rsidRPr="0026706A">
              <w:rPr>
                <w:rFonts w:ascii="Verdana" w:hAnsi="Verdana" w:cs="Arial"/>
                <w:bCs/>
                <w:iCs/>
                <w:sz w:val="22"/>
              </w:rPr>
              <w:t xml:space="preserve"> (EDIC)</w:t>
            </w:r>
          </w:p>
        </w:tc>
      </w:tr>
      <w:tr w:rsidR="00CF5610" w:rsidRPr="0026706A" w14:paraId="2C284013" w14:textId="77777777" w:rsidTr="0026706A">
        <w:trPr>
          <w:trHeight w:val="122"/>
        </w:trPr>
        <w:tc>
          <w:tcPr>
            <w:tcW w:w="6660" w:type="dxa"/>
            <w:vAlign w:val="center"/>
          </w:tcPr>
          <w:p w14:paraId="049BD3D4" w14:textId="77777777" w:rsidR="0026706A" w:rsidRPr="0026706A" w:rsidRDefault="0026706A" w:rsidP="00ED6D00">
            <w:pPr>
              <w:rPr>
                <w:rFonts w:ascii="Verdana" w:hAnsi="Verdana" w:cs="Arial"/>
                <w:b/>
                <w:bCs/>
                <w:iCs/>
                <w:szCs w:val="16"/>
              </w:rPr>
            </w:pPr>
          </w:p>
          <w:p w14:paraId="691A2C74" w14:textId="77777777" w:rsidR="0064405F" w:rsidRPr="0026706A" w:rsidRDefault="00ED6D00" w:rsidP="00ED6D00">
            <w:pPr>
              <w:rPr>
                <w:rFonts w:ascii="Verdana" w:hAnsi="Verdana" w:cs="Arial"/>
                <w:b/>
                <w:bCs/>
                <w:iCs/>
                <w:szCs w:val="22"/>
              </w:rPr>
            </w:pP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List of 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>Purchase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>d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 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Items (LPI) 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>Form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 </w:t>
            </w:r>
          </w:p>
        </w:tc>
      </w:tr>
      <w:tr w:rsidR="0026706A" w:rsidRPr="0026706A" w14:paraId="63B67C23" w14:textId="77777777" w:rsidTr="0026706A">
        <w:trPr>
          <w:trHeight w:val="122"/>
        </w:trPr>
        <w:tc>
          <w:tcPr>
            <w:tcW w:w="6660" w:type="dxa"/>
            <w:vAlign w:val="center"/>
          </w:tcPr>
          <w:p w14:paraId="1F2EDBE4" w14:textId="57515602" w:rsidR="0026706A" w:rsidRPr="0026706A" w:rsidRDefault="0026706A" w:rsidP="003373C6">
            <w:pPr>
              <w:spacing w:before="120"/>
              <w:rPr>
                <w:rFonts w:ascii="Verdana" w:hAnsi="Verdana" w:cs="Arial"/>
                <w:b/>
                <w:bCs/>
                <w:iCs/>
                <w:sz w:val="18"/>
                <w:szCs w:val="16"/>
              </w:rPr>
            </w:pPr>
            <w:r w:rsidRPr="0026706A">
              <w:rPr>
                <w:rFonts w:ascii="Verdana" w:hAnsi="Verdana" w:cs="Arial"/>
                <w:b/>
                <w:bCs/>
                <w:iCs/>
                <w:sz w:val="18"/>
                <w:szCs w:val="16"/>
              </w:rPr>
              <w:t>For Student Project Purchase Only</w:t>
            </w:r>
          </w:p>
        </w:tc>
      </w:tr>
    </w:tbl>
    <w:p w14:paraId="6AC54166" w14:textId="77777777" w:rsidR="00390A9F" w:rsidRPr="00B91697" w:rsidRDefault="000A704B">
      <w:pPr>
        <w:rPr>
          <w:bCs/>
          <w:iCs/>
          <w:sz w:val="4"/>
          <w:szCs w:val="4"/>
        </w:rPr>
      </w:pPr>
      <w:r>
        <w:rPr>
          <w:rFonts w:ascii="Verdana" w:hAnsi="Verdana" w:cs="Arial"/>
          <w:bCs/>
          <w:iCs/>
          <w:noProof/>
          <w:sz w:val="20"/>
          <w:lang w:val="en-US"/>
        </w:rPr>
        <w:drawing>
          <wp:anchor distT="0" distB="0" distL="114300" distR="114300" simplePos="0" relativeHeight="251658240" behindDoc="0" locked="0" layoutInCell="1" allowOverlap="0" wp14:anchorId="4AF2AF7F" wp14:editId="5B437B1E">
            <wp:simplePos x="0" y="0"/>
            <wp:positionH relativeFrom="margin">
              <wp:posOffset>5504815</wp:posOffset>
            </wp:positionH>
            <wp:positionV relativeFrom="margin">
              <wp:posOffset>0</wp:posOffset>
            </wp:positionV>
            <wp:extent cx="1200150" cy="542925"/>
            <wp:effectExtent l="0" t="0" r="0" b="0"/>
            <wp:wrapNone/>
            <wp:docPr id="2" name="Picture 6" descr="nus_logo_black_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us_logo_black_4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ADB78" w14:textId="77777777" w:rsidR="006C29FB" w:rsidRDefault="006C29FB" w:rsidP="00DE60B0">
      <w:pPr>
        <w:jc w:val="center"/>
        <w:rPr>
          <w:rFonts w:ascii="Verdana" w:hAnsi="Verdana"/>
          <w:b/>
          <w:bCs/>
          <w:iCs/>
          <w:sz w:val="8"/>
          <w:szCs w:val="8"/>
          <w:u w:val="single"/>
        </w:rPr>
      </w:pPr>
    </w:p>
    <w:tbl>
      <w:tblPr>
        <w:tblW w:w="110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8"/>
        <w:gridCol w:w="4364"/>
        <w:gridCol w:w="2198"/>
        <w:gridCol w:w="2790"/>
      </w:tblGrid>
      <w:tr w:rsidR="00F85642" w:rsidRPr="0026706A" w14:paraId="0D62CCF3" w14:textId="77777777" w:rsidTr="00C30F06">
        <w:trPr>
          <w:trHeight w:val="576"/>
        </w:trPr>
        <w:tc>
          <w:tcPr>
            <w:tcW w:w="1718" w:type="dxa"/>
            <w:vAlign w:val="center"/>
          </w:tcPr>
          <w:p w14:paraId="1A725659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Name of Requestor:</w:t>
            </w:r>
          </w:p>
        </w:tc>
        <w:tc>
          <w:tcPr>
            <w:tcW w:w="4364" w:type="dxa"/>
            <w:vAlign w:val="center"/>
          </w:tcPr>
          <w:p w14:paraId="2F676050" w14:textId="67C33B9F" w:rsidR="00B2735A" w:rsidRPr="0026706A" w:rsidRDefault="00BF38DE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Sim Yu</w:t>
            </w:r>
            <w:r w:rsidR="005764EB">
              <w:rPr>
                <w:rFonts w:ascii="Verdana" w:hAnsi="Verdana"/>
                <w:b/>
                <w:bCs/>
                <w:iCs/>
                <w:sz w:val="20"/>
                <w:szCs w:val="16"/>
              </w:rPr>
              <w:t>,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Jeanette</w:t>
            </w:r>
          </w:p>
        </w:tc>
        <w:tc>
          <w:tcPr>
            <w:tcW w:w="2198" w:type="dxa"/>
            <w:vAlign w:val="center"/>
          </w:tcPr>
          <w:p w14:paraId="2BE69795" w14:textId="77777777" w:rsidR="00B2735A" w:rsidRPr="0026706A" w:rsidRDefault="00121F66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Matric</w:t>
            </w:r>
            <w:r w:rsidR="00B2735A"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Number:</w:t>
            </w:r>
          </w:p>
        </w:tc>
        <w:tc>
          <w:tcPr>
            <w:tcW w:w="2790" w:type="dxa"/>
            <w:vAlign w:val="center"/>
          </w:tcPr>
          <w:p w14:paraId="485203A6" w14:textId="54479363" w:rsidR="00B2735A" w:rsidRPr="0026706A" w:rsidRDefault="00BF38DE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A0254736X</w:t>
            </w:r>
          </w:p>
        </w:tc>
      </w:tr>
      <w:tr w:rsidR="00F85642" w:rsidRPr="0026706A" w14:paraId="09361D80" w14:textId="77777777" w:rsidTr="00C30F06">
        <w:trPr>
          <w:trHeight w:val="576"/>
        </w:trPr>
        <w:tc>
          <w:tcPr>
            <w:tcW w:w="1718" w:type="dxa"/>
            <w:vAlign w:val="center"/>
          </w:tcPr>
          <w:p w14:paraId="225D515C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Email Address:</w:t>
            </w:r>
          </w:p>
        </w:tc>
        <w:tc>
          <w:tcPr>
            <w:tcW w:w="4364" w:type="dxa"/>
            <w:vAlign w:val="center"/>
          </w:tcPr>
          <w:p w14:paraId="7106EA0B" w14:textId="591B979D" w:rsidR="00BF38DE" w:rsidRPr="0026706A" w:rsidRDefault="00BF38DE" w:rsidP="00BF38DE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hyperlink r:id="rId12" w:history="1">
              <w:r w:rsidRPr="00223B9E">
                <w:rPr>
                  <w:rStyle w:val="Hyperlink"/>
                  <w:rFonts w:ascii="Verdana" w:hAnsi="Verdana"/>
                  <w:b/>
                  <w:bCs/>
                  <w:iCs/>
                  <w:sz w:val="20"/>
                  <w:szCs w:val="16"/>
                </w:rPr>
                <w:t>jeanette.sim@u.nus.edu</w:t>
              </w:r>
            </w:hyperlink>
          </w:p>
        </w:tc>
        <w:tc>
          <w:tcPr>
            <w:tcW w:w="2198" w:type="dxa"/>
            <w:vAlign w:val="center"/>
          </w:tcPr>
          <w:p w14:paraId="314DADF8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Contact Number:</w:t>
            </w:r>
          </w:p>
        </w:tc>
        <w:tc>
          <w:tcPr>
            <w:tcW w:w="2790" w:type="dxa"/>
            <w:vAlign w:val="center"/>
          </w:tcPr>
          <w:p w14:paraId="0C17D43F" w14:textId="55C71FFD" w:rsidR="00B2735A" w:rsidRPr="0026706A" w:rsidRDefault="00BF38DE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80900677</w:t>
            </w:r>
          </w:p>
        </w:tc>
      </w:tr>
      <w:tr w:rsidR="0026706A" w:rsidRPr="0026706A" w14:paraId="346DB9AB" w14:textId="77777777" w:rsidTr="00C30F06">
        <w:trPr>
          <w:trHeight w:val="1152"/>
        </w:trPr>
        <w:tc>
          <w:tcPr>
            <w:tcW w:w="1718" w:type="dxa"/>
            <w:vAlign w:val="center"/>
          </w:tcPr>
          <w:p w14:paraId="7C167C35" w14:textId="77777777" w:rsidR="0026706A" w:rsidRPr="0026706A" w:rsidRDefault="0026706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Name of Group Members:</w:t>
            </w:r>
          </w:p>
        </w:tc>
        <w:tc>
          <w:tcPr>
            <w:tcW w:w="4364" w:type="dxa"/>
            <w:vAlign w:val="center"/>
          </w:tcPr>
          <w:p w14:paraId="35BB5192" w14:textId="77777777" w:rsidR="0026706A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Muhammad Zakir Haziq</w:t>
            </w:r>
          </w:p>
          <w:p w14:paraId="3E076644" w14:textId="47000B6D" w:rsidR="00CF40E0" w:rsidRPr="005764EB" w:rsidRDefault="005764EB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</w:pPr>
            <w:r w:rsidRPr="005764EB"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  <w:t xml:space="preserve">Ng Jun Hao, 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  <w:t>Elgin</w:t>
            </w:r>
          </w:p>
          <w:p w14:paraId="1FCA3000" w14:textId="4FA7A603" w:rsidR="00CF40E0" w:rsidRPr="005764EB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</w:pPr>
            <w:r w:rsidRPr="005764EB"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  <w:t>Muthukumaran Yogeeswaran</w:t>
            </w:r>
          </w:p>
          <w:p w14:paraId="05A7ECC0" w14:textId="3F52053F" w:rsidR="00CF40E0" w:rsidRPr="005764EB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</w:pPr>
          </w:p>
        </w:tc>
        <w:tc>
          <w:tcPr>
            <w:tcW w:w="2198" w:type="dxa"/>
            <w:vAlign w:val="center"/>
          </w:tcPr>
          <w:p w14:paraId="16324005" w14:textId="36703AE4" w:rsidR="0026706A" w:rsidRPr="0026706A" w:rsidRDefault="00F10322" w:rsidP="00AA6397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Course</w:t>
            </w:r>
            <w:r w:rsidR="0026706A"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Code:</w:t>
            </w:r>
          </w:p>
        </w:tc>
        <w:tc>
          <w:tcPr>
            <w:tcW w:w="2790" w:type="dxa"/>
            <w:vAlign w:val="center"/>
          </w:tcPr>
          <w:p w14:paraId="20CEB11F" w14:textId="0948780D" w:rsidR="0026706A" w:rsidRPr="0026706A" w:rsidRDefault="0052247C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D423D7">
              <w:rPr>
                <w:rFonts w:ascii="Verdana" w:hAnsi="Verdana"/>
                <w:b/>
                <w:bCs/>
                <w:iCs/>
                <w:noProof/>
                <w:sz w:val="20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6D721E3" wp14:editId="1388E16F">
                      <wp:simplePos x="0" y="0"/>
                      <wp:positionH relativeFrom="column">
                        <wp:posOffset>-113030</wp:posOffset>
                      </wp:positionH>
                      <wp:positionV relativeFrom="paragraph">
                        <wp:posOffset>-3810</wp:posOffset>
                      </wp:positionV>
                      <wp:extent cx="1790700" cy="714375"/>
                      <wp:effectExtent l="0" t="0" r="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0700" cy="7143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8FF758" w14:textId="08325689" w:rsidR="00D423D7" w:rsidRDefault="00000000">
                                  <w:sdt>
                                    <w:sdtPr>
                                      <w:id w:val="-1169104064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2344F4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 w:rsidR="00D423D7">
                                    <w:t xml:space="preserve"> </w:t>
                                  </w:r>
                                  <w:r w:rsidR="007E611F">
                                    <w:t>CDE</w:t>
                                  </w:r>
                                  <w:r w:rsidR="00D423D7">
                                    <w:t>3301</w:t>
                                  </w:r>
                                </w:p>
                                <w:p w14:paraId="3E10BF6A" w14:textId="1E008991" w:rsidR="00D423D7" w:rsidRDefault="00000000">
                                  <w:sdt>
                                    <w:sdtPr>
                                      <w:id w:val="1897859276"/>
                                      <w14:checkbox>
                                        <w14:checked w14:val="1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C11CC3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☒</w:t>
                                      </w:r>
                                    </w:sdtContent>
                                  </w:sdt>
                                  <w:r w:rsidR="00D423D7">
                                    <w:t xml:space="preserve"> </w:t>
                                  </w:r>
                                  <w:r w:rsidR="009F2860">
                                    <w:t>CDE</w:t>
                                  </w:r>
                                  <w:r w:rsidR="00D423D7">
                                    <w:t>4301</w:t>
                                  </w:r>
                                  <w:r w:rsidR="000B6680">
                                    <w:t>/</w:t>
                                  </w:r>
                                  <w:r w:rsidR="009F2860">
                                    <w:t>CDE</w:t>
                                  </w:r>
                                  <w:r w:rsidR="000B6680">
                                    <w:t>4301A</w:t>
                                  </w:r>
                                </w:p>
                                <w:p w14:paraId="38527A3C" w14:textId="6D35B26F" w:rsidR="002344F4" w:rsidRDefault="00000000" w:rsidP="002344F4">
                                  <w:sdt>
                                    <w:sdtPr>
                                      <w:id w:val="-952246968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2344F4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 w:rsidR="002344F4">
                                    <w:t xml:space="preserve"> </w:t>
                                  </w:r>
                                  <w:r w:rsidR="0052247C">
                                    <w:t xml:space="preserve">Others: </w:t>
                                  </w:r>
                                </w:p>
                                <w:p w14:paraId="277C967A" w14:textId="77777777" w:rsidR="002344F4" w:rsidRDefault="002344F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D721E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8.9pt;margin-top:-.3pt;width:141pt;height:56.2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" filled="f" stroked="f">
                      <v:textbox>
                        <w:txbxContent>
                          <w:p w14:paraId="508FF758" w14:textId="08325689" w:rsidR="00D423D7" w:rsidRDefault="00000000">
                            <w:sdt>
                              <w:sdtPr>
                                <w:id w:val="-116910406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344F4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D423D7">
                              <w:t xml:space="preserve"> </w:t>
                            </w:r>
                            <w:r w:rsidR="007E611F">
                              <w:t>CDE</w:t>
                            </w:r>
                            <w:r w:rsidR="00D423D7">
                              <w:t>3301</w:t>
                            </w:r>
                          </w:p>
                          <w:p w14:paraId="3E10BF6A" w14:textId="1E008991" w:rsidR="00D423D7" w:rsidRDefault="00000000">
                            <w:sdt>
                              <w:sdtPr>
                                <w:id w:val="1897859276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C11CC3">
                                  <w:rPr>
                                    <w:rFonts w:ascii="MS Gothic" w:eastAsia="MS Gothic" w:hAnsi="MS Gothic" w:hint="eastAsia"/>
                                  </w:rPr>
                                  <w:t>☒</w:t>
                                </w:r>
                              </w:sdtContent>
                            </w:sdt>
                            <w:r w:rsidR="00D423D7">
                              <w:t xml:space="preserve"> </w:t>
                            </w:r>
                            <w:r w:rsidR="009F2860">
                              <w:t>CDE</w:t>
                            </w:r>
                            <w:r w:rsidR="00D423D7">
                              <w:t>4301</w:t>
                            </w:r>
                            <w:r w:rsidR="000B6680">
                              <w:t>/</w:t>
                            </w:r>
                            <w:r w:rsidR="009F2860">
                              <w:t>CDE</w:t>
                            </w:r>
                            <w:r w:rsidR="000B6680">
                              <w:t>4301A</w:t>
                            </w:r>
                          </w:p>
                          <w:p w14:paraId="38527A3C" w14:textId="6D35B26F" w:rsidR="002344F4" w:rsidRDefault="00000000" w:rsidP="002344F4">
                            <w:sdt>
                              <w:sdtPr>
                                <w:id w:val="-95224696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344F4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2344F4">
                              <w:t xml:space="preserve"> </w:t>
                            </w:r>
                            <w:r w:rsidR="0052247C">
                              <w:t xml:space="preserve">Others: </w:t>
                            </w:r>
                          </w:p>
                          <w:p w14:paraId="277C967A" w14:textId="77777777" w:rsidR="002344F4" w:rsidRDefault="002344F4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A6397" w:rsidRPr="0026706A" w14:paraId="3CCA5106" w14:textId="77777777" w:rsidTr="00C30F06">
        <w:trPr>
          <w:trHeight w:val="576"/>
        </w:trPr>
        <w:tc>
          <w:tcPr>
            <w:tcW w:w="1718" w:type="dxa"/>
            <w:vAlign w:val="center"/>
          </w:tcPr>
          <w:p w14:paraId="7078B2EE" w14:textId="2FDD6A40" w:rsidR="00AA6397" w:rsidRPr="0026706A" w:rsidRDefault="004005DD" w:rsidP="004005DD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Project </w:t>
            </w:r>
            <w:r w:rsidR="002344F4">
              <w:rPr>
                <w:rFonts w:ascii="Verdana" w:hAnsi="Verdana"/>
                <w:b/>
                <w:bCs/>
                <w:iCs/>
                <w:sz w:val="20"/>
                <w:szCs w:val="16"/>
              </w:rPr>
              <w:t>Title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:</w:t>
            </w:r>
          </w:p>
        </w:tc>
        <w:tc>
          <w:tcPr>
            <w:tcW w:w="4364" w:type="dxa"/>
            <w:vAlign w:val="center"/>
          </w:tcPr>
          <w:p w14:paraId="61753E2F" w14:textId="7FDD990D" w:rsidR="00AA6397" w:rsidRPr="0026706A" w:rsidRDefault="00CF40E0" w:rsidP="000E2CF1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BoxBunny</w:t>
            </w:r>
          </w:p>
        </w:tc>
        <w:tc>
          <w:tcPr>
            <w:tcW w:w="4988" w:type="dxa"/>
            <w:gridSpan w:val="2"/>
            <w:vAlign w:val="center"/>
          </w:tcPr>
          <w:p w14:paraId="69DF764D" w14:textId="57BDEB19" w:rsidR="00AA6397" w:rsidRPr="0026706A" w:rsidRDefault="00AA6397" w:rsidP="00AA6397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Project 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code (eg. EIM-</w:t>
            </w:r>
            <w:r w:rsidRPr="004005DD">
              <w:rPr>
                <w:rFonts w:ascii="Verdana" w:hAnsi="Verdana"/>
                <w:b/>
                <w:bCs/>
                <w:iCs/>
                <w:sz w:val="20"/>
                <w:szCs w:val="16"/>
              </w:rPr>
              <w:t>302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)</w:t>
            </w: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: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</w:t>
            </w:r>
            <w:r w:rsidR="00C11CC3">
              <w:rPr>
                <w:rFonts w:ascii="Verdana" w:hAnsi="Verdana"/>
                <w:b/>
                <w:bCs/>
                <w:iCs/>
                <w:sz w:val="20"/>
                <w:szCs w:val="16"/>
              </w:rPr>
              <w:t>IS-431</w:t>
            </w:r>
          </w:p>
        </w:tc>
      </w:tr>
    </w:tbl>
    <w:p w14:paraId="38931FFB" w14:textId="77777777" w:rsidR="009D1701" w:rsidRPr="0087669C" w:rsidRDefault="009D1701" w:rsidP="006836E5">
      <w:pPr>
        <w:rPr>
          <w:rFonts w:ascii="Verdana" w:hAnsi="Verdana"/>
          <w:bCs/>
          <w:iCs/>
          <w:sz w:val="6"/>
          <w:szCs w:val="6"/>
        </w:rPr>
      </w:pPr>
    </w:p>
    <w:p w14:paraId="7F3EC0FD" w14:textId="77777777" w:rsidR="00456910" w:rsidRPr="00501830" w:rsidRDefault="00456910" w:rsidP="00BB119C">
      <w:pPr>
        <w:rPr>
          <w:rFonts w:ascii="Verdana" w:hAnsi="Verdana"/>
          <w:sz w:val="6"/>
          <w:szCs w:val="6"/>
        </w:rPr>
      </w:pPr>
    </w:p>
    <w:tbl>
      <w:tblPr>
        <w:tblW w:w="110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626"/>
        <w:gridCol w:w="1068"/>
        <w:gridCol w:w="1726"/>
        <w:gridCol w:w="985"/>
        <w:gridCol w:w="1024"/>
        <w:gridCol w:w="992"/>
        <w:gridCol w:w="1276"/>
        <w:gridCol w:w="1303"/>
        <w:gridCol w:w="370"/>
        <w:gridCol w:w="440"/>
        <w:gridCol w:w="720"/>
      </w:tblGrid>
      <w:tr w:rsidR="008F17A9" w:rsidRPr="0026706A" w14:paraId="0579817F" w14:textId="77777777" w:rsidTr="4EB02C5E">
        <w:trPr>
          <w:trHeight w:hRule="exact" w:val="283"/>
        </w:trPr>
        <w:tc>
          <w:tcPr>
            <w:tcW w:w="11070" w:type="dxa"/>
            <w:gridSpan w:val="12"/>
            <w:shd w:val="clear" w:color="auto" w:fill="E0E0E0"/>
            <w:vAlign w:val="center"/>
          </w:tcPr>
          <w:p w14:paraId="257E9DD4" w14:textId="77777777" w:rsidR="008F17A9" w:rsidRPr="0026706A" w:rsidRDefault="008F17A9" w:rsidP="008F17A9">
            <w:pPr>
              <w:rPr>
                <w:rFonts w:ascii="Verdana" w:hAnsi="Verdana"/>
                <w:sz w:val="20"/>
                <w:szCs w:val="18"/>
              </w:rPr>
            </w:pPr>
            <w:r w:rsidRPr="0026706A">
              <w:rPr>
                <w:rFonts w:ascii="Verdana" w:hAnsi="Verdana"/>
                <w:b/>
                <w:sz w:val="20"/>
                <w:szCs w:val="18"/>
              </w:rPr>
              <w:t>Purchase Details</w:t>
            </w:r>
          </w:p>
        </w:tc>
      </w:tr>
      <w:tr w:rsidR="00C30F06" w:rsidRPr="00C30F06" w14:paraId="139ACDF1" w14:textId="77777777" w:rsidTr="005F0E49">
        <w:trPr>
          <w:trHeight w:val="390"/>
        </w:trPr>
        <w:tc>
          <w:tcPr>
            <w:tcW w:w="540" w:type="dxa"/>
            <w:vMerge w:val="restart"/>
            <w:vAlign w:val="center"/>
          </w:tcPr>
          <w:p w14:paraId="21699073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S/N</w:t>
            </w:r>
          </w:p>
        </w:tc>
        <w:tc>
          <w:tcPr>
            <w:tcW w:w="3420" w:type="dxa"/>
            <w:gridSpan w:val="3"/>
            <w:vMerge w:val="restart"/>
            <w:vAlign w:val="center"/>
          </w:tcPr>
          <w:p w14:paraId="69D73ECD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Description of Item(s)</w:t>
            </w:r>
          </w:p>
        </w:tc>
        <w:tc>
          <w:tcPr>
            <w:tcW w:w="2009" w:type="dxa"/>
            <w:gridSpan w:val="2"/>
            <w:vMerge w:val="restart"/>
            <w:vAlign w:val="center"/>
          </w:tcPr>
          <w:p w14:paraId="01913311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Company</w:t>
            </w:r>
          </w:p>
        </w:tc>
        <w:tc>
          <w:tcPr>
            <w:tcW w:w="992" w:type="dxa"/>
            <w:vMerge w:val="restart"/>
            <w:vAlign w:val="center"/>
          </w:tcPr>
          <w:p w14:paraId="3A60B891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Total amount</w:t>
            </w:r>
          </w:p>
        </w:tc>
        <w:tc>
          <w:tcPr>
            <w:tcW w:w="1276" w:type="dxa"/>
            <w:vMerge w:val="restart"/>
            <w:vAlign w:val="center"/>
          </w:tcPr>
          <w:p w14:paraId="2B955EA8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Invoice/ Receipt Number</w:t>
            </w:r>
          </w:p>
        </w:tc>
        <w:tc>
          <w:tcPr>
            <w:tcW w:w="1303" w:type="dxa"/>
            <w:vMerge w:val="restart"/>
            <w:vAlign w:val="center"/>
          </w:tcPr>
          <w:p w14:paraId="1C5D1904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Invoice/ Receipt Date</w:t>
            </w:r>
          </w:p>
        </w:tc>
        <w:tc>
          <w:tcPr>
            <w:tcW w:w="1530" w:type="dxa"/>
            <w:gridSpan w:val="3"/>
            <w:vAlign w:val="center"/>
          </w:tcPr>
          <w:p w14:paraId="3A957AF5" w14:textId="77777777" w:rsidR="00F0096A" w:rsidRPr="00C30F06" w:rsidRDefault="003173A8" w:rsidP="003173A8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>
              <w:rPr>
                <w:rFonts w:ascii="Verdana" w:hAnsi="Verdana"/>
                <w:b/>
                <w:i/>
                <w:sz w:val="14"/>
                <w:szCs w:val="16"/>
              </w:rPr>
              <w:t>Tick ONE</w:t>
            </w:r>
          </w:p>
        </w:tc>
      </w:tr>
      <w:tr w:rsidR="00C30F06" w:rsidRPr="00941403" w14:paraId="1C2B7F82" w14:textId="77777777" w:rsidTr="005F0E49">
        <w:trPr>
          <w:trHeight w:val="107"/>
        </w:trPr>
        <w:tc>
          <w:tcPr>
            <w:tcW w:w="540" w:type="dxa"/>
            <w:vMerge/>
            <w:vAlign w:val="center"/>
          </w:tcPr>
          <w:p w14:paraId="34DB4E39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Merge/>
            <w:vAlign w:val="center"/>
          </w:tcPr>
          <w:p w14:paraId="5C54B8F9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2009" w:type="dxa"/>
            <w:gridSpan w:val="2"/>
            <w:vMerge/>
            <w:vAlign w:val="center"/>
          </w:tcPr>
          <w:p w14:paraId="3949013F" w14:textId="77777777" w:rsidR="00F009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0C1B118" w14:textId="77777777" w:rsidR="00F009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14:paraId="61B3AC13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303" w:type="dxa"/>
            <w:vMerge/>
            <w:vAlign w:val="center"/>
          </w:tcPr>
          <w:p w14:paraId="44DD443F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778FFB93" w14:textId="77777777" w:rsidR="00F0096A" w:rsidRPr="00C30F06" w:rsidRDefault="00F0096A" w:rsidP="00F0096A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i/>
                <w:sz w:val="14"/>
                <w:szCs w:val="16"/>
              </w:rPr>
              <w:t>Claims</w:t>
            </w:r>
          </w:p>
        </w:tc>
        <w:tc>
          <w:tcPr>
            <w:tcW w:w="720" w:type="dxa"/>
            <w:vAlign w:val="center"/>
          </w:tcPr>
          <w:p w14:paraId="69B33CAC" w14:textId="77777777" w:rsidR="00F0096A" w:rsidRPr="00C30F06" w:rsidRDefault="00F0096A" w:rsidP="00F0096A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i/>
                <w:sz w:val="14"/>
                <w:szCs w:val="16"/>
              </w:rPr>
              <w:t>Credit terms</w:t>
            </w:r>
          </w:p>
        </w:tc>
      </w:tr>
      <w:tr w:rsidR="00C30F06" w:rsidRPr="00941403" w14:paraId="628764CC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4BC75CB7" w14:textId="57149257" w:rsidR="00AA6397" w:rsidRPr="00A51B38" w:rsidRDefault="2B96D571" w:rsidP="4EB02C5E">
            <w:pPr>
              <w:jc w:val="center"/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  <w:t>1</w:t>
            </w:r>
          </w:p>
        </w:tc>
        <w:tc>
          <w:tcPr>
            <w:tcW w:w="3420" w:type="dxa"/>
            <w:gridSpan w:val="3"/>
            <w:vAlign w:val="center"/>
          </w:tcPr>
          <w:p w14:paraId="2E557076" w14:textId="77777777" w:rsidR="003572FC" w:rsidRPr="003572FC" w:rsidRDefault="003572FC" w:rsidP="003572FC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3572FC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Steel Material &amp; Welding:</w:t>
            </w:r>
          </w:p>
          <w:p w14:paraId="1EC82FA4" w14:textId="77777777" w:rsidR="003572FC" w:rsidRPr="003572FC" w:rsidRDefault="003572FC" w:rsidP="003572FC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3572FC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- SHS Tube 120x120mm in T10mm</w:t>
            </w:r>
          </w:p>
          <w:p w14:paraId="3A3CC50D" w14:textId="00D87914" w:rsidR="00AA6397" w:rsidRPr="00A51B38" w:rsidRDefault="003572FC" w:rsidP="003572FC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3572FC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- Steel Plate 320x320mm in T10mm</w:t>
            </w:r>
            <w:r w:rsidR="00467DF7" w:rsidRPr="00A51B38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ab/>
            </w:r>
          </w:p>
        </w:tc>
        <w:tc>
          <w:tcPr>
            <w:tcW w:w="2009" w:type="dxa"/>
            <w:gridSpan w:val="2"/>
            <w:vAlign w:val="center"/>
          </w:tcPr>
          <w:p w14:paraId="48606521" w14:textId="7C2CD462" w:rsidR="00AA6397" w:rsidRPr="00A51B38" w:rsidRDefault="00E16703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E16703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MIKYO TECH METAL FABRICATION (S) PTE. LTD.</w:t>
            </w:r>
          </w:p>
        </w:tc>
        <w:tc>
          <w:tcPr>
            <w:tcW w:w="992" w:type="dxa"/>
            <w:vAlign w:val="center"/>
          </w:tcPr>
          <w:p w14:paraId="351481EC" w14:textId="772F3E55" w:rsidR="00AA6397" w:rsidRPr="00A51B38" w:rsidRDefault="000159DB" w:rsidP="00157018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</w:t>
            </w:r>
            <w:r w:rsidR="0064007B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223.45</w:t>
            </w:r>
          </w:p>
        </w:tc>
        <w:tc>
          <w:tcPr>
            <w:tcW w:w="1276" w:type="dxa"/>
            <w:vAlign w:val="center"/>
          </w:tcPr>
          <w:p w14:paraId="6EC919E4" w14:textId="47256A5E" w:rsidR="00AA6397" w:rsidRPr="00317663" w:rsidRDefault="00AC07BE" w:rsidP="00157018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INV</w:t>
            </w:r>
            <w:r w:rsidR="00C15AB1">
              <w:rPr>
                <w:rFonts w:ascii="Verdana" w:hAnsi="Verdana"/>
                <w:bCs/>
                <w:color w:val="EE0000"/>
                <w:sz w:val="16"/>
                <w:szCs w:val="16"/>
              </w:rPr>
              <w:t>260030</w:t>
            </w:r>
          </w:p>
        </w:tc>
        <w:tc>
          <w:tcPr>
            <w:tcW w:w="1303" w:type="dxa"/>
            <w:vAlign w:val="center"/>
          </w:tcPr>
          <w:p w14:paraId="33F333E5" w14:textId="16A956A5" w:rsidR="00AA6397" w:rsidRPr="00317663" w:rsidRDefault="00B46CCF" w:rsidP="00157018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29</w:t>
            </w:r>
            <w:r w:rsidR="00317663" w:rsidRPr="00317663">
              <w:rPr>
                <w:rFonts w:ascii="Verdana" w:hAnsi="Verdana"/>
                <w:bCs/>
                <w:color w:val="EE0000"/>
                <w:sz w:val="16"/>
                <w:szCs w:val="16"/>
              </w:rPr>
              <w:t>/01/2026</w:t>
            </w:r>
          </w:p>
        </w:tc>
        <w:tc>
          <w:tcPr>
            <w:tcW w:w="810" w:type="dxa"/>
            <w:gridSpan w:val="2"/>
            <w:vAlign w:val="center"/>
          </w:tcPr>
          <w:p w14:paraId="141A999B" w14:textId="197F7632" w:rsidR="00AA6397" w:rsidRPr="00A51B38" w:rsidRDefault="00C11CC3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5B8398BD" w14:textId="77777777" w:rsidR="00AA6397" w:rsidRPr="00A51B38" w:rsidRDefault="00AA6397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6D3C692C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7F32D3A7" w14:textId="30069263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5BEE9CEF" w14:textId="3FB57998" w:rsidR="00B57D4D" w:rsidRPr="00A51B38" w:rsidRDefault="00B57D4D" w:rsidP="00B57D4D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6C0772FC" w14:textId="60BFF8B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74D3188B" w14:textId="6E4824FD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1617505" w14:textId="1EF669DE" w:rsidR="008F17A9" w:rsidRPr="00317663" w:rsidRDefault="008F17A9" w:rsidP="008F17A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72D329A3" w14:textId="4C316B83" w:rsidR="008F17A9" w:rsidRPr="00317663" w:rsidRDefault="008F17A9" w:rsidP="008F17A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29F156D7" w14:textId="2A885BAB" w:rsidR="008F17A9" w:rsidRPr="00A51B38" w:rsidRDefault="008F17A9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A9D3D10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543FDA78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419BBF6F" w14:textId="6722D3AF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0F0BE84F" w14:textId="5A46BF39" w:rsidR="00255763" w:rsidRPr="00255763" w:rsidRDefault="00255763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56DBD027" w14:textId="1B47167A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49CD3D83" w14:textId="68ABA0DC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1BDA028" w14:textId="2C4B87F6" w:rsidR="008F17A9" w:rsidRPr="005F0E49" w:rsidRDefault="008F17A9" w:rsidP="008F17A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42B60901" w14:textId="0C802D03" w:rsidR="008F17A9" w:rsidRPr="005F0E49" w:rsidRDefault="008F17A9" w:rsidP="008F17A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5C844979" w14:textId="072AB576" w:rsidR="008F17A9" w:rsidRPr="00A51B38" w:rsidRDefault="008F17A9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A038631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2F1C8C4F" w14:textId="77777777" w:rsidTr="005F0E49">
        <w:trPr>
          <w:trHeight w:val="533"/>
        </w:trPr>
        <w:tc>
          <w:tcPr>
            <w:tcW w:w="540" w:type="dxa"/>
            <w:vAlign w:val="center"/>
          </w:tcPr>
          <w:p w14:paraId="30AD112D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7A78AE2E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02BF1BD1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789AD333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6A54729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6DA7D592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5AB92E89" w14:textId="77777777" w:rsidR="008F17A9" w:rsidRPr="00A51B38" w:rsidRDefault="008F17A9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D3B1836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26D02626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753F917B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22BD1345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4A991402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6DA177AD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67917B7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4E8FA8A9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78464BC9" w14:textId="77777777" w:rsidR="008F17A9" w:rsidRPr="00A51B38" w:rsidRDefault="008F17A9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BD6498B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7457E1FE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1A5452AE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2FF48CA4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53C44898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2C21C0F8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5F4A417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3547D076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F150AFF" w14:textId="77777777" w:rsidR="008F17A9" w:rsidRPr="00A51B38" w:rsidRDefault="008F17A9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553A119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71585072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6A85CA07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29A45905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20F7CC91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D6F8F8B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1BE2C288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654D989F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6CE4F4F5" w14:textId="77777777" w:rsidR="008F17A9" w:rsidRPr="00A51B38" w:rsidRDefault="008F17A9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6965C1B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0A5E2C58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6413210B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4CE7981C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6BC34056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3C881F19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4D1DE5A9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0F006D99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E793AF6" w14:textId="77777777" w:rsidR="008F17A9" w:rsidRPr="00A51B38" w:rsidRDefault="008F17A9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BD7A192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057F3454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59D7D853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4892D65F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4436DBC5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0799E591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3608ACB7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05D6B570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8FB2BB5" w14:textId="77777777" w:rsidR="008F17A9" w:rsidRPr="00A51B38" w:rsidRDefault="008F17A9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6C8840F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4482B602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7C073E2C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3CE91F03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565787D6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7702FD19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48B4988D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534D256D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51A19605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F052C56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3AB0AF58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658D519A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798069D7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4E6968B2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3CE25DCA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5334E227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2ED4CEDB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3510757C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377EC4A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58F50641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2743A25B" w14:textId="77777777" w:rsidR="00C30F06" w:rsidRPr="00A51B38" w:rsidRDefault="00C30F06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68B8394C" w14:textId="77777777" w:rsidR="00C30F06" w:rsidRPr="00A51B38" w:rsidRDefault="00C30F06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7E7B1A4F" w14:textId="77777777" w:rsidR="00C30F06" w:rsidRPr="00A51B38" w:rsidRDefault="00C30F06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AD32A6" w14:textId="77777777" w:rsidR="00C30F06" w:rsidRPr="00A51B38" w:rsidRDefault="00C30F06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367CDE26" w14:textId="77777777" w:rsidR="00C30F06" w:rsidRPr="00A51B38" w:rsidRDefault="00C30F06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6F633B75" w14:textId="77777777" w:rsidR="00C30F06" w:rsidRPr="00A51B38" w:rsidRDefault="00C30F06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4CECE7AC" w14:textId="77777777" w:rsidR="00C30F06" w:rsidRPr="00A51B38" w:rsidRDefault="00C30F06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780882D" w14:textId="77777777" w:rsidR="00C30F06" w:rsidRPr="00A51B38" w:rsidRDefault="00C30F06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B23754" w:rsidRPr="00941403" w14:paraId="3C0A4488" w14:textId="77777777" w:rsidTr="005F0E49">
        <w:trPr>
          <w:trHeight w:val="360"/>
        </w:trPr>
        <w:tc>
          <w:tcPr>
            <w:tcW w:w="5969" w:type="dxa"/>
            <w:gridSpan w:val="6"/>
            <w:tcBorders>
              <w:bottom w:val="single" w:sz="4" w:space="0" w:color="auto"/>
            </w:tcBorders>
            <w:vAlign w:val="center"/>
          </w:tcPr>
          <w:p w14:paraId="5CED56CA" w14:textId="77777777" w:rsidR="00B23754" w:rsidRPr="0026706A" w:rsidRDefault="00B23754" w:rsidP="00FE7F03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26706A">
              <w:rPr>
                <w:rFonts w:ascii="Verdana" w:hAnsi="Verdana"/>
                <w:b/>
                <w:sz w:val="16"/>
                <w:szCs w:val="16"/>
              </w:rPr>
              <w:t xml:space="preserve">Grand Total </w:t>
            </w:r>
            <w:r w:rsidRPr="00F27185">
              <w:rPr>
                <w:rFonts w:ascii="Verdana" w:hAnsi="Verdana"/>
                <w:b/>
                <w:sz w:val="16"/>
                <w:szCs w:val="16"/>
              </w:rPr>
              <w:t>(S$)</w:t>
            </w:r>
            <w:r>
              <w:rPr>
                <w:rFonts w:ascii="Verdana" w:hAnsi="Verdana"/>
                <w:b/>
                <w:sz w:val="16"/>
                <w:szCs w:val="16"/>
              </w:rPr>
              <w:t>:</w:t>
            </w:r>
          </w:p>
        </w:tc>
        <w:tc>
          <w:tcPr>
            <w:tcW w:w="5101" w:type="dxa"/>
            <w:gridSpan w:val="6"/>
            <w:tcBorders>
              <w:bottom w:val="single" w:sz="4" w:space="0" w:color="auto"/>
            </w:tcBorders>
            <w:vAlign w:val="center"/>
          </w:tcPr>
          <w:p w14:paraId="18277042" w14:textId="34DE94E4" w:rsidR="00B23754" w:rsidRPr="00B23754" w:rsidRDefault="0064007B" w:rsidP="00896835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223.45</w:t>
            </w:r>
          </w:p>
        </w:tc>
      </w:tr>
      <w:tr w:rsidR="008F17A9" w:rsidRPr="00941403" w14:paraId="38959CF5" w14:textId="77777777" w:rsidTr="005F0E49">
        <w:trPr>
          <w:trHeight w:val="144"/>
        </w:trPr>
        <w:tc>
          <w:tcPr>
            <w:tcW w:w="2234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70F3E3DA" w14:textId="77777777" w:rsidR="008F17A9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  <w:p w14:paraId="57792937" w14:textId="77777777" w:rsidR="00B23754" w:rsidRPr="0026706A" w:rsidRDefault="00B23754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472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F091B" w14:textId="77777777" w:rsidR="008F17A9" w:rsidRPr="0026706A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294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7D40C0" w14:textId="77777777" w:rsidR="008F17A9" w:rsidRPr="0026706A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929EDD3" w14:textId="77777777" w:rsidR="008F17A9" w:rsidRPr="0026706A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</w:tr>
      <w:tr w:rsidR="008F17A9" w:rsidRPr="00896835" w14:paraId="4681752F" w14:textId="77777777" w:rsidTr="4EB02C5E">
        <w:trPr>
          <w:trHeight w:hRule="exact" w:val="288"/>
        </w:trPr>
        <w:tc>
          <w:tcPr>
            <w:tcW w:w="540" w:type="dxa"/>
            <w:tcBorders>
              <w:top w:val="nil"/>
              <w:bottom w:val="nil"/>
            </w:tcBorders>
            <w:vAlign w:val="center"/>
          </w:tcPr>
          <w:p w14:paraId="5EB32CA8" w14:textId="77777777" w:rsidR="008F17A9" w:rsidRPr="00896835" w:rsidRDefault="008F17A9" w:rsidP="008F17A9">
            <w:pPr>
              <w:rPr>
                <w:rFonts w:ascii="Verdana" w:hAnsi="Verdana"/>
                <w:b/>
                <w:i/>
                <w:sz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C51814" w14:textId="77777777" w:rsidR="008F17A9" w:rsidRPr="00896835" w:rsidRDefault="008F17A9" w:rsidP="008F17A9">
            <w:pPr>
              <w:jc w:val="center"/>
              <w:rPr>
                <w:rFonts w:ascii="Verdana" w:hAnsi="Verdana"/>
                <w:b/>
                <w:sz w:val="20"/>
              </w:rPr>
            </w:pPr>
            <w:r w:rsidRPr="00896835">
              <w:rPr>
                <w:rFonts w:ascii="Verdana" w:hAnsi="Verdana"/>
                <w:b/>
                <w:sz w:val="20"/>
              </w:rPr>
              <w:t>x</w:t>
            </w:r>
          </w:p>
        </w:tc>
        <w:tc>
          <w:tcPr>
            <w:tcW w:w="9904" w:type="dxa"/>
            <w:gridSpan w:val="10"/>
            <w:tcBorders>
              <w:top w:val="nil"/>
              <w:bottom w:val="nil"/>
            </w:tcBorders>
            <w:vAlign w:val="center"/>
          </w:tcPr>
          <w:p w14:paraId="16397216" w14:textId="77777777" w:rsidR="00B23754" w:rsidRDefault="008F17A9" w:rsidP="008F17A9">
            <w:pPr>
              <w:rPr>
                <w:rFonts w:ascii="Verdana" w:hAnsi="Verdana"/>
                <w:b/>
                <w:i/>
                <w:sz w:val="20"/>
              </w:rPr>
            </w:pPr>
            <w:r w:rsidRPr="00896835">
              <w:rPr>
                <w:rFonts w:ascii="Verdana" w:hAnsi="Verdana"/>
                <w:b/>
                <w:i/>
                <w:sz w:val="20"/>
              </w:rPr>
              <w:t>I certify that the above information is accurate.</w:t>
            </w:r>
          </w:p>
          <w:p w14:paraId="34DA8006" w14:textId="77777777" w:rsidR="008F17A9" w:rsidRDefault="008F17A9" w:rsidP="008F17A9">
            <w:pPr>
              <w:rPr>
                <w:rFonts w:ascii="Verdana" w:hAnsi="Verdana"/>
                <w:b/>
                <w:i/>
                <w:sz w:val="20"/>
              </w:rPr>
            </w:pPr>
          </w:p>
          <w:p w14:paraId="3D6E2B57" w14:textId="77777777" w:rsidR="00B23754" w:rsidRPr="00896835" w:rsidRDefault="00B23754" w:rsidP="008F17A9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98798E" w:rsidRPr="00896835" w14:paraId="1D30EBBD" w14:textId="77777777" w:rsidTr="4EB02C5E">
        <w:trPr>
          <w:trHeight w:hRule="exact" w:val="288"/>
        </w:trPr>
        <w:tc>
          <w:tcPr>
            <w:tcW w:w="11070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957F9" w14:textId="77777777" w:rsidR="0098798E" w:rsidRPr="00896835" w:rsidRDefault="0098798E" w:rsidP="008F17A9">
            <w:pPr>
              <w:rPr>
                <w:rFonts w:ascii="Verdana" w:hAnsi="Verdana"/>
                <w:b/>
                <w:i/>
                <w:sz w:val="20"/>
              </w:rPr>
            </w:pPr>
          </w:p>
        </w:tc>
      </w:tr>
      <w:tr w:rsidR="00B23754" w:rsidRPr="00896835" w14:paraId="5478E79D" w14:textId="77777777" w:rsidTr="4EB02C5E">
        <w:trPr>
          <w:trHeight w:val="710"/>
        </w:trPr>
        <w:tc>
          <w:tcPr>
            <w:tcW w:w="4945" w:type="dxa"/>
            <w:gridSpan w:val="5"/>
            <w:tcBorders>
              <w:top w:val="single" w:sz="4" w:space="0" w:color="auto"/>
            </w:tcBorders>
            <w:vAlign w:val="center"/>
          </w:tcPr>
          <w:p w14:paraId="78D063EF" w14:textId="1601B680" w:rsidR="00B23754" w:rsidRPr="00B23754" w:rsidRDefault="00A51B38" w:rsidP="00B23754">
            <w:p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noProof/>
                <w:sz w:val="22"/>
                <w:szCs w:val="22"/>
              </w:rPr>
              <w:drawing>
                <wp:anchor distT="0" distB="0" distL="114300" distR="114300" simplePos="0" relativeHeight="251659265" behindDoc="0" locked="0" layoutInCell="1" allowOverlap="1" wp14:anchorId="469EA36E" wp14:editId="7758C072">
                  <wp:simplePos x="0" y="0"/>
                  <wp:positionH relativeFrom="column">
                    <wp:posOffset>1842135</wp:posOffset>
                  </wp:positionH>
                  <wp:positionV relativeFrom="paragraph">
                    <wp:posOffset>-137795</wp:posOffset>
                  </wp:positionV>
                  <wp:extent cx="764540" cy="509905"/>
                  <wp:effectExtent l="0" t="0" r="0" b="4445"/>
                  <wp:wrapNone/>
                  <wp:docPr id="19729801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980184" name="Picture 197298018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40" cy="50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23754" w:rsidRPr="00B23754">
              <w:rPr>
                <w:rFonts w:ascii="Verdana" w:hAnsi="Verdana"/>
                <w:sz w:val="22"/>
                <w:szCs w:val="22"/>
              </w:rPr>
              <w:t xml:space="preserve">Signature of Requester: </w:t>
            </w:r>
          </w:p>
          <w:p w14:paraId="6D96C374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4BD52E41" w14:textId="3898ECB4" w:rsidR="00A51B38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>Date:</w:t>
            </w:r>
            <w:r w:rsidR="004273C7">
              <w:rPr>
                <w:rFonts w:ascii="Verdana" w:hAnsi="Verdana"/>
                <w:sz w:val="22"/>
                <w:szCs w:val="22"/>
              </w:rPr>
              <w:t xml:space="preserve"> </w:t>
            </w:r>
            <w:r w:rsidR="00F90915">
              <w:rPr>
                <w:rFonts w:ascii="Verdana" w:hAnsi="Verdana"/>
                <w:sz w:val="22"/>
                <w:szCs w:val="22"/>
              </w:rPr>
              <w:t>11</w:t>
            </w:r>
            <w:r w:rsidR="00A51B38">
              <w:rPr>
                <w:rFonts w:ascii="Verdana" w:hAnsi="Verdana"/>
                <w:sz w:val="22"/>
                <w:szCs w:val="22"/>
              </w:rPr>
              <w:t>/</w:t>
            </w:r>
            <w:r w:rsidR="0064007B">
              <w:rPr>
                <w:rFonts w:ascii="Verdana" w:hAnsi="Verdana"/>
                <w:sz w:val="22"/>
                <w:szCs w:val="22"/>
              </w:rPr>
              <w:t>2</w:t>
            </w:r>
            <w:r w:rsidR="00A51B38">
              <w:rPr>
                <w:rFonts w:ascii="Verdana" w:hAnsi="Verdana"/>
                <w:sz w:val="22"/>
                <w:szCs w:val="22"/>
              </w:rPr>
              <w:t>/2026</w:t>
            </w:r>
          </w:p>
        </w:tc>
        <w:tc>
          <w:tcPr>
            <w:tcW w:w="6125" w:type="dxa"/>
            <w:gridSpan w:val="7"/>
            <w:tcBorders>
              <w:top w:val="single" w:sz="4" w:space="0" w:color="auto"/>
            </w:tcBorders>
            <w:vAlign w:val="center"/>
          </w:tcPr>
          <w:p w14:paraId="4C5C49DB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0B8A3306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 xml:space="preserve">Name of </w:t>
            </w:r>
            <w:r w:rsidR="004005DD">
              <w:rPr>
                <w:rFonts w:ascii="Verdana" w:hAnsi="Verdana"/>
                <w:sz w:val="22"/>
                <w:szCs w:val="22"/>
              </w:rPr>
              <w:t xml:space="preserve">Main </w:t>
            </w:r>
            <w:r w:rsidRPr="00B23754">
              <w:rPr>
                <w:rFonts w:ascii="Verdana" w:hAnsi="Verdana"/>
                <w:sz w:val="22"/>
                <w:szCs w:val="22"/>
              </w:rPr>
              <w:t>Supervisor:</w:t>
            </w:r>
          </w:p>
          <w:p w14:paraId="4FD42633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18CA5523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 xml:space="preserve">Signature: </w:t>
            </w:r>
          </w:p>
          <w:p w14:paraId="2530D4B1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5D5C4DE2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>Date:</w:t>
            </w:r>
          </w:p>
          <w:p w14:paraId="3924D129" w14:textId="77777777" w:rsidR="00B23754" w:rsidRPr="00B23754" w:rsidRDefault="00B23754" w:rsidP="00B23754">
            <w:pPr>
              <w:rPr>
                <w:rFonts w:ascii="Verdana" w:hAnsi="Verdana"/>
                <w:b/>
                <w:i/>
                <w:sz w:val="22"/>
                <w:szCs w:val="22"/>
              </w:rPr>
            </w:pPr>
          </w:p>
        </w:tc>
      </w:tr>
    </w:tbl>
    <w:p w14:paraId="298B8117" w14:textId="44F8B3DC" w:rsidR="0024738A" w:rsidRDefault="0024738A" w:rsidP="00910785">
      <w:pPr>
        <w:ind w:right="1500"/>
        <w:rPr>
          <w:rFonts w:ascii="Verdana" w:hAnsi="Verdana"/>
          <w:sz w:val="6"/>
          <w:szCs w:val="6"/>
        </w:rPr>
      </w:pPr>
    </w:p>
    <w:p w14:paraId="1418E0C8" w14:textId="77777777" w:rsidR="0024738A" w:rsidRDefault="0024738A">
      <w:pPr>
        <w:rPr>
          <w:rFonts w:ascii="Verdana" w:hAnsi="Verdana"/>
          <w:sz w:val="6"/>
          <w:szCs w:val="6"/>
        </w:rPr>
      </w:pPr>
      <w:r>
        <w:rPr>
          <w:rFonts w:ascii="Verdana" w:hAnsi="Verdana"/>
          <w:sz w:val="6"/>
          <w:szCs w:val="6"/>
        </w:rPr>
        <w:br w:type="page"/>
      </w:r>
    </w:p>
    <w:p w14:paraId="2F01F196" w14:textId="5B7986E9" w:rsidR="002B7946" w:rsidRDefault="0064007B" w:rsidP="007E30D2">
      <w:pPr>
        <w:rPr>
          <w:rFonts w:ascii="Verdana" w:hAnsi="Verdana"/>
          <w:b/>
          <w:bCs/>
          <w:szCs w:val="24"/>
        </w:rPr>
      </w:pPr>
      <w:r w:rsidRPr="0064007B">
        <w:rPr>
          <w:rFonts w:ascii="Verdana" w:hAnsi="Verdana"/>
          <w:b/>
          <w:bCs/>
          <w:szCs w:val="24"/>
        </w:rPr>
        <w:lastRenderedPageBreak/>
        <w:t>MIKYO TECH METAL FABRICATION (S) PTE. LTD</w:t>
      </w:r>
      <w:r w:rsidR="002B7946" w:rsidRPr="00031CF2">
        <w:rPr>
          <w:rFonts w:ascii="Verdana" w:hAnsi="Verdana"/>
          <w:b/>
          <w:bCs/>
          <w:szCs w:val="24"/>
        </w:rPr>
        <w:t>:</w:t>
      </w:r>
      <w:r w:rsidR="007E30D2">
        <w:rPr>
          <w:rFonts w:ascii="Verdana" w:hAnsi="Verdana"/>
          <w:b/>
          <w:bCs/>
          <w:szCs w:val="24"/>
        </w:rPr>
        <w:t xml:space="preserve"> </w:t>
      </w:r>
      <w:r w:rsidR="007E30D2" w:rsidRPr="007E30D2">
        <w:rPr>
          <w:rFonts w:ascii="Verdana" w:hAnsi="Verdana"/>
          <w:b/>
          <w:bCs/>
          <w:szCs w:val="24"/>
        </w:rPr>
        <w:t>Steel Material &amp; Welding</w:t>
      </w:r>
      <w:r w:rsidR="007E30D2">
        <w:rPr>
          <w:rFonts w:ascii="Verdana" w:hAnsi="Verdana"/>
          <w:b/>
          <w:bCs/>
          <w:szCs w:val="24"/>
        </w:rPr>
        <w:t xml:space="preserve">, </w:t>
      </w:r>
      <w:r w:rsidR="007E30D2" w:rsidRPr="007E30D2">
        <w:rPr>
          <w:rFonts w:ascii="Verdana" w:hAnsi="Verdana"/>
          <w:b/>
          <w:bCs/>
          <w:szCs w:val="24"/>
        </w:rPr>
        <w:t>SHS Tube 120x120mm in T10mm</w:t>
      </w:r>
      <w:r w:rsidR="007E30D2">
        <w:rPr>
          <w:rFonts w:ascii="Verdana" w:hAnsi="Verdana"/>
          <w:b/>
          <w:bCs/>
          <w:szCs w:val="24"/>
        </w:rPr>
        <w:t xml:space="preserve">, </w:t>
      </w:r>
      <w:r w:rsidR="007E30D2" w:rsidRPr="007E30D2">
        <w:rPr>
          <w:rFonts w:ascii="Verdana" w:hAnsi="Verdana"/>
          <w:b/>
          <w:bCs/>
          <w:szCs w:val="24"/>
        </w:rPr>
        <w:t>Steel Plate 320x320mm in T10mm</w:t>
      </w:r>
      <w:r w:rsidR="007E30D2" w:rsidRPr="007E30D2">
        <w:rPr>
          <w:rFonts w:ascii="Verdana" w:hAnsi="Verdana"/>
          <w:b/>
          <w:bCs/>
          <w:szCs w:val="24"/>
        </w:rPr>
        <w:tab/>
      </w:r>
    </w:p>
    <w:p w14:paraId="31E0DE30" w14:textId="77777777" w:rsidR="00031CF2" w:rsidRDefault="00031CF2">
      <w:pPr>
        <w:rPr>
          <w:rFonts w:ascii="Verdana" w:hAnsi="Verdana"/>
          <w:szCs w:val="24"/>
        </w:rPr>
      </w:pPr>
    </w:p>
    <w:p w14:paraId="4C240510" w14:textId="52C38562" w:rsidR="00031CF2" w:rsidRDefault="00031CF2">
      <w:pPr>
        <w:rPr>
          <w:rFonts w:ascii="Verdana" w:hAnsi="Verdana"/>
          <w:szCs w:val="24"/>
        </w:rPr>
      </w:pPr>
      <w:r w:rsidRPr="00031CF2">
        <w:rPr>
          <w:rFonts w:ascii="Verdana" w:hAnsi="Verdana"/>
          <w:szCs w:val="24"/>
        </w:rPr>
        <w:t>Proof of Delivery</w:t>
      </w:r>
    </w:p>
    <w:p w14:paraId="39B52B21" w14:textId="77267276" w:rsidR="00031CF2" w:rsidRDefault="007E30D2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6F11CAE9" wp14:editId="1809AF92">
            <wp:extent cx="2603719" cy="1951172"/>
            <wp:effectExtent l="2540" t="0" r="8890" b="8890"/>
            <wp:docPr id="322167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10371" cy="195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E4718" w14:textId="77777777" w:rsidR="00D9400B" w:rsidRDefault="00D9400B">
      <w:pPr>
        <w:rPr>
          <w:rFonts w:ascii="Verdana" w:hAnsi="Verdana"/>
          <w:szCs w:val="24"/>
        </w:rPr>
      </w:pPr>
    </w:p>
    <w:p w14:paraId="5794D08B" w14:textId="235892EF" w:rsidR="00D9400B" w:rsidRDefault="007E30D2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Invoice</w:t>
      </w:r>
    </w:p>
    <w:p w14:paraId="7B2CE720" w14:textId="71491413" w:rsidR="00D9400B" w:rsidRDefault="008A6258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6F5F2CEF" wp14:editId="0EB3A823">
            <wp:extent cx="2731841" cy="4012044"/>
            <wp:effectExtent l="0" t="0" r="0" b="7620"/>
            <wp:docPr id="981052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52216" name="Picture 9810522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49" cy="405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Cs w:val="24"/>
        </w:rPr>
        <w:drawing>
          <wp:inline distT="0" distB="0" distL="0" distR="0" wp14:anchorId="35C70CE8" wp14:editId="742A1D51">
            <wp:extent cx="2902226" cy="4003072"/>
            <wp:effectExtent l="0" t="0" r="0" b="0"/>
            <wp:docPr id="1860034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34160" name="Picture 186003416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612" cy="402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8A48" w14:textId="77777777" w:rsidR="00882F3B" w:rsidRDefault="00882F3B">
      <w:pPr>
        <w:rPr>
          <w:rFonts w:ascii="Verdana" w:hAnsi="Verdana"/>
          <w:szCs w:val="24"/>
        </w:rPr>
      </w:pPr>
    </w:p>
    <w:p w14:paraId="7D885280" w14:textId="31473DDD" w:rsidR="00727E1E" w:rsidRDefault="00727E1E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Bank Transaction</w:t>
      </w:r>
    </w:p>
    <w:p w14:paraId="617A3BF7" w14:textId="718D07A8" w:rsidR="001A0A11" w:rsidRDefault="009A2960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lastRenderedPageBreak/>
        <w:drawing>
          <wp:inline distT="0" distB="0" distL="0" distR="0" wp14:anchorId="21976526" wp14:editId="59B1E3B0">
            <wp:extent cx="4126523" cy="6938526"/>
            <wp:effectExtent l="0" t="0" r="7620" b="0"/>
            <wp:docPr id="17693708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418" cy="6970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E4013" w14:textId="69F0A20E" w:rsidR="00882F3B" w:rsidRPr="00031CF2" w:rsidRDefault="00882F3B">
      <w:pPr>
        <w:rPr>
          <w:rFonts w:ascii="Verdana" w:hAnsi="Verdana"/>
          <w:szCs w:val="24"/>
        </w:rPr>
      </w:pPr>
    </w:p>
    <w:sectPr w:rsidR="00882F3B" w:rsidRPr="00031CF2" w:rsidSect="00C30F06">
      <w:footerReference w:type="default" r:id="rId18"/>
      <w:type w:val="continuous"/>
      <w:pgSz w:w="11909" w:h="16834" w:code="9"/>
      <w:pgMar w:top="720" w:right="720" w:bottom="720" w:left="720" w:header="720" w:footer="144" w:gutter="0"/>
      <w:paperSrc w:first="15" w:other="15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42459" w14:textId="77777777" w:rsidR="00970597" w:rsidRDefault="00970597">
      <w:r>
        <w:separator/>
      </w:r>
    </w:p>
  </w:endnote>
  <w:endnote w:type="continuationSeparator" w:id="0">
    <w:p w14:paraId="052791A6" w14:textId="77777777" w:rsidR="00970597" w:rsidRDefault="00970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EB4AF" w14:textId="7140696E" w:rsidR="00ED5CDC" w:rsidRPr="00ED5CDC" w:rsidRDefault="00ED5CDC">
    <w:pPr>
      <w:pStyle w:val="Footer"/>
      <w:rPr>
        <w:rFonts w:ascii="Calibri" w:hAnsi="Calibri"/>
        <w:sz w:val="22"/>
      </w:rPr>
    </w:pPr>
    <w:r w:rsidRPr="00ED5CDC">
      <w:rPr>
        <w:rFonts w:ascii="Calibri" w:hAnsi="Calibri"/>
        <w:sz w:val="22"/>
      </w:rPr>
      <w:t>U</w:t>
    </w:r>
    <w:r w:rsidR="00390571">
      <w:rPr>
        <w:rFonts w:ascii="Calibri" w:hAnsi="Calibri"/>
        <w:sz w:val="22"/>
      </w:rPr>
      <w:t xml:space="preserve">pdated on </w:t>
    </w:r>
    <w:r w:rsidR="007E611F">
      <w:rPr>
        <w:rFonts w:ascii="Calibri" w:hAnsi="Calibri"/>
        <w:sz w:val="22"/>
      </w:rPr>
      <w:t>6</w:t>
    </w:r>
    <w:r w:rsidR="000B6680">
      <w:rPr>
        <w:rFonts w:ascii="Calibri" w:hAnsi="Calibri"/>
        <w:sz w:val="22"/>
      </w:rPr>
      <w:t xml:space="preserve"> </w:t>
    </w:r>
    <w:r w:rsidR="007E611F">
      <w:rPr>
        <w:rFonts w:ascii="Calibri" w:hAnsi="Calibri"/>
        <w:sz w:val="22"/>
      </w:rPr>
      <w:t>June</w:t>
    </w:r>
    <w:r w:rsidR="003373C6">
      <w:rPr>
        <w:rFonts w:ascii="Calibri" w:hAnsi="Calibri"/>
        <w:sz w:val="22"/>
      </w:rPr>
      <w:t xml:space="preserve"> </w:t>
    </w:r>
    <w:r w:rsidR="002344F4">
      <w:rPr>
        <w:rFonts w:ascii="Calibri" w:hAnsi="Calibri"/>
        <w:sz w:val="22"/>
      </w:rPr>
      <w:t>202</w:t>
    </w:r>
    <w:r w:rsidR="007E611F">
      <w:rPr>
        <w:rFonts w:ascii="Calibri" w:hAnsi="Calibri"/>
        <w:sz w:val="22"/>
      </w:rPr>
      <w:t>5</w:t>
    </w:r>
  </w:p>
  <w:p w14:paraId="201673F8" w14:textId="77777777" w:rsidR="00ED5CDC" w:rsidRDefault="00ED5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582DD" w14:textId="77777777" w:rsidR="00970597" w:rsidRDefault="00970597">
      <w:r>
        <w:separator/>
      </w:r>
    </w:p>
  </w:footnote>
  <w:footnote w:type="continuationSeparator" w:id="0">
    <w:p w14:paraId="147EA71D" w14:textId="77777777" w:rsidR="00970597" w:rsidRDefault="009705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DAB"/>
    <w:multiLevelType w:val="hybridMultilevel"/>
    <w:tmpl w:val="14A67C1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D465B"/>
    <w:multiLevelType w:val="hybridMultilevel"/>
    <w:tmpl w:val="A0043100"/>
    <w:lvl w:ilvl="0" w:tplc="4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12DDB"/>
    <w:multiLevelType w:val="hybridMultilevel"/>
    <w:tmpl w:val="B692AA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320504"/>
    <w:multiLevelType w:val="hybridMultilevel"/>
    <w:tmpl w:val="CD746D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1B34BD"/>
    <w:multiLevelType w:val="hybridMultilevel"/>
    <w:tmpl w:val="DA06A2C0"/>
    <w:lvl w:ilvl="0" w:tplc="AA40ED66">
      <w:start w:val="1"/>
      <w:numFmt w:val="decimal"/>
      <w:lvlText w:val="(%1)"/>
      <w:lvlJc w:val="left"/>
      <w:pPr>
        <w:tabs>
          <w:tab w:val="num" w:pos="270"/>
        </w:tabs>
        <w:ind w:left="270" w:hanging="360"/>
      </w:pPr>
      <w:rPr>
        <w:rFonts w:hint="default"/>
      </w:rPr>
    </w:lvl>
    <w:lvl w:ilvl="1" w:tplc="4928EE0A">
      <w:start w:val="1"/>
      <w:numFmt w:val="lowerLetter"/>
      <w:lvlText w:val="(%2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50"/>
        </w:tabs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70"/>
        </w:tabs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10"/>
        </w:tabs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30"/>
        </w:tabs>
        <w:ind w:left="6030" w:hanging="180"/>
      </w:pPr>
    </w:lvl>
  </w:abstractNum>
  <w:abstractNum w:abstractNumId="5" w15:restartNumberingAfterBreak="0">
    <w:nsid w:val="2C5167A9"/>
    <w:multiLevelType w:val="hybridMultilevel"/>
    <w:tmpl w:val="3B32474A"/>
    <w:lvl w:ilvl="0" w:tplc="F85A4BB2">
      <w:start w:val="1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E0DF7"/>
    <w:multiLevelType w:val="hybridMultilevel"/>
    <w:tmpl w:val="DBFE2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E83497"/>
    <w:multiLevelType w:val="hybridMultilevel"/>
    <w:tmpl w:val="39FAB62E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61A5389"/>
    <w:multiLevelType w:val="hybridMultilevel"/>
    <w:tmpl w:val="78082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1A7A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AA45F0"/>
    <w:multiLevelType w:val="hybridMultilevel"/>
    <w:tmpl w:val="07B299DC"/>
    <w:lvl w:ilvl="0" w:tplc="4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C3689"/>
    <w:multiLevelType w:val="hybridMultilevel"/>
    <w:tmpl w:val="A40867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6E74495"/>
    <w:multiLevelType w:val="hybridMultilevel"/>
    <w:tmpl w:val="2CC27EE0"/>
    <w:lvl w:ilvl="0" w:tplc="47B41E3C">
      <w:start w:val="16"/>
      <w:numFmt w:val="bullet"/>
      <w:lvlText w:val="-"/>
      <w:lvlJc w:val="left"/>
      <w:pPr>
        <w:ind w:left="365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12" w15:restartNumberingAfterBreak="0">
    <w:nsid w:val="4ED1725B"/>
    <w:multiLevelType w:val="hybridMultilevel"/>
    <w:tmpl w:val="3502FC3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97E6F22"/>
    <w:multiLevelType w:val="hybridMultilevel"/>
    <w:tmpl w:val="71B25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9EC069A"/>
    <w:multiLevelType w:val="hybridMultilevel"/>
    <w:tmpl w:val="974A55F2"/>
    <w:lvl w:ilvl="0" w:tplc="7700AA0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4D0E36"/>
    <w:multiLevelType w:val="hybridMultilevel"/>
    <w:tmpl w:val="3F46C09C"/>
    <w:lvl w:ilvl="0" w:tplc="04090001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184082"/>
    <w:multiLevelType w:val="hybridMultilevel"/>
    <w:tmpl w:val="93EEB040"/>
    <w:lvl w:ilvl="0" w:tplc="2B6C17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81B67DB"/>
    <w:multiLevelType w:val="hybridMultilevel"/>
    <w:tmpl w:val="E034D18A"/>
    <w:lvl w:ilvl="0" w:tplc="5DE6B3E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C0D4EA2"/>
    <w:multiLevelType w:val="hybridMultilevel"/>
    <w:tmpl w:val="8A94E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6015468">
    <w:abstractNumId w:val="8"/>
  </w:num>
  <w:num w:numId="2" w16cid:durableId="1177498851">
    <w:abstractNumId w:val="0"/>
  </w:num>
  <w:num w:numId="3" w16cid:durableId="383257552">
    <w:abstractNumId w:val="15"/>
  </w:num>
  <w:num w:numId="4" w16cid:durableId="1909805793">
    <w:abstractNumId w:val="13"/>
  </w:num>
  <w:num w:numId="5" w16cid:durableId="697971358">
    <w:abstractNumId w:val="10"/>
  </w:num>
  <w:num w:numId="6" w16cid:durableId="1209801248">
    <w:abstractNumId w:val="16"/>
  </w:num>
  <w:num w:numId="7" w16cid:durableId="434205042">
    <w:abstractNumId w:val="3"/>
  </w:num>
  <w:num w:numId="8" w16cid:durableId="1497721544">
    <w:abstractNumId w:val="17"/>
  </w:num>
  <w:num w:numId="9" w16cid:durableId="366369097">
    <w:abstractNumId w:val="18"/>
  </w:num>
  <w:num w:numId="10" w16cid:durableId="1818260976">
    <w:abstractNumId w:val="2"/>
  </w:num>
  <w:num w:numId="11" w16cid:durableId="1567255777">
    <w:abstractNumId w:val="6"/>
  </w:num>
  <w:num w:numId="12" w16cid:durableId="1335835316">
    <w:abstractNumId w:val="7"/>
  </w:num>
  <w:num w:numId="13" w16cid:durableId="1384645666">
    <w:abstractNumId w:val="12"/>
  </w:num>
  <w:num w:numId="14" w16cid:durableId="1316034806">
    <w:abstractNumId w:val="14"/>
  </w:num>
  <w:num w:numId="15" w16cid:durableId="1042897972">
    <w:abstractNumId w:val="4"/>
  </w:num>
  <w:num w:numId="16" w16cid:durableId="1256865108">
    <w:abstractNumId w:val="5"/>
  </w:num>
  <w:num w:numId="17" w16cid:durableId="1825584862">
    <w:abstractNumId w:val="11"/>
  </w:num>
  <w:num w:numId="18" w16cid:durableId="574751710">
    <w:abstractNumId w:val="9"/>
  </w:num>
  <w:num w:numId="19" w16cid:durableId="188835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QwNLGwMLEwNbM0NjJQ0lEKTi0uzszPAykwrAUAmBpmiCwAAAA="/>
  </w:docVars>
  <w:rsids>
    <w:rsidRoot w:val="002B3044"/>
    <w:rsid w:val="000012E8"/>
    <w:rsid w:val="000036C8"/>
    <w:rsid w:val="00006E21"/>
    <w:rsid w:val="000159DB"/>
    <w:rsid w:val="00017D53"/>
    <w:rsid w:val="00020F1C"/>
    <w:rsid w:val="00021338"/>
    <w:rsid w:val="00022196"/>
    <w:rsid w:val="00022CF3"/>
    <w:rsid w:val="0002465C"/>
    <w:rsid w:val="00024BCA"/>
    <w:rsid w:val="00024E75"/>
    <w:rsid w:val="0002616C"/>
    <w:rsid w:val="00031CF2"/>
    <w:rsid w:val="00032C44"/>
    <w:rsid w:val="000409D8"/>
    <w:rsid w:val="0004142E"/>
    <w:rsid w:val="00042DBC"/>
    <w:rsid w:val="00043D0F"/>
    <w:rsid w:val="00044B57"/>
    <w:rsid w:val="00046E52"/>
    <w:rsid w:val="000627CD"/>
    <w:rsid w:val="00066975"/>
    <w:rsid w:val="00070DCC"/>
    <w:rsid w:val="00071D69"/>
    <w:rsid w:val="00075E6E"/>
    <w:rsid w:val="00075F3A"/>
    <w:rsid w:val="00080206"/>
    <w:rsid w:val="000832DA"/>
    <w:rsid w:val="0008398A"/>
    <w:rsid w:val="00085E80"/>
    <w:rsid w:val="0008662D"/>
    <w:rsid w:val="00090254"/>
    <w:rsid w:val="0009318B"/>
    <w:rsid w:val="0009326C"/>
    <w:rsid w:val="000954F6"/>
    <w:rsid w:val="000A0B14"/>
    <w:rsid w:val="000A704B"/>
    <w:rsid w:val="000B0267"/>
    <w:rsid w:val="000B0C9B"/>
    <w:rsid w:val="000B3081"/>
    <w:rsid w:val="000B6680"/>
    <w:rsid w:val="000C0095"/>
    <w:rsid w:val="000D1977"/>
    <w:rsid w:val="000D1FE1"/>
    <w:rsid w:val="000D2FAA"/>
    <w:rsid w:val="000D57CC"/>
    <w:rsid w:val="000E0941"/>
    <w:rsid w:val="000E1D42"/>
    <w:rsid w:val="000E21E3"/>
    <w:rsid w:val="000E2CF1"/>
    <w:rsid w:val="000E3BD3"/>
    <w:rsid w:val="000F2B96"/>
    <w:rsid w:val="000F38BC"/>
    <w:rsid w:val="000F5CF7"/>
    <w:rsid w:val="000F5D07"/>
    <w:rsid w:val="000F5E6E"/>
    <w:rsid w:val="000F6043"/>
    <w:rsid w:val="000F7612"/>
    <w:rsid w:val="000F7ACC"/>
    <w:rsid w:val="00107406"/>
    <w:rsid w:val="001104B6"/>
    <w:rsid w:val="00113738"/>
    <w:rsid w:val="00114206"/>
    <w:rsid w:val="001165DD"/>
    <w:rsid w:val="00120D92"/>
    <w:rsid w:val="00121F66"/>
    <w:rsid w:val="0012355B"/>
    <w:rsid w:val="00127692"/>
    <w:rsid w:val="00130151"/>
    <w:rsid w:val="00130FA7"/>
    <w:rsid w:val="0013348D"/>
    <w:rsid w:val="00133D1C"/>
    <w:rsid w:val="00141113"/>
    <w:rsid w:val="00146637"/>
    <w:rsid w:val="00151807"/>
    <w:rsid w:val="001520E2"/>
    <w:rsid w:val="001529D2"/>
    <w:rsid w:val="00157A64"/>
    <w:rsid w:val="00157F6B"/>
    <w:rsid w:val="001647B8"/>
    <w:rsid w:val="00171661"/>
    <w:rsid w:val="00171C07"/>
    <w:rsid w:val="001727D7"/>
    <w:rsid w:val="0017774A"/>
    <w:rsid w:val="001806AA"/>
    <w:rsid w:val="00183A0A"/>
    <w:rsid w:val="00185674"/>
    <w:rsid w:val="00197B37"/>
    <w:rsid w:val="001A028D"/>
    <w:rsid w:val="001A0A11"/>
    <w:rsid w:val="001A2F6A"/>
    <w:rsid w:val="001A366D"/>
    <w:rsid w:val="001A6963"/>
    <w:rsid w:val="001A7FC4"/>
    <w:rsid w:val="001B2863"/>
    <w:rsid w:val="001B2ABB"/>
    <w:rsid w:val="001B567F"/>
    <w:rsid w:val="001B5736"/>
    <w:rsid w:val="001B6942"/>
    <w:rsid w:val="001C3131"/>
    <w:rsid w:val="001C724D"/>
    <w:rsid w:val="001D32DE"/>
    <w:rsid w:val="001F3FCD"/>
    <w:rsid w:val="001F749F"/>
    <w:rsid w:val="00212071"/>
    <w:rsid w:val="002146C0"/>
    <w:rsid w:val="00216DCB"/>
    <w:rsid w:val="002241F1"/>
    <w:rsid w:val="002268BC"/>
    <w:rsid w:val="00233161"/>
    <w:rsid w:val="0023410F"/>
    <w:rsid w:val="002344F4"/>
    <w:rsid w:val="0024738A"/>
    <w:rsid w:val="00247B68"/>
    <w:rsid w:val="00255763"/>
    <w:rsid w:val="00257356"/>
    <w:rsid w:val="00257868"/>
    <w:rsid w:val="00257C02"/>
    <w:rsid w:val="002621F6"/>
    <w:rsid w:val="0026289C"/>
    <w:rsid w:val="00263E1E"/>
    <w:rsid w:val="002645DB"/>
    <w:rsid w:val="0026706A"/>
    <w:rsid w:val="002708F3"/>
    <w:rsid w:val="002763CD"/>
    <w:rsid w:val="002822D0"/>
    <w:rsid w:val="002864C1"/>
    <w:rsid w:val="00293EEF"/>
    <w:rsid w:val="00293F5F"/>
    <w:rsid w:val="00297B4C"/>
    <w:rsid w:val="002A07D4"/>
    <w:rsid w:val="002A178B"/>
    <w:rsid w:val="002A1FBB"/>
    <w:rsid w:val="002A3785"/>
    <w:rsid w:val="002A481B"/>
    <w:rsid w:val="002A5D94"/>
    <w:rsid w:val="002B126C"/>
    <w:rsid w:val="002B17DB"/>
    <w:rsid w:val="002B3044"/>
    <w:rsid w:val="002B7946"/>
    <w:rsid w:val="002C08D9"/>
    <w:rsid w:val="002C39DB"/>
    <w:rsid w:val="002C5B63"/>
    <w:rsid w:val="002D04C1"/>
    <w:rsid w:val="002D0EDD"/>
    <w:rsid w:val="002D1350"/>
    <w:rsid w:val="002D4AE4"/>
    <w:rsid w:val="002E0919"/>
    <w:rsid w:val="002E5BDE"/>
    <w:rsid w:val="002F0BEF"/>
    <w:rsid w:val="002F0E32"/>
    <w:rsid w:val="002F203F"/>
    <w:rsid w:val="002F2A2A"/>
    <w:rsid w:val="002F41BD"/>
    <w:rsid w:val="002F69FB"/>
    <w:rsid w:val="0030248B"/>
    <w:rsid w:val="003025B6"/>
    <w:rsid w:val="00302AC1"/>
    <w:rsid w:val="00302DCA"/>
    <w:rsid w:val="0030561C"/>
    <w:rsid w:val="00307329"/>
    <w:rsid w:val="00316E54"/>
    <w:rsid w:val="003173A8"/>
    <w:rsid w:val="00317663"/>
    <w:rsid w:val="00322C09"/>
    <w:rsid w:val="00330823"/>
    <w:rsid w:val="00330E08"/>
    <w:rsid w:val="003321FB"/>
    <w:rsid w:val="003373C6"/>
    <w:rsid w:val="0034017B"/>
    <w:rsid w:val="00341265"/>
    <w:rsid w:val="00341D6E"/>
    <w:rsid w:val="0034649E"/>
    <w:rsid w:val="0034776D"/>
    <w:rsid w:val="003508DE"/>
    <w:rsid w:val="00351818"/>
    <w:rsid w:val="003572FC"/>
    <w:rsid w:val="003658EB"/>
    <w:rsid w:val="00370445"/>
    <w:rsid w:val="00370ED6"/>
    <w:rsid w:val="00371A44"/>
    <w:rsid w:val="0037558E"/>
    <w:rsid w:val="003776E7"/>
    <w:rsid w:val="00390571"/>
    <w:rsid w:val="00390A9F"/>
    <w:rsid w:val="0039145C"/>
    <w:rsid w:val="00393957"/>
    <w:rsid w:val="003A00E6"/>
    <w:rsid w:val="003A7F69"/>
    <w:rsid w:val="003B36F3"/>
    <w:rsid w:val="003B49F9"/>
    <w:rsid w:val="003B4EA0"/>
    <w:rsid w:val="003B6B6E"/>
    <w:rsid w:val="003B721D"/>
    <w:rsid w:val="003B7466"/>
    <w:rsid w:val="003C6786"/>
    <w:rsid w:val="003D05DC"/>
    <w:rsid w:val="003D4A3E"/>
    <w:rsid w:val="003D5CEC"/>
    <w:rsid w:val="003D7E52"/>
    <w:rsid w:val="003E0489"/>
    <w:rsid w:val="003E3034"/>
    <w:rsid w:val="003F1447"/>
    <w:rsid w:val="003F5FD3"/>
    <w:rsid w:val="003F771E"/>
    <w:rsid w:val="004005DD"/>
    <w:rsid w:val="0040112A"/>
    <w:rsid w:val="00403A11"/>
    <w:rsid w:val="00404493"/>
    <w:rsid w:val="00407934"/>
    <w:rsid w:val="00410F95"/>
    <w:rsid w:val="00413A4E"/>
    <w:rsid w:val="00415610"/>
    <w:rsid w:val="00422AE2"/>
    <w:rsid w:val="00425153"/>
    <w:rsid w:val="004273C7"/>
    <w:rsid w:val="004320C7"/>
    <w:rsid w:val="00442D52"/>
    <w:rsid w:val="004465A0"/>
    <w:rsid w:val="004478A1"/>
    <w:rsid w:val="00447E7E"/>
    <w:rsid w:val="00450307"/>
    <w:rsid w:val="00451080"/>
    <w:rsid w:val="00454239"/>
    <w:rsid w:val="00454CDD"/>
    <w:rsid w:val="0045583F"/>
    <w:rsid w:val="00456910"/>
    <w:rsid w:val="004575F0"/>
    <w:rsid w:val="004578CB"/>
    <w:rsid w:val="00461931"/>
    <w:rsid w:val="004668E0"/>
    <w:rsid w:val="00467DF7"/>
    <w:rsid w:val="004714F7"/>
    <w:rsid w:val="00477EB4"/>
    <w:rsid w:val="00482872"/>
    <w:rsid w:val="00482BFE"/>
    <w:rsid w:val="00483DC4"/>
    <w:rsid w:val="00485065"/>
    <w:rsid w:val="004906ED"/>
    <w:rsid w:val="0049292C"/>
    <w:rsid w:val="0049558C"/>
    <w:rsid w:val="004A0D15"/>
    <w:rsid w:val="004A22DE"/>
    <w:rsid w:val="004A24C7"/>
    <w:rsid w:val="004A2CD4"/>
    <w:rsid w:val="004A5EB3"/>
    <w:rsid w:val="004B1426"/>
    <w:rsid w:val="004B2AEA"/>
    <w:rsid w:val="004B2C6A"/>
    <w:rsid w:val="004B3F72"/>
    <w:rsid w:val="004C3961"/>
    <w:rsid w:val="004C3E7E"/>
    <w:rsid w:val="004C555A"/>
    <w:rsid w:val="004C74D6"/>
    <w:rsid w:val="004C7C77"/>
    <w:rsid w:val="004D1E94"/>
    <w:rsid w:val="004D41CB"/>
    <w:rsid w:val="004E0541"/>
    <w:rsid w:val="004E38AF"/>
    <w:rsid w:val="004E41AE"/>
    <w:rsid w:val="004E4662"/>
    <w:rsid w:val="004E7143"/>
    <w:rsid w:val="004F1D5C"/>
    <w:rsid w:val="004F3B61"/>
    <w:rsid w:val="004F4230"/>
    <w:rsid w:val="004F5A59"/>
    <w:rsid w:val="004F63ED"/>
    <w:rsid w:val="004F7870"/>
    <w:rsid w:val="00500DD0"/>
    <w:rsid w:val="005014A4"/>
    <w:rsid w:val="00501830"/>
    <w:rsid w:val="005029F9"/>
    <w:rsid w:val="00502A0C"/>
    <w:rsid w:val="005164E7"/>
    <w:rsid w:val="00520CF4"/>
    <w:rsid w:val="0052247C"/>
    <w:rsid w:val="00525F59"/>
    <w:rsid w:val="00531EC9"/>
    <w:rsid w:val="00535A9F"/>
    <w:rsid w:val="00537204"/>
    <w:rsid w:val="00540807"/>
    <w:rsid w:val="00541340"/>
    <w:rsid w:val="005440D0"/>
    <w:rsid w:val="00546D4D"/>
    <w:rsid w:val="00547193"/>
    <w:rsid w:val="00547F03"/>
    <w:rsid w:val="00550AD0"/>
    <w:rsid w:val="00551B25"/>
    <w:rsid w:val="0055272E"/>
    <w:rsid w:val="0055548B"/>
    <w:rsid w:val="00555D55"/>
    <w:rsid w:val="0055607D"/>
    <w:rsid w:val="00572377"/>
    <w:rsid w:val="00572D4D"/>
    <w:rsid w:val="005764EB"/>
    <w:rsid w:val="00577486"/>
    <w:rsid w:val="005801CB"/>
    <w:rsid w:val="005811C3"/>
    <w:rsid w:val="0058346C"/>
    <w:rsid w:val="00583E4B"/>
    <w:rsid w:val="00586192"/>
    <w:rsid w:val="00587A19"/>
    <w:rsid w:val="00594D15"/>
    <w:rsid w:val="00596AAA"/>
    <w:rsid w:val="005A3954"/>
    <w:rsid w:val="005A520E"/>
    <w:rsid w:val="005B3B19"/>
    <w:rsid w:val="005B6D5A"/>
    <w:rsid w:val="005B7544"/>
    <w:rsid w:val="005D02E7"/>
    <w:rsid w:val="005D086D"/>
    <w:rsid w:val="005D09B0"/>
    <w:rsid w:val="005D0EB6"/>
    <w:rsid w:val="005D6908"/>
    <w:rsid w:val="005D6AFC"/>
    <w:rsid w:val="005D6FA5"/>
    <w:rsid w:val="005E0ABE"/>
    <w:rsid w:val="005E1D5F"/>
    <w:rsid w:val="005E43BB"/>
    <w:rsid w:val="005E4679"/>
    <w:rsid w:val="005E5B7F"/>
    <w:rsid w:val="005E610F"/>
    <w:rsid w:val="005F0E49"/>
    <w:rsid w:val="005F2381"/>
    <w:rsid w:val="005F5618"/>
    <w:rsid w:val="005F57CB"/>
    <w:rsid w:val="005F5FAF"/>
    <w:rsid w:val="00604785"/>
    <w:rsid w:val="00607774"/>
    <w:rsid w:val="006077CE"/>
    <w:rsid w:val="00607F72"/>
    <w:rsid w:val="00613616"/>
    <w:rsid w:val="00617B3D"/>
    <w:rsid w:val="00617F94"/>
    <w:rsid w:val="00631CC9"/>
    <w:rsid w:val="006356B0"/>
    <w:rsid w:val="00635D26"/>
    <w:rsid w:val="0064007B"/>
    <w:rsid w:val="00641919"/>
    <w:rsid w:val="0064340C"/>
    <w:rsid w:val="00643BE3"/>
    <w:rsid w:val="00643F45"/>
    <w:rsid w:val="0064405F"/>
    <w:rsid w:val="00646A0E"/>
    <w:rsid w:val="00646B30"/>
    <w:rsid w:val="0065273D"/>
    <w:rsid w:val="0065274F"/>
    <w:rsid w:val="00653864"/>
    <w:rsid w:val="00653C79"/>
    <w:rsid w:val="00655AD4"/>
    <w:rsid w:val="00656E2C"/>
    <w:rsid w:val="00660183"/>
    <w:rsid w:val="00663904"/>
    <w:rsid w:val="00667A02"/>
    <w:rsid w:val="00670F65"/>
    <w:rsid w:val="00671110"/>
    <w:rsid w:val="00671630"/>
    <w:rsid w:val="006807AC"/>
    <w:rsid w:val="006836E5"/>
    <w:rsid w:val="00683D4F"/>
    <w:rsid w:val="00690F09"/>
    <w:rsid w:val="006914F1"/>
    <w:rsid w:val="00691B7C"/>
    <w:rsid w:val="006A228E"/>
    <w:rsid w:val="006A2CE2"/>
    <w:rsid w:val="006A5341"/>
    <w:rsid w:val="006B0193"/>
    <w:rsid w:val="006B547E"/>
    <w:rsid w:val="006C29FB"/>
    <w:rsid w:val="006C3F7A"/>
    <w:rsid w:val="006C52AB"/>
    <w:rsid w:val="006C7D66"/>
    <w:rsid w:val="006D1F21"/>
    <w:rsid w:val="006D252C"/>
    <w:rsid w:val="006D7632"/>
    <w:rsid w:val="006E07E8"/>
    <w:rsid w:val="006E0B91"/>
    <w:rsid w:val="006F34A8"/>
    <w:rsid w:val="006F366E"/>
    <w:rsid w:val="006F6664"/>
    <w:rsid w:val="00713A0F"/>
    <w:rsid w:val="00717350"/>
    <w:rsid w:val="00722D13"/>
    <w:rsid w:val="00722F5A"/>
    <w:rsid w:val="007235AD"/>
    <w:rsid w:val="00725D95"/>
    <w:rsid w:val="00727281"/>
    <w:rsid w:val="00727E1E"/>
    <w:rsid w:val="00732A2B"/>
    <w:rsid w:val="00735BF1"/>
    <w:rsid w:val="007407E8"/>
    <w:rsid w:val="00741D54"/>
    <w:rsid w:val="007437BF"/>
    <w:rsid w:val="00743C0A"/>
    <w:rsid w:val="00745EBC"/>
    <w:rsid w:val="007475B9"/>
    <w:rsid w:val="00747C61"/>
    <w:rsid w:val="007505D2"/>
    <w:rsid w:val="00750D61"/>
    <w:rsid w:val="00751B49"/>
    <w:rsid w:val="00753CDE"/>
    <w:rsid w:val="00755D03"/>
    <w:rsid w:val="0075625A"/>
    <w:rsid w:val="00760A9D"/>
    <w:rsid w:val="007760AB"/>
    <w:rsid w:val="00777B11"/>
    <w:rsid w:val="007800B8"/>
    <w:rsid w:val="00781BA2"/>
    <w:rsid w:val="00783692"/>
    <w:rsid w:val="00786F8F"/>
    <w:rsid w:val="00787CB7"/>
    <w:rsid w:val="007A3908"/>
    <w:rsid w:val="007A78C0"/>
    <w:rsid w:val="007B0994"/>
    <w:rsid w:val="007B27A1"/>
    <w:rsid w:val="007B3E4B"/>
    <w:rsid w:val="007B4257"/>
    <w:rsid w:val="007B4D34"/>
    <w:rsid w:val="007C0DB0"/>
    <w:rsid w:val="007C3646"/>
    <w:rsid w:val="007C4573"/>
    <w:rsid w:val="007D0264"/>
    <w:rsid w:val="007D5B01"/>
    <w:rsid w:val="007D6930"/>
    <w:rsid w:val="007D779E"/>
    <w:rsid w:val="007E2FA0"/>
    <w:rsid w:val="007E30D2"/>
    <w:rsid w:val="007E33C9"/>
    <w:rsid w:val="007E512D"/>
    <w:rsid w:val="007E611F"/>
    <w:rsid w:val="007E6F7E"/>
    <w:rsid w:val="007F15AB"/>
    <w:rsid w:val="007F3144"/>
    <w:rsid w:val="007F317C"/>
    <w:rsid w:val="007F4587"/>
    <w:rsid w:val="008001BB"/>
    <w:rsid w:val="00801FFB"/>
    <w:rsid w:val="00802C59"/>
    <w:rsid w:val="0080675A"/>
    <w:rsid w:val="00807536"/>
    <w:rsid w:val="00811F79"/>
    <w:rsid w:val="008248CC"/>
    <w:rsid w:val="00825CA6"/>
    <w:rsid w:val="00831EC9"/>
    <w:rsid w:val="00837363"/>
    <w:rsid w:val="008400B9"/>
    <w:rsid w:val="00843995"/>
    <w:rsid w:val="00844E6A"/>
    <w:rsid w:val="008504DD"/>
    <w:rsid w:val="00853E6E"/>
    <w:rsid w:val="00854D70"/>
    <w:rsid w:val="00855717"/>
    <w:rsid w:val="008572D5"/>
    <w:rsid w:val="00857A0F"/>
    <w:rsid w:val="0086230C"/>
    <w:rsid w:val="008630FF"/>
    <w:rsid w:val="0086557D"/>
    <w:rsid w:val="00866008"/>
    <w:rsid w:val="00866E18"/>
    <w:rsid w:val="00866E6C"/>
    <w:rsid w:val="00871200"/>
    <w:rsid w:val="008712D5"/>
    <w:rsid w:val="0087155B"/>
    <w:rsid w:val="0087669C"/>
    <w:rsid w:val="008777C0"/>
    <w:rsid w:val="00882D4E"/>
    <w:rsid w:val="00882F3B"/>
    <w:rsid w:val="008833B1"/>
    <w:rsid w:val="0088686F"/>
    <w:rsid w:val="008907B9"/>
    <w:rsid w:val="008926D8"/>
    <w:rsid w:val="00896835"/>
    <w:rsid w:val="00896BF7"/>
    <w:rsid w:val="00896C99"/>
    <w:rsid w:val="00897D3B"/>
    <w:rsid w:val="008A4C2D"/>
    <w:rsid w:val="008A6258"/>
    <w:rsid w:val="008B1704"/>
    <w:rsid w:val="008B2518"/>
    <w:rsid w:val="008B2698"/>
    <w:rsid w:val="008B483F"/>
    <w:rsid w:val="008B5321"/>
    <w:rsid w:val="008B6C86"/>
    <w:rsid w:val="008B7A60"/>
    <w:rsid w:val="008B7FA4"/>
    <w:rsid w:val="008C1B59"/>
    <w:rsid w:val="008C2C9D"/>
    <w:rsid w:val="008C3A9B"/>
    <w:rsid w:val="008C7E0B"/>
    <w:rsid w:val="008D44F4"/>
    <w:rsid w:val="008D52B8"/>
    <w:rsid w:val="008D52E9"/>
    <w:rsid w:val="008E1A7A"/>
    <w:rsid w:val="008E319B"/>
    <w:rsid w:val="008E7107"/>
    <w:rsid w:val="008E7246"/>
    <w:rsid w:val="008F17A9"/>
    <w:rsid w:val="008F1F7D"/>
    <w:rsid w:val="008F2F71"/>
    <w:rsid w:val="008F3FFE"/>
    <w:rsid w:val="009056BE"/>
    <w:rsid w:val="0090586F"/>
    <w:rsid w:val="00906977"/>
    <w:rsid w:val="00910785"/>
    <w:rsid w:val="00912313"/>
    <w:rsid w:val="0091679A"/>
    <w:rsid w:val="00917D52"/>
    <w:rsid w:val="009256E6"/>
    <w:rsid w:val="00926E67"/>
    <w:rsid w:val="00926EF5"/>
    <w:rsid w:val="00927142"/>
    <w:rsid w:val="0093189F"/>
    <w:rsid w:val="00932AA6"/>
    <w:rsid w:val="00940821"/>
    <w:rsid w:val="00941403"/>
    <w:rsid w:val="00941B74"/>
    <w:rsid w:val="00950DED"/>
    <w:rsid w:val="00955417"/>
    <w:rsid w:val="009575C9"/>
    <w:rsid w:val="00961BE2"/>
    <w:rsid w:val="00970597"/>
    <w:rsid w:val="0097059F"/>
    <w:rsid w:val="00972257"/>
    <w:rsid w:val="00975265"/>
    <w:rsid w:val="009759AB"/>
    <w:rsid w:val="00981554"/>
    <w:rsid w:val="009863B2"/>
    <w:rsid w:val="0098798E"/>
    <w:rsid w:val="00987AE7"/>
    <w:rsid w:val="00994075"/>
    <w:rsid w:val="009A21FC"/>
    <w:rsid w:val="009A2960"/>
    <w:rsid w:val="009A2F68"/>
    <w:rsid w:val="009A3F57"/>
    <w:rsid w:val="009A45A2"/>
    <w:rsid w:val="009A729C"/>
    <w:rsid w:val="009B5D66"/>
    <w:rsid w:val="009B7315"/>
    <w:rsid w:val="009C451B"/>
    <w:rsid w:val="009C69E2"/>
    <w:rsid w:val="009D1701"/>
    <w:rsid w:val="009D1A61"/>
    <w:rsid w:val="009D28D7"/>
    <w:rsid w:val="009D3EA4"/>
    <w:rsid w:val="009E1C76"/>
    <w:rsid w:val="009E2A2A"/>
    <w:rsid w:val="009E3F96"/>
    <w:rsid w:val="009F2860"/>
    <w:rsid w:val="009F4DA9"/>
    <w:rsid w:val="009F667D"/>
    <w:rsid w:val="009F70F9"/>
    <w:rsid w:val="00A009DC"/>
    <w:rsid w:val="00A01583"/>
    <w:rsid w:val="00A019AC"/>
    <w:rsid w:val="00A02913"/>
    <w:rsid w:val="00A05A11"/>
    <w:rsid w:val="00A1092E"/>
    <w:rsid w:val="00A11136"/>
    <w:rsid w:val="00A1528A"/>
    <w:rsid w:val="00A20073"/>
    <w:rsid w:val="00A26394"/>
    <w:rsid w:val="00A26547"/>
    <w:rsid w:val="00A30F75"/>
    <w:rsid w:val="00A31AE7"/>
    <w:rsid w:val="00A33950"/>
    <w:rsid w:val="00A37D47"/>
    <w:rsid w:val="00A41C71"/>
    <w:rsid w:val="00A42DEE"/>
    <w:rsid w:val="00A433C4"/>
    <w:rsid w:val="00A47026"/>
    <w:rsid w:val="00A50519"/>
    <w:rsid w:val="00A51B38"/>
    <w:rsid w:val="00A5258F"/>
    <w:rsid w:val="00A52984"/>
    <w:rsid w:val="00A56E4A"/>
    <w:rsid w:val="00A61753"/>
    <w:rsid w:val="00A67CCE"/>
    <w:rsid w:val="00A708F7"/>
    <w:rsid w:val="00A87FD5"/>
    <w:rsid w:val="00A91427"/>
    <w:rsid w:val="00A96578"/>
    <w:rsid w:val="00AA27B6"/>
    <w:rsid w:val="00AA3ED1"/>
    <w:rsid w:val="00AA476F"/>
    <w:rsid w:val="00AA6397"/>
    <w:rsid w:val="00AA6536"/>
    <w:rsid w:val="00AA6AD9"/>
    <w:rsid w:val="00AB1513"/>
    <w:rsid w:val="00AB2C01"/>
    <w:rsid w:val="00AB2C41"/>
    <w:rsid w:val="00AB7E0B"/>
    <w:rsid w:val="00AC07BE"/>
    <w:rsid w:val="00AC2C87"/>
    <w:rsid w:val="00AD047C"/>
    <w:rsid w:val="00AD06DA"/>
    <w:rsid w:val="00AD1875"/>
    <w:rsid w:val="00AD2DBC"/>
    <w:rsid w:val="00AD3B49"/>
    <w:rsid w:val="00AD4355"/>
    <w:rsid w:val="00AD7ECF"/>
    <w:rsid w:val="00AE11FE"/>
    <w:rsid w:val="00AE35B9"/>
    <w:rsid w:val="00AE4D29"/>
    <w:rsid w:val="00AE559C"/>
    <w:rsid w:val="00AE5970"/>
    <w:rsid w:val="00AE5F48"/>
    <w:rsid w:val="00AE7900"/>
    <w:rsid w:val="00AF17A6"/>
    <w:rsid w:val="00AF4513"/>
    <w:rsid w:val="00AF7277"/>
    <w:rsid w:val="00B0218E"/>
    <w:rsid w:val="00B038CA"/>
    <w:rsid w:val="00B1151C"/>
    <w:rsid w:val="00B11CB4"/>
    <w:rsid w:val="00B1364F"/>
    <w:rsid w:val="00B1578F"/>
    <w:rsid w:val="00B1651D"/>
    <w:rsid w:val="00B17541"/>
    <w:rsid w:val="00B17C06"/>
    <w:rsid w:val="00B23754"/>
    <w:rsid w:val="00B26763"/>
    <w:rsid w:val="00B2735A"/>
    <w:rsid w:val="00B302DD"/>
    <w:rsid w:val="00B3046E"/>
    <w:rsid w:val="00B3158F"/>
    <w:rsid w:val="00B41B55"/>
    <w:rsid w:val="00B442C8"/>
    <w:rsid w:val="00B46CCF"/>
    <w:rsid w:val="00B46E06"/>
    <w:rsid w:val="00B472B2"/>
    <w:rsid w:val="00B47512"/>
    <w:rsid w:val="00B544E8"/>
    <w:rsid w:val="00B573EF"/>
    <w:rsid w:val="00B57D4D"/>
    <w:rsid w:val="00B60042"/>
    <w:rsid w:val="00B629AB"/>
    <w:rsid w:val="00B62ADC"/>
    <w:rsid w:val="00B64350"/>
    <w:rsid w:val="00B713A0"/>
    <w:rsid w:val="00B727CF"/>
    <w:rsid w:val="00B8051F"/>
    <w:rsid w:val="00B80672"/>
    <w:rsid w:val="00B82022"/>
    <w:rsid w:val="00B83E8D"/>
    <w:rsid w:val="00B91697"/>
    <w:rsid w:val="00B941A6"/>
    <w:rsid w:val="00B96B9E"/>
    <w:rsid w:val="00B97C22"/>
    <w:rsid w:val="00B97E7E"/>
    <w:rsid w:val="00BA4421"/>
    <w:rsid w:val="00BB0695"/>
    <w:rsid w:val="00BB119C"/>
    <w:rsid w:val="00BB1781"/>
    <w:rsid w:val="00BB1D4E"/>
    <w:rsid w:val="00BB79F9"/>
    <w:rsid w:val="00BD1890"/>
    <w:rsid w:val="00BD65F2"/>
    <w:rsid w:val="00BE1BC1"/>
    <w:rsid w:val="00BE23E2"/>
    <w:rsid w:val="00BE2449"/>
    <w:rsid w:val="00BE5E91"/>
    <w:rsid w:val="00BE6761"/>
    <w:rsid w:val="00BF38DE"/>
    <w:rsid w:val="00BF404B"/>
    <w:rsid w:val="00BF594B"/>
    <w:rsid w:val="00C11CC3"/>
    <w:rsid w:val="00C13D8B"/>
    <w:rsid w:val="00C15AB1"/>
    <w:rsid w:val="00C15C32"/>
    <w:rsid w:val="00C30CE5"/>
    <w:rsid w:val="00C30F06"/>
    <w:rsid w:val="00C31839"/>
    <w:rsid w:val="00C34C8B"/>
    <w:rsid w:val="00C35396"/>
    <w:rsid w:val="00C405D9"/>
    <w:rsid w:val="00C41AC2"/>
    <w:rsid w:val="00C41D9E"/>
    <w:rsid w:val="00C439A1"/>
    <w:rsid w:val="00C44C69"/>
    <w:rsid w:val="00C45292"/>
    <w:rsid w:val="00C46AB5"/>
    <w:rsid w:val="00C515CA"/>
    <w:rsid w:val="00C5282D"/>
    <w:rsid w:val="00C536A9"/>
    <w:rsid w:val="00C53969"/>
    <w:rsid w:val="00C5455F"/>
    <w:rsid w:val="00C54EAB"/>
    <w:rsid w:val="00C55FE3"/>
    <w:rsid w:val="00C6545F"/>
    <w:rsid w:val="00C671C3"/>
    <w:rsid w:val="00C703EB"/>
    <w:rsid w:val="00C705CA"/>
    <w:rsid w:val="00C71AB6"/>
    <w:rsid w:val="00C74C35"/>
    <w:rsid w:val="00C75923"/>
    <w:rsid w:val="00C76A42"/>
    <w:rsid w:val="00C774E1"/>
    <w:rsid w:val="00C829A2"/>
    <w:rsid w:val="00C8401E"/>
    <w:rsid w:val="00C93884"/>
    <w:rsid w:val="00CA1367"/>
    <w:rsid w:val="00CA160F"/>
    <w:rsid w:val="00CA2453"/>
    <w:rsid w:val="00CA3295"/>
    <w:rsid w:val="00CA57FD"/>
    <w:rsid w:val="00CB22AB"/>
    <w:rsid w:val="00CC52B6"/>
    <w:rsid w:val="00CC5BC5"/>
    <w:rsid w:val="00CC6CD1"/>
    <w:rsid w:val="00CD5DF8"/>
    <w:rsid w:val="00CD6CBF"/>
    <w:rsid w:val="00CE1774"/>
    <w:rsid w:val="00CE17BA"/>
    <w:rsid w:val="00CE639E"/>
    <w:rsid w:val="00CE6AC2"/>
    <w:rsid w:val="00CF06E1"/>
    <w:rsid w:val="00CF08B8"/>
    <w:rsid w:val="00CF3A81"/>
    <w:rsid w:val="00CF40E0"/>
    <w:rsid w:val="00CF5610"/>
    <w:rsid w:val="00CF67E1"/>
    <w:rsid w:val="00CF72A7"/>
    <w:rsid w:val="00CF74F7"/>
    <w:rsid w:val="00D066DA"/>
    <w:rsid w:val="00D07A91"/>
    <w:rsid w:val="00D10D55"/>
    <w:rsid w:val="00D12E6C"/>
    <w:rsid w:val="00D1461B"/>
    <w:rsid w:val="00D2040A"/>
    <w:rsid w:val="00D240DC"/>
    <w:rsid w:val="00D24DFE"/>
    <w:rsid w:val="00D30D84"/>
    <w:rsid w:val="00D31DCB"/>
    <w:rsid w:val="00D35480"/>
    <w:rsid w:val="00D414A7"/>
    <w:rsid w:val="00D423D7"/>
    <w:rsid w:val="00D43C6E"/>
    <w:rsid w:val="00D44471"/>
    <w:rsid w:val="00D522FE"/>
    <w:rsid w:val="00D572DA"/>
    <w:rsid w:val="00D62628"/>
    <w:rsid w:val="00D62E60"/>
    <w:rsid w:val="00D64038"/>
    <w:rsid w:val="00D71035"/>
    <w:rsid w:val="00D71C5A"/>
    <w:rsid w:val="00D72DCD"/>
    <w:rsid w:val="00D72FD7"/>
    <w:rsid w:val="00D752DD"/>
    <w:rsid w:val="00D75655"/>
    <w:rsid w:val="00D76D28"/>
    <w:rsid w:val="00D822B8"/>
    <w:rsid w:val="00D861EC"/>
    <w:rsid w:val="00D908FE"/>
    <w:rsid w:val="00D90E05"/>
    <w:rsid w:val="00D92DCF"/>
    <w:rsid w:val="00D9400B"/>
    <w:rsid w:val="00D9524E"/>
    <w:rsid w:val="00D95A6B"/>
    <w:rsid w:val="00D95DAB"/>
    <w:rsid w:val="00DA798F"/>
    <w:rsid w:val="00DB3164"/>
    <w:rsid w:val="00DB7B34"/>
    <w:rsid w:val="00DC002C"/>
    <w:rsid w:val="00DC1AB6"/>
    <w:rsid w:val="00DC24C5"/>
    <w:rsid w:val="00DC3703"/>
    <w:rsid w:val="00DC6DC0"/>
    <w:rsid w:val="00DC7CBB"/>
    <w:rsid w:val="00DD68AB"/>
    <w:rsid w:val="00DE3907"/>
    <w:rsid w:val="00DE55D7"/>
    <w:rsid w:val="00DE5773"/>
    <w:rsid w:val="00DE60B0"/>
    <w:rsid w:val="00DE6798"/>
    <w:rsid w:val="00DF671F"/>
    <w:rsid w:val="00DF7524"/>
    <w:rsid w:val="00DF7697"/>
    <w:rsid w:val="00E0147D"/>
    <w:rsid w:val="00E12C51"/>
    <w:rsid w:val="00E1384B"/>
    <w:rsid w:val="00E1510D"/>
    <w:rsid w:val="00E16703"/>
    <w:rsid w:val="00E20BCA"/>
    <w:rsid w:val="00E24C4A"/>
    <w:rsid w:val="00E30C65"/>
    <w:rsid w:val="00E41F85"/>
    <w:rsid w:val="00E421CF"/>
    <w:rsid w:val="00E463F6"/>
    <w:rsid w:val="00E52666"/>
    <w:rsid w:val="00E54218"/>
    <w:rsid w:val="00E54352"/>
    <w:rsid w:val="00E64D58"/>
    <w:rsid w:val="00E66205"/>
    <w:rsid w:val="00E66B24"/>
    <w:rsid w:val="00E6724A"/>
    <w:rsid w:val="00E73A71"/>
    <w:rsid w:val="00E76848"/>
    <w:rsid w:val="00E82559"/>
    <w:rsid w:val="00E8323E"/>
    <w:rsid w:val="00E832A1"/>
    <w:rsid w:val="00E85390"/>
    <w:rsid w:val="00E87066"/>
    <w:rsid w:val="00E87C4E"/>
    <w:rsid w:val="00E87E43"/>
    <w:rsid w:val="00E900CE"/>
    <w:rsid w:val="00E90127"/>
    <w:rsid w:val="00E92EDC"/>
    <w:rsid w:val="00E9632E"/>
    <w:rsid w:val="00E97DBC"/>
    <w:rsid w:val="00EA2573"/>
    <w:rsid w:val="00EA5B59"/>
    <w:rsid w:val="00EA5F46"/>
    <w:rsid w:val="00EB02EE"/>
    <w:rsid w:val="00EB17B2"/>
    <w:rsid w:val="00EB5087"/>
    <w:rsid w:val="00EC0089"/>
    <w:rsid w:val="00EC2C3C"/>
    <w:rsid w:val="00ED0C66"/>
    <w:rsid w:val="00ED3CBD"/>
    <w:rsid w:val="00ED4319"/>
    <w:rsid w:val="00ED5BC4"/>
    <w:rsid w:val="00ED5CDC"/>
    <w:rsid w:val="00ED6D00"/>
    <w:rsid w:val="00EF0735"/>
    <w:rsid w:val="00EF0B07"/>
    <w:rsid w:val="00EF2ECB"/>
    <w:rsid w:val="00EF56B8"/>
    <w:rsid w:val="00EF6817"/>
    <w:rsid w:val="00EF78AB"/>
    <w:rsid w:val="00EF7AFB"/>
    <w:rsid w:val="00F0096A"/>
    <w:rsid w:val="00F016CB"/>
    <w:rsid w:val="00F03C80"/>
    <w:rsid w:val="00F03E73"/>
    <w:rsid w:val="00F072FB"/>
    <w:rsid w:val="00F07EEF"/>
    <w:rsid w:val="00F10322"/>
    <w:rsid w:val="00F10509"/>
    <w:rsid w:val="00F27185"/>
    <w:rsid w:val="00F2740E"/>
    <w:rsid w:val="00F30135"/>
    <w:rsid w:val="00F33704"/>
    <w:rsid w:val="00F3437A"/>
    <w:rsid w:val="00F37B05"/>
    <w:rsid w:val="00F505DA"/>
    <w:rsid w:val="00F51A5C"/>
    <w:rsid w:val="00F53427"/>
    <w:rsid w:val="00F535A5"/>
    <w:rsid w:val="00F55305"/>
    <w:rsid w:val="00F61E18"/>
    <w:rsid w:val="00F643F2"/>
    <w:rsid w:val="00F71C15"/>
    <w:rsid w:val="00F7415C"/>
    <w:rsid w:val="00F85642"/>
    <w:rsid w:val="00F87C42"/>
    <w:rsid w:val="00F90915"/>
    <w:rsid w:val="00F93E13"/>
    <w:rsid w:val="00FA08CC"/>
    <w:rsid w:val="00FB0C50"/>
    <w:rsid w:val="00FB5D0A"/>
    <w:rsid w:val="00FB6C19"/>
    <w:rsid w:val="00FB7671"/>
    <w:rsid w:val="00FC0EC2"/>
    <w:rsid w:val="00FC3DB9"/>
    <w:rsid w:val="00FC42F3"/>
    <w:rsid w:val="00FC4886"/>
    <w:rsid w:val="00FD117C"/>
    <w:rsid w:val="00FD397C"/>
    <w:rsid w:val="00FD55A1"/>
    <w:rsid w:val="00FD7F9A"/>
    <w:rsid w:val="00FE4158"/>
    <w:rsid w:val="00FE7F03"/>
    <w:rsid w:val="00FF41C7"/>
    <w:rsid w:val="2B96D571"/>
    <w:rsid w:val="4EB0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57B221"/>
  <w15:docId w15:val="{C222C877-F56B-4E1D-9743-C5AB59E7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24C7"/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rsid w:val="000D57CC"/>
    <w:pPr>
      <w:keepNext/>
      <w:jc w:val="center"/>
      <w:outlineLvl w:val="0"/>
    </w:pPr>
    <w:rPr>
      <w:i/>
      <w:iCs/>
      <w:sz w:val="22"/>
    </w:rPr>
  </w:style>
  <w:style w:type="paragraph" w:styleId="Heading2">
    <w:name w:val="heading 2"/>
    <w:basedOn w:val="Normal"/>
    <w:next w:val="Normal"/>
    <w:qFormat/>
    <w:rsid w:val="000D57CC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D57CC"/>
    <w:pPr>
      <w:keepNext/>
      <w:jc w:val="right"/>
      <w:outlineLvl w:val="2"/>
    </w:pPr>
  </w:style>
  <w:style w:type="paragraph" w:styleId="Heading4">
    <w:name w:val="heading 4"/>
    <w:basedOn w:val="Normal"/>
    <w:next w:val="Normal"/>
    <w:qFormat/>
    <w:rsid w:val="000D57CC"/>
    <w:pPr>
      <w:keepNext/>
      <w:outlineLvl w:val="3"/>
    </w:pPr>
    <w:rPr>
      <w:sz w:val="40"/>
      <w:vertAlign w:val="superscript"/>
    </w:rPr>
  </w:style>
  <w:style w:type="paragraph" w:styleId="Heading5">
    <w:name w:val="heading 5"/>
    <w:basedOn w:val="Normal"/>
    <w:next w:val="Normal"/>
    <w:qFormat/>
    <w:rsid w:val="000D57CC"/>
    <w:pPr>
      <w:keepNext/>
      <w:jc w:val="center"/>
      <w:outlineLvl w:val="4"/>
    </w:pPr>
    <w:rPr>
      <w:sz w:val="40"/>
      <w:vertAlign w:val="superscript"/>
    </w:rPr>
  </w:style>
  <w:style w:type="paragraph" w:styleId="Heading6">
    <w:name w:val="heading 6"/>
    <w:basedOn w:val="Normal"/>
    <w:next w:val="Normal"/>
    <w:qFormat/>
    <w:rsid w:val="000D57CC"/>
    <w:pPr>
      <w:keepNext/>
      <w:jc w:val="center"/>
      <w:outlineLvl w:val="5"/>
    </w:pPr>
    <w:rPr>
      <w:b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0D57CC"/>
    <w:pPr>
      <w:ind w:left="720" w:hanging="720"/>
    </w:pPr>
    <w:rPr>
      <w:bCs/>
    </w:rPr>
  </w:style>
  <w:style w:type="paragraph" w:styleId="Header">
    <w:name w:val="header"/>
    <w:basedOn w:val="Normal"/>
    <w:rsid w:val="000D57C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D57CC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711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AE11FE"/>
    <w:rPr>
      <w:sz w:val="16"/>
      <w:szCs w:val="16"/>
    </w:rPr>
  </w:style>
  <w:style w:type="paragraph" w:styleId="CommentText">
    <w:name w:val="annotation text"/>
    <w:basedOn w:val="Normal"/>
    <w:semiHidden/>
    <w:rsid w:val="00AE11FE"/>
    <w:rPr>
      <w:sz w:val="20"/>
    </w:rPr>
  </w:style>
  <w:style w:type="paragraph" w:styleId="CommentSubject">
    <w:name w:val="annotation subject"/>
    <w:basedOn w:val="CommentText"/>
    <w:next w:val="CommentText"/>
    <w:semiHidden/>
    <w:rsid w:val="00AE11FE"/>
    <w:rPr>
      <w:b/>
      <w:bCs/>
    </w:rPr>
  </w:style>
  <w:style w:type="paragraph" w:styleId="BalloonText">
    <w:name w:val="Balloon Text"/>
    <w:basedOn w:val="Normal"/>
    <w:semiHidden/>
    <w:rsid w:val="00AE11FE"/>
    <w:rPr>
      <w:rFonts w:ascii="Tahoma" w:hAnsi="Tahoma" w:cs="Tahoma"/>
      <w:sz w:val="16"/>
      <w:szCs w:val="16"/>
    </w:rPr>
  </w:style>
  <w:style w:type="character" w:styleId="Hyperlink">
    <w:name w:val="Hyperlink"/>
    <w:rsid w:val="005D0EB6"/>
    <w:rPr>
      <w:color w:val="0000FF"/>
      <w:u w:val="single"/>
    </w:rPr>
  </w:style>
  <w:style w:type="character" w:styleId="FollowedHyperlink">
    <w:name w:val="FollowedHyperlink"/>
    <w:rsid w:val="00691B7C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9759AB"/>
    <w:pPr>
      <w:spacing w:before="100" w:beforeAutospacing="1" w:after="100" w:afterAutospacing="1"/>
    </w:pPr>
    <w:rPr>
      <w:color w:val="000000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13D8B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ED5CDC"/>
    <w:rPr>
      <w:sz w:val="24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F4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jeanette.sim@u.nus.edu" TargetMode="External"/><Relationship Id="rId17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pefokhl\Local%20Settings\Temporary%20Internet%20Files\OLK6C\Purchase%20Requisition%20Form%20200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11AA8F-EAB0-4141-B6AB-6B378185C5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716784-C1EB-4FCE-BC0E-DD134E6BA0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AFB7C-86F2-4F1A-8880-991247777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48318-0a7b-4d65-bc43-907c956e523a"/>
    <ds:schemaRef ds:uri="c9422598-6492-471d-9d1f-9c77f43a94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CA34D77-0277-4AAD-904F-805A5E80A5A5}">
  <ds:schemaRefs>
    <ds:schemaRef ds:uri="http://schemas.microsoft.com/office/2006/metadata/properties"/>
    <ds:schemaRef ds:uri="http://schemas.microsoft.com/office/infopath/2007/PartnerControls"/>
    <ds:schemaRef ds:uri="c9422598-6492-471d-9d1f-9c77f43a94f7"/>
    <ds:schemaRef ds:uri="49548318-0a7b-4d65-bc43-907c956e523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Purchase Requisition Form 2007.dot</Template>
  <TotalTime>289</TotalTime>
  <Pages>3</Pages>
  <Words>185</Words>
  <Characters>1061</Characters>
  <Application>Microsoft Office Word</Application>
  <DocSecurity>0</DocSecurity>
  <Lines>8</Lines>
  <Paragraphs>2</Paragraphs>
  <ScaleCrop>false</ScaleCrop>
  <Company>NUS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 OF SINGAPORE</dc:title>
  <dc:creator>mpefokhl</dc:creator>
  <cp:lastModifiedBy>Jeanette Sim</cp:lastModifiedBy>
  <cp:revision>75</cp:revision>
  <cp:lastPrinted>2026-02-11T06:42:00Z</cp:lastPrinted>
  <dcterms:created xsi:type="dcterms:W3CDTF">2023-08-23T03:15:00Z</dcterms:created>
  <dcterms:modified xsi:type="dcterms:W3CDTF">2026-02-11T06:43:00Z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