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6660"/>
      </w:tblGrid>
      <w:tr w:rsidR="00CF5610" w:rsidRPr="0026706A" w14:paraId="1A53316D" w14:textId="77777777" w:rsidTr="0026706A">
        <w:trPr>
          <w:trHeight w:val="95"/>
        </w:trPr>
        <w:tc>
          <w:tcPr>
            <w:tcW w:w="6660" w:type="dxa"/>
            <w:vAlign w:val="center"/>
          </w:tcPr>
          <w:p w14:paraId="2AD3CC59" w14:textId="77777777" w:rsidR="00CF5610" w:rsidRPr="0026706A" w:rsidRDefault="00ED3CBD" w:rsidP="00531EC9">
            <w:pPr>
              <w:rPr>
                <w:rFonts w:ascii="Verdana" w:hAnsi="Verdana" w:cs="Arial"/>
                <w:bCs/>
                <w:iCs/>
                <w:sz w:val="22"/>
                <w:szCs w:val="4"/>
              </w:rPr>
            </w:pPr>
            <w:r w:rsidRPr="0026706A">
              <w:rPr>
                <w:rFonts w:ascii="Verdana" w:hAnsi="Verdana" w:cs="Arial"/>
                <w:bCs/>
                <w:iCs/>
                <w:sz w:val="22"/>
              </w:rPr>
              <w:t>Engineer</w:t>
            </w:r>
            <w:r w:rsidR="00B038CA" w:rsidRPr="0026706A">
              <w:rPr>
                <w:rFonts w:ascii="Verdana" w:hAnsi="Verdana" w:cs="Arial"/>
                <w:bCs/>
                <w:iCs/>
                <w:sz w:val="22"/>
              </w:rPr>
              <w:t>ing Design and Innovation Centre</w:t>
            </w:r>
            <w:r w:rsidRPr="0026706A">
              <w:rPr>
                <w:rFonts w:ascii="Verdana" w:hAnsi="Verdana" w:cs="Arial"/>
                <w:bCs/>
                <w:iCs/>
                <w:sz w:val="22"/>
              </w:rPr>
              <w:t xml:space="preserve"> (EDIC)</w:t>
            </w:r>
          </w:p>
        </w:tc>
      </w:tr>
      <w:tr w:rsidR="00CF5610" w:rsidRPr="0026706A" w14:paraId="2C284013" w14:textId="77777777" w:rsidTr="0026706A">
        <w:trPr>
          <w:trHeight w:val="122"/>
        </w:trPr>
        <w:tc>
          <w:tcPr>
            <w:tcW w:w="6660" w:type="dxa"/>
            <w:vAlign w:val="center"/>
          </w:tcPr>
          <w:p w14:paraId="049BD3D4" w14:textId="77777777" w:rsidR="0026706A" w:rsidRPr="0026706A" w:rsidRDefault="0026706A" w:rsidP="00ED6D00">
            <w:pPr>
              <w:rPr>
                <w:rFonts w:ascii="Verdana" w:hAnsi="Verdana" w:cs="Arial"/>
                <w:b/>
                <w:bCs/>
                <w:iCs/>
                <w:szCs w:val="16"/>
              </w:rPr>
            </w:pPr>
          </w:p>
          <w:p w14:paraId="691A2C74" w14:textId="77777777" w:rsidR="0064405F" w:rsidRPr="0026706A" w:rsidRDefault="00ED6D00" w:rsidP="00ED6D00">
            <w:pPr>
              <w:rPr>
                <w:rFonts w:ascii="Verdana" w:hAnsi="Verdana" w:cs="Arial"/>
                <w:b/>
                <w:bCs/>
                <w:iCs/>
                <w:szCs w:val="22"/>
              </w:rPr>
            </w:pP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List of 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>Purchase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>d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 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Items (LPI) </w:t>
            </w:r>
            <w:r w:rsidR="00857A0F" w:rsidRPr="0026706A">
              <w:rPr>
                <w:rFonts w:ascii="Verdana" w:hAnsi="Verdana" w:cs="Arial"/>
                <w:b/>
                <w:bCs/>
                <w:iCs/>
                <w:szCs w:val="22"/>
              </w:rPr>
              <w:t>Form</w:t>
            </w:r>
            <w:r w:rsidRPr="0026706A">
              <w:rPr>
                <w:rFonts w:ascii="Verdana" w:hAnsi="Verdana" w:cs="Arial"/>
                <w:b/>
                <w:bCs/>
                <w:iCs/>
                <w:szCs w:val="22"/>
              </w:rPr>
              <w:t xml:space="preserve"> </w:t>
            </w:r>
          </w:p>
        </w:tc>
      </w:tr>
      <w:tr w:rsidR="0026706A" w:rsidRPr="0026706A" w14:paraId="63B67C23" w14:textId="77777777" w:rsidTr="0026706A">
        <w:trPr>
          <w:trHeight w:val="122"/>
        </w:trPr>
        <w:tc>
          <w:tcPr>
            <w:tcW w:w="6660" w:type="dxa"/>
            <w:vAlign w:val="center"/>
          </w:tcPr>
          <w:p w14:paraId="1F2EDBE4" w14:textId="57515602" w:rsidR="0026706A" w:rsidRPr="0026706A" w:rsidRDefault="0026706A" w:rsidP="003373C6">
            <w:pPr>
              <w:spacing w:before="120"/>
              <w:rPr>
                <w:rFonts w:ascii="Verdana" w:hAnsi="Verdana" w:cs="Arial"/>
                <w:b/>
                <w:bCs/>
                <w:iCs/>
                <w:sz w:val="18"/>
                <w:szCs w:val="16"/>
              </w:rPr>
            </w:pPr>
            <w:r w:rsidRPr="0026706A">
              <w:rPr>
                <w:rFonts w:ascii="Verdana" w:hAnsi="Verdana" w:cs="Arial"/>
                <w:b/>
                <w:bCs/>
                <w:iCs/>
                <w:sz w:val="18"/>
                <w:szCs w:val="16"/>
              </w:rPr>
              <w:t>For Student Project Purchase Only</w:t>
            </w:r>
          </w:p>
        </w:tc>
      </w:tr>
    </w:tbl>
    <w:p w14:paraId="6AC54166" w14:textId="77777777" w:rsidR="00390A9F" w:rsidRPr="00B91697" w:rsidRDefault="000A704B">
      <w:pPr>
        <w:rPr>
          <w:bCs/>
          <w:iCs/>
          <w:sz w:val="4"/>
          <w:szCs w:val="4"/>
        </w:rPr>
      </w:pPr>
      <w:r>
        <w:rPr>
          <w:rFonts w:ascii="Verdana" w:hAnsi="Verdana" w:cs="Arial"/>
          <w:bCs/>
          <w:iCs/>
          <w:noProof/>
          <w:sz w:val="20"/>
          <w:lang w:val="en-US"/>
        </w:rPr>
        <w:drawing>
          <wp:anchor distT="0" distB="0" distL="114300" distR="114300" simplePos="0" relativeHeight="251658240" behindDoc="0" locked="0" layoutInCell="1" allowOverlap="0" wp14:anchorId="4AF2AF7F" wp14:editId="5B437B1E">
            <wp:simplePos x="0" y="0"/>
            <wp:positionH relativeFrom="margin">
              <wp:posOffset>5504815</wp:posOffset>
            </wp:positionH>
            <wp:positionV relativeFrom="margin">
              <wp:posOffset>0</wp:posOffset>
            </wp:positionV>
            <wp:extent cx="1200150" cy="542925"/>
            <wp:effectExtent l="0" t="0" r="0" b="0"/>
            <wp:wrapNone/>
            <wp:docPr id="2" name="Picture 6" descr="nus_logo_black_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us_logo_black_4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ADB78" w14:textId="77777777" w:rsidR="006C29FB" w:rsidRDefault="006C29FB" w:rsidP="00DE60B0">
      <w:pPr>
        <w:jc w:val="center"/>
        <w:rPr>
          <w:rFonts w:ascii="Verdana" w:hAnsi="Verdana"/>
          <w:b/>
          <w:bCs/>
          <w:iCs/>
          <w:sz w:val="8"/>
          <w:szCs w:val="8"/>
          <w:u w:val="single"/>
        </w:rPr>
      </w:pPr>
    </w:p>
    <w:tbl>
      <w:tblPr>
        <w:tblW w:w="110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8"/>
        <w:gridCol w:w="4364"/>
        <w:gridCol w:w="2198"/>
        <w:gridCol w:w="2790"/>
      </w:tblGrid>
      <w:tr w:rsidR="00F85642" w:rsidRPr="0026706A" w14:paraId="0D62CCF3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1A725659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Name of Requestor:</w:t>
            </w:r>
          </w:p>
        </w:tc>
        <w:tc>
          <w:tcPr>
            <w:tcW w:w="4364" w:type="dxa"/>
            <w:vAlign w:val="center"/>
          </w:tcPr>
          <w:p w14:paraId="2F676050" w14:textId="67C33B9F" w:rsidR="00B2735A" w:rsidRPr="0026706A" w:rsidRDefault="00BF38D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Sim Yu</w:t>
            </w:r>
            <w:r w:rsidR="005764EB">
              <w:rPr>
                <w:rFonts w:ascii="Verdana" w:hAnsi="Verdana"/>
                <w:b/>
                <w:bCs/>
                <w:iCs/>
                <w:sz w:val="20"/>
                <w:szCs w:val="16"/>
              </w:rPr>
              <w:t>,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Jeanette</w:t>
            </w:r>
          </w:p>
        </w:tc>
        <w:tc>
          <w:tcPr>
            <w:tcW w:w="2198" w:type="dxa"/>
            <w:vAlign w:val="center"/>
          </w:tcPr>
          <w:p w14:paraId="2BE69795" w14:textId="77777777" w:rsidR="00B2735A" w:rsidRPr="0026706A" w:rsidRDefault="00121F66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Matric</w:t>
            </w:r>
            <w:r w:rsidR="00B2735A"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Number:</w:t>
            </w:r>
          </w:p>
        </w:tc>
        <w:tc>
          <w:tcPr>
            <w:tcW w:w="2790" w:type="dxa"/>
            <w:vAlign w:val="center"/>
          </w:tcPr>
          <w:p w14:paraId="485203A6" w14:textId="54479363" w:rsidR="00B2735A" w:rsidRPr="0026706A" w:rsidRDefault="00BF38D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A0254736X</w:t>
            </w:r>
          </w:p>
        </w:tc>
      </w:tr>
      <w:tr w:rsidR="00F85642" w:rsidRPr="0026706A" w14:paraId="09361D80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225D515C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Email Address:</w:t>
            </w:r>
          </w:p>
        </w:tc>
        <w:tc>
          <w:tcPr>
            <w:tcW w:w="4364" w:type="dxa"/>
            <w:vAlign w:val="center"/>
          </w:tcPr>
          <w:p w14:paraId="7106EA0B" w14:textId="591B979D" w:rsidR="00BF38DE" w:rsidRPr="0026706A" w:rsidRDefault="00BF38DE" w:rsidP="00BF38DE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hyperlink r:id="rId12" w:history="1">
              <w:r w:rsidRPr="00223B9E">
                <w:rPr>
                  <w:rStyle w:val="Hyperlink"/>
                  <w:rFonts w:ascii="Verdana" w:hAnsi="Verdana"/>
                  <w:b/>
                  <w:bCs/>
                  <w:iCs/>
                  <w:sz w:val="20"/>
                  <w:szCs w:val="16"/>
                </w:rPr>
                <w:t>jeanette.sim@u.nus.edu</w:t>
              </w:r>
            </w:hyperlink>
          </w:p>
        </w:tc>
        <w:tc>
          <w:tcPr>
            <w:tcW w:w="2198" w:type="dxa"/>
            <w:vAlign w:val="center"/>
          </w:tcPr>
          <w:p w14:paraId="314DADF8" w14:textId="77777777" w:rsidR="00B2735A" w:rsidRPr="0026706A" w:rsidRDefault="00B2735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Contact Number:</w:t>
            </w:r>
          </w:p>
        </w:tc>
        <w:tc>
          <w:tcPr>
            <w:tcW w:w="2790" w:type="dxa"/>
            <w:vAlign w:val="center"/>
          </w:tcPr>
          <w:p w14:paraId="0C17D43F" w14:textId="55C71FFD" w:rsidR="00B2735A" w:rsidRPr="0026706A" w:rsidRDefault="00BF38DE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80900677</w:t>
            </w:r>
          </w:p>
        </w:tc>
      </w:tr>
      <w:tr w:rsidR="0026706A" w:rsidRPr="0026706A" w14:paraId="346DB9AB" w14:textId="77777777" w:rsidTr="00C30F06">
        <w:trPr>
          <w:trHeight w:val="1152"/>
        </w:trPr>
        <w:tc>
          <w:tcPr>
            <w:tcW w:w="1718" w:type="dxa"/>
            <w:vAlign w:val="center"/>
          </w:tcPr>
          <w:p w14:paraId="7C167C35" w14:textId="77777777" w:rsidR="0026706A" w:rsidRPr="0026706A" w:rsidRDefault="0026706A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Name of Group Members:</w:t>
            </w:r>
          </w:p>
        </w:tc>
        <w:tc>
          <w:tcPr>
            <w:tcW w:w="4364" w:type="dxa"/>
            <w:vAlign w:val="center"/>
          </w:tcPr>
          <w:p w14:paraId="35BB5192" w14:textId="77777777" w:rsidR="0026706A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Muhammad Zakir Haziq</w:t>
            </w:r>
          </w:p>
          <w:p w14:paraId="3E076644" w14:textId="47000B6D" w:rsidR="00CF40E0" w:rsidRPr="005764EB" w:rsidRDefault="005764EB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</w:pPr>
            <w:r w:rsidRPr="005764EB"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 xml:space="preserve">Ng Jun Hao, 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>Elgin</w:t>
            </w:r>
          </w:p>
          <w:p w14:paraId="1FCA3000" w14:textId="4FA7A603" w:rsidR="00CF40E0" w:rsidRPr="005764EB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</w:pPr>
            <w:r w:rsidRPr="005764EB"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  <w:t>Muthukumaran Yogeeswaran</w:t>
            </w:r>
          </w:p>
          <w:p w14:paraId="05A7ECC0" w14:textId="3F52053F" w:rsidR="00CF40E0" w:rsidRPr="005764EB" w:rsidRDefault="00CF40E0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  <w:lang w:val="en-SG"/>
              </w:rPr>
            </w:pPr>
          </w:p>
        </w:tc>
        <w:tc>
          <w:tcPr>
            <w:tcW w:w="2198" w:type="dxa"/>
            <w:vAlign w:val="center"/>
          </w:tcPr>
          <w:p w14:paraId="16324005" w14:textId="36703AE4" w:rsidR="0026706A" w:rsidRPr="0026706A" w:rsidRDefault="00F10322" w:rsidP="00AA6397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Course</w:t>
            </w:r>
            <w:r w:rsidR="0026706A"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Code:</w:t>
            </w:r>
          </w:p>
        </w:tc>
        <w:tc>
          <w:tcPr>
            <w:tcW w:w="2790" w:type="dxa"/>
            <w:vAlign w:val="center"/>
          </w:tcPr>
          <w:p w14:paraId="20CEB11F" w14:textId="0948780D" w:rsidR="0026706A" w:rsidRPr="0026706A" w:rsidRDefault="0052247C" w:rsidP="0026706A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D423D7">
              <w:rPr>
                <w:rFonts w:ascii="Verdana" w:hAnsi="Verdana"/>
                <w:b/>
                <w:bCs/>
                <w:iCs/>
                <w:noProof/>
                <w:sz w:val="20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6D721E3" wp14:editId="1388E16F">
                      <wp:simplePos x="0" y="0"/>
                      <wp:positionH relativeFrom="column">
                        <wp:posOffset>-113030</wp:posOffset>
                      </wp:positionH>
                      <wp:positionV relativeFrom="paragraph">
                        <wp:posOffset>-3810</wp:posOffset>
                      </wp:positionV>
                      <wp:extent cx="1790700" cy="714375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0700" cy="7143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8FF758" w14:textId="08325689" w:rsidR="00D423D7" w:rsidRDefault="00000000">
                                  <w:sdt>
                                    <w:sdtPr>
                                      <w:id w:val="-1169104064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2344F4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 w:rsidR="00D423D7">
                                    <w:t xml:space="preserve"> </w:t>
                                  </w:r>
                                  <w:r w:rsidR="007E611F">
                                    <w:t>CDE</w:t>
                                  </w:r>
                                  <w:r w:rsidR="00D423D7">
                                    <w:t>3301</w:t>
                                  </w:r>
                                </w:p>
                                <w:p w14:paraId="3E10BF6A" w14:textId="1E008991" w:rsidR="00D423D7" w:rsidRDefault="00000000">
                                  <w:sdt>
                                    <w:sdtPr>
                                      <w:id w:val="1897859276"/>
                                      <w14:checkbox>
                                        <w14:checked w14:val="1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C11CC3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☒</w:t>
                                      </w:r>
                                    </w:sdtContent>
                                  </w:sdt>
                                  <w:r w:rsidR="00D423D7">
                                    <w:t xml:space="preserve"> </w:t>
                                  </w:r>
                                  <w:r w:rsidR="009F2860">
                                    <w:t>CDE</w:t>
                                  </w:r>
                                  <w:r w:rsidR="00D423D7">
                                    <w:t>4301</w:t>
                                  </w:r>
                                  <w:r w:rsidR="000B6680">
                                    <w:t>/</w:t>
                                  </w:r>
                                  <w:r w:rsidR="009F2860">
                                    <w:t>CDE</w:t>
                                  </w:r>
                                  <w:r w:rsidR="000B6680">
                                    <w:t>4301A</w:t>
                                  </w:r>
                                </w:p>
                                <w:p w14:paraId="38527A3C" w14:textId="6D35B26F" w:rsidR="002344F4" w:rsidRDefault="00000000" w:rsidP="002344F4">
                                  <w:sdt>
                                    <w:sdtPr>
                                      <w:id w:val="-952246968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="002344F4"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 w:rsidR="002344F4">
                                    <w:t xml:space="preserve"> </w:t>
                                  </w:r>
                                  <w:r w:rsidR="0052247C">
                                    <w:t xml:space="preserve">Others: </w:t>
                                  </w:r>
                                </w:p>
                                <w:p w14:paraId="277C967A" w14:textId="77777777" w:rsidR="002344F4" w:rsidRDefault="002344F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D721E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8.9pt;margin-top:-.3pt;width:141pt;height:56.2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" filled="f" stroked="f">
                      <v:textbox>
                        <w:txbxContent>
                          <w:p w14:paraId="508FF758" w14:textId="08325689" w:rsidR="00D423D7" w:rsidRDefault="00000000">
                            <w:sdt>
                              <w:sdtPr>
                                <w:id w:val="-116910406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44F4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D423D7">
                              <w:t xml:space="preserve"> </w:t>
                            </w:r>
                            <w:r w:rsidR="007E611F">
                              <w:t>CDE</w:t>
                            </w:r>
                            <w:r w:rsidR="00D423D7">
                              <w:t>3301</w:t>
                            </w:r>
                          </w:p>
                          <w:p w14:paraId="3E10BF6A" w14:textId="1E008991" w:rsidR="00D423D7" w:rsidRDefault="00000000">
                            <w:sdt>
                              <w:sdtPr>
                                <w:id w:val="1897859276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C11CC3">
                                  <w:rPr>
                                    <w:rFonts w:ascii="MS Gothic" w:eastAsia="MS Gothic" w:hAnsi="MS Gothic" w:hint="eastAsia"/>
                                  </w:rPr>
                                  <w:t>☒</w:t>
                                </w:r>
                              </w:sdtContent>
                            </w:sdt>
                            <w:r w:rsidR="00D423D7">
                              <w:t xml:space="preserve"> </w:t>
                            </w:r>
                            <w:r w:rsidR="009F2860">
                              <w:t>CDE</w:t>
                            </w:r>
                            <w:r w:rsidR="00D423D7">
                              <w:t>4301</w:t>
                            </w:r>
                            <w:r w:rsidR="000B6680">
                              <w:t>/</w:t>
                            </w:r>
                            <w:r w:rsidR="009F2860">
                              <w:t>CDE</w:t>
                            </w:r>
                            <w:r w:rsidR="000B6680">
                              <w:t>4301A</w:t>
                            </w:r>
                          </w:p>
                          <w:p w14:paraId="38527A3C" w14:textId="6D35B26F" w:rsidR="002344F4" w:rsidRDefault="00000000" w:rsidP="002344F4">
                            <w:sdt>
                              <w:sdtPr>
                                <w:id w:val="-95224696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2344F4"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2344F4">
                              <w:t xml:space="preserve"> </w:t>
                            </w:r>
                            <w:r w:rsidR="0052247C">
                              <w:t xml:space="preserve">Others: </w:t>
                            </w:r>
                          </w:p>
                          <w:p w14:paraId="277C967A" w14:textId="77777777" w:rsidR="002344F4" w:rsidRDefault="002344F4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A6397" w:rsidRPr="0026706A" w14:paraId="3CCA5106" w14:textId="77777777" w:rsidTr="00C30F06">
        <w:trPr>
          <w:trHeight w:val="576"/>
        </w:trPr>
        <w:tc>
          <w:tcPr>
            <w:tcW w:w="1718" w:type="dxa"/>
            <w:vAlign w:val="center"/>
          </w:tcPr>
          <w:p w14:paraId="7078B2EE" w14:textId="2FDD6A40" w:rsidR="00AA6397" w:rsidRPr="0026706A" w:rsidRDefault="004005DD" w:rsidP="004005DD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Project </w:t>
            </w:r>
            <w:r w:rsidR="002344F4">
              <w:rPr>
                <w:rFonts w:ascii="Verdana" w:hAnsi="Verdana"/>
                <w:b/>
                <w:bCs/>
                <w:iCs/>
                <w:sz w:val="20"/>
                <w:szCs w:val="16"/>
              </w:rPr>
              <w:t>Title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:</w:t>
            </w:r>
          </w:p>
        </w:tc>
        <w:tc>
          <w:tcPr>
            <w:tcW w:w="4364" w:type="dxa"/>
            <w:vAlign w:val="center"/>
          </w:tcPr>
          <w:p w14:paraId="61753E2F" w14:textId="7FDD990D" w:rsidR="00AA6397" w:rsidRPr="0026706A" w:rsidRDefault="00CF40E0" w:rsidP="000E2CF1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BoxBunny</w:t>
            </w:r>
          </w:p>
        </w:tc>
        <w:tc>
          <w:tcPr>
            <w:tcW w:w="4988" w:type="dxa"/>
            <w:gridSpan w:val="2"/>
            <w:vAlign w:val="center"/>
          </w:tcPr>
          <w:p w14:paraId="69DF764D" w14:textId="57BDEB19" w:rsidR="00AA6397" w:rsidRPr="0026706A" w:rsidRDefault="00AA6397" w:rsidP="00AA6397">
            <w:pPr>
              <w:rPr>
                <w:rFonts w:ascii="Verdana" w:hAnsi="Verdana"/>
                <w:b/>
                <w:bCs/>
                <w:iCs/>
                <w:sz w:val="20"/>
                <w:szCs w:val="16"/>
              </w:rPr>
            </w:pP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Project 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code (eg. EIM-</w:t>
            </w:r>
            <w:r w:rsidRPr="004005DD">
              <w:rPr>
                <w:rFonts w:ascii="Verdana" w:hAnsi="Verdana"/>
                <w:b/>
                <w:bCs/>
                <w:iCs/>
                <w:sz w:val="20"/>
                <w:szCs w:val="16"/>
              </w:rPr>
              <w:t>302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>)</w:t>
            </w:r>
            <w:r w:rsidRPr="0026706A">
              <w:rPr>
                <w:rFonts w:ascii="Verdana" w:hAnsi="Verdana"/>
                <w:b/>
                <w:bCs/>
                <w:iCs/>
                <w:sz w:val="20"/>
                <w:szCs w:val="16"/>
              </w:rPr>
              <w:t>:</w:t>
            </w:r>
            <w:r>
              <w:rPr>
                <w:rFonts w:ascii="Verdana" w:hAnsi="Verdana"/>
                <w:b/>
                <w:bCs/>
                <w:iCs/>
                <w:sz w:val="20"/>
                <w:szCs w:val="16"/>
              </w:rPr>
              <w:t xml:space="preserve"> </w:t>
            </w:r>
            <w:r w:rsidR="00C11CC3">
              <w:rPr>
                <w:rFonts w:ascii="Verdana" w:hAnsi="Verdana"/>
                <w:b/>
                <w:bCs/>
                <w:iCs/>
                <w:sz w:val="20"/>
                <w:szCs w:val="16"/>
              </w:rPr>
              <w:t>IS-431</w:t>
            </w:r>
          </w:p>
        </w:tc>
      </w:tr>
    </w:tbl>
    <w:p w14:paraId="38931FFB" w14:textId="77777777" w:rsidR="009D1701" w:rsidRPr="0087669C" w:rsidRDefault="009D1701" w:rsidP="006836E5">
      <w:pPr>
        <w:rPr>
          <w:rFonts w:ascii="Verdana" w:hAnsi="Verdana"/>
          <w:bCs/>
          <w:iCs/>
          <w:sz w:val="6"/>
          <w:szCs w:val="6"/>
        </w:rPr>
      </w:pPr>
    </w:p>
    <w:p w14:paraId="7F3EC0FD" w14:textId="77777777" w:rsidR="00456910" w:rsidRPr="00501830" w:rsidRDefault="00456910" w:rsidP="00BB119C">
      <w:pPr>
        <w:rPr>
          <w:rFonts w:ascii="Verdana" w:hAnsi="Verdana"/>
          <w:sz w:val="6"/>
          <w:szCs w:val="6"/>
        </w:rPr>
      </w:pPr>
    </w:p>
    <w:tbl>
      <w:tblPr>
        <w:tblW w:w="110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626"/>
        <w:gridCol w:w="1068"/>
        <w:gridCol w:w="1726"/>
        <w:gridCol w:w="985"/>
        <w:gridCol w:w="1024"/>
        <w:gridCol w:w="992"/>
        <w:gridCol w:w="1276"/>
        <w:gridCol w:w="1303"/>
        <w:gridCol w:w="370"/>
        <w:gridCol w:w="440"/>
        <w:gridCol w:w="720"/>
      </w:tblGrid>
      <w:tr w:rsidR="008F17A9" w:rsidRPr="0026706A" w14:paraId="0579817F" w14:textId="77777777" w:rsidTr="4EB02C5E">
        <w:trPr>
          <w:trHeight w:hRule="exact" w:val="283"/>
        </w:trPr>
        <w:tc>
          <w:tcPr>
            <w:tcW w:w="11070" w:type="dxa"/>
            <w:gridSpan w:val="12"/>
            <w:shd w:val="clear" w:color="auto" w:fill="E0E0E0"/>
            <w:vAlign w:val="center"/>
          </w:tcPr>
          <w:p w14:paraId="257E9DD4" w14:textId="77777777" w:rsidR="008F17A9" w:rsidRPr="0026706A" w:rsidRDefault="008F17A9" w:rsidP="008F17A9">
            <w:pPr>
              <w:rPr>
                <w:rFonts w:ascii="Verdana" w:hAnsi="Verdana"/>
                <w:sz w:val="20"/>
                <w:szCs w:val="18"/>
              </w:rPr>
            </w:pPr>
            <w:r w:rsidRPr="0026706A">
              <w:rPr>
                <w:rFonts w:ascii="Verdana" w:hAnsi="Verdana"/>
                <w:b/>
                <w:sz w:val="20"/>
                <w:szCs w:val="18"/>
              </w:rPr>
              <w:t>Purchase Details</w:t>
            </w:r>
          </w:p>
        </w:tc>
      </w:tr>
      <w:tr w:rsidR="00C30F06" w:rsidRPr="00C30F06" w14:paraId="139ACDF1" w14:textId="77777777" w:rsidTr="005F0E49">
        <w:trPr>
          <w:trHeight w:val="390"/>
        </w:trPr>
        <w:tc>
          <w:tcPr>
            <w:tcW w:w="540" w:type="dxa"/>
            <w:vMerge w:val="restart"/>
            <w:vAlign w:val="center"/>
          </w:tcPr>
          <w:p w14:paraId="21699073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S/N</w:t>
            </w:r>
          </w:p>
        </w:tc>
        <w:tc>
          <w:tcPr>
            <w:tcW w:w="3420" w:type="dxa"/>
            <w:gridSpan w:val="3"/>
            <w:vMerge w:val="restart"/>
            <w:vAlign w:val="center"/>
          </w:tcPr>
          <w:p w14:paraId="69D73ECD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Description of Item(s)</w:t>
            </w:r>
          </w:p>
        </w:tc>
        <w:tc>
          <w:tcPr>
            <w:tcW w:w="2009" w:type="dxa"/>
            <w:gridSpan w:val="2"/>
            <w:vMerge w:val="restart"/>
            <w:vAlign w:val="center"/>
          </w:tcPr>
          <w:p w14:paraId="01913311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Company</w:t>
            </w:r>
          </w:p>
        </w:tc>
        <w:tc>
          <w:tcPr>
            <w:tcW w:w="992" w:type="dxa"/>
            <w:vMerge w:val="restart"/>
            <w:vAlign w:val="center"/>
          </w:tcPr>
          <w:p w14:paraId="3A60B891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Total amount</w:t>
            </w:r>
          </w:p>
        </w:tc>
        <w:tc>
          <w:tcPr>
            <w:tcW w:w="1276" w:type="dxa"/>
            <w:vMerge w:val="restart"/>
            <w:vAlign w:val="center"/>
          </w:tcPr>
          <w:p w14:paraId="2B955EA8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Invoice/ Receipt Number</w:t>
            </w:r>
          </w:p>
        </w:tc>
        <w:tc>
          <w:tcPr>
            <w:tcW w:w="1303" w:type="dxa"/>
            <w:vMerge w:val="restart"/>
            <w:vAlign w:val="center"/>
          </w:tcPr>
          <w:p w14:paraId="1C5D1904" w14:textId="77777777" w:rsidR="00F0096A" w:rsidRPr="00C30F06" w:rsidRDefault="00F0096A" w:rsidP="008F17A9">
            <w:pPr>
              <w:jc w:val="center"/>
              <w:rPr>
                <w:rFonts w:ascii="Verdana" w:hAnsi="Verdana"/>
                <w:b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sz w:val="14"/>
                <w:szCs w:val="16"/>
              </w:rPr>
              <w:t>Invoice/ Receipt Date</w:t>
            </w:r>
          </w:p>
        </w:tc>
        <w:tc>
          <w:tcPr>
            <w:tcW w:w="1530" w:type="dxa"/>
            <w:gridSpan w:val="3"/>
            <w:vAlign w:val="center"/>
          </w:tcPr>
          <w:p w14:paraId="3A957AF5" w14:textId="77777777" w:rsidR="00F0096A" w:rsidRPr="00C30F06" w:rsidRDefault="003173A8" w:rsidP="003173A8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>
              <w:rPr>
                <w:rFonts w:ascii="Verdana" w:hAnsi="Verdana"/>
                <w:b/>
                <w:i/>
                <w:sz w:val="14"/>
                <w:szCs w:val="16"/>
              </w:rPr>
              <w:t>Tick ONE</w:t>
            </w:r>
          </w:p>
        </w:tc>
      </w:tr>
      <w:tr w:rsidR="00C30F06" w:rsidRPr="00941403" w14:paraId="1C2B7F82" w14:textId="77777777" w:rsidTr="005F0E49">
        <w:trPr>
          <w:trHeight w:val="107"/>
        </w:trPr>
        <w:tc>
          <w:tcPr>
            <w:tcW w:w="540" w:type="dxa"/>
            <w:vMerge/>
            <w:vAlign w:val="center"/>
          </w:tcPr>
          <w:p w14:paraId="34DB4E39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Merge/>
            <w:vAlign w:val="center"/>
          </w:tcPr>
          <w:p w14:paraId="5C54B8F9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2009" w:type="dxa"/>
            <w:gridSpan w:val="2"/>
            <w:vMerge/>
            <w:vAlign w:val="center"/>
          </w:tcPr>
          <w:p w14:paraId="3949013F" w14:textId="77777777" w:rsidR="00F009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40C1B118" w14:textId="77777777" w:rsidR="00F009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14:paraId="61B3AC13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303" w:type="dxa"/>
            <w:vMerge/>
            <w:vAlign w:val="center"/>
          </w:tcPr>
          <w:p w14:paraId="44DD443F" w14:textId="77777777" w:rsidR="00F0096A" w:rsidRPr="0026706A" w:rsidRDefault="00F0096A" w:rsidP="008F17A9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778FFB93" w14:textId="77777777" w:rsidR="00F0096A" w:rsidRPr="00C30F06" w:rsidRDefault="00F0096A" w:rsidP="00F0096A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i/>
                <w:sz w:val="14"/>
                <w:szCs w:val="16"/>
              </w:rPr>
              <w:t>Claims</w:t>
            </w:r>
          </w:p>
        </w:tc>
        <w:tc>
          <w:tcPr>
            <w:tcW w:w="720" w:type="dxa"/>
            <w:vAlign w:val="center"/>
          </w:tcPr>
          <w:p w14:paraId="69B33CAC" w14:textId="77777777" w:rsidR="00F0096A" w:rsidRPr="00C30F06" w:rsidRDefault="00F0096A" w:rsidP="00F0096A">
            <w:pPr>
              <w:jc w:val="center"/>
              <w:rPr>
                <w:rFonts w:ascii="Verdana" w:hAnsi="Verdana"/>
                <w:b/>
                <w:i/>
                <w:sz w:val="14"/>
                <w:szCs w:val="16"/>
              </w:rPr>
            </w:pPr>
            <w:r w:rsidRPr="00C30F06">
              <w:rPr>
                <w:rFonts w:ascii="Verdana" w:hAnsi="Verdana"/>
                <w:b/>
                <w:i/>
                <w:sz w:val="14"/>
                <w:szCs w:val="16"/>
              </w:rPr>
              <w:t>Credit terms</w:t>
            </w:r>
          </w:p>
        </w:tc>
      </w:tr>
      <w:tr w:rsidR="00B328D9" w:rsidRPr="00941403" w14:paraId="628764CC" w14:textId="77777777" w:rsidTr="002B10B3">
        <w:trPr>
          <w:trHeight w:val="432"/>
        </w:trPr>
        <w:tc>
          <w:tcPr>
            <w:tcW w:w="540" w:type="dxa"/>
            <w:vAlign w:val="center"/>
          </w:tcPr>
          <w:p w14:paraId="4BC75CB7" w14:textId="57149257" w:rsidR="00B328D9" w:rsidRPr="00A51B38" w:rsidRDefault="00B328D9" w:rsidP="00B328D9">
            <w:pPr>
              <w:jc w:val="center"/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bCs/>
                <w:i/>
                <w:iCs/>
                <w:color w:val="EE0000"/>
                <w:sz w:val="16"/>
                <w:szCs w:val="16"/>
              </w:rPr>
              <w:t>1</w:t>
            </w:r>
          </w:p>
        </w:tc>
        <w:tc>
          <w:tcPr>
            <w:tcW w:w="3420" w:type="dxa"/>
            <w:gridSpan w:val="3"/>
            <w:vAlign w:val="center"/>
          </w:tcPr>
          <w:p w14:paraId="3A22BB21" w14:textId="77777777" w:rsidR="00B328D9" w:rsidRPr="005221E9" w:rsidRDefault="00B328D9" w:rsidP="00B328D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5221E9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UGREEN USB C Cable Type C Cable, USB A to USB C Lead, QC 3.0 Fast Charging Nylon Cord, Data Transfer</w:t>
            </w:r>
          </w:p>
          <w:p w14:paraId="3A3CC50D" w14:textId="6171C4A4" w:rsidR="00B328D9" w:rsidRPr="00A51B38" w:rsidRDefault="00B328D9" w:rsidP="00B328D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5221E9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[3m, straight]</w:t>
            </w:r>
            <w:r w:rsidRPr="00A51B38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ab/>
            </w:r>
          </w:p>
        </w:tc>
        <w:tc>
          <w:tcPr>
            <w:tcW w:w="2009" w:type="dxa"/>
            <w:gridSpan w:val="2"/>
            <w:vAlign w:val="center"/>
          </w:tcPr>
          <w:p w14:paraId="48606521" w14:textId="555886B6" w:rsidR="00B328D9" w:rsidRPr="00A51B38" w:rsidRDefault="00B328D9" w:rsidP="00B328D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Shopee (</w:t>
            </w:r>
            <w:proofErr w:type="spellStart"/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Ugreen</w:t>
            </w:r>
            <w:proofErr w:type="spellEnd"/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)</w:t>
            </w:r>
          </w:p>
        </w:tc>
        <w:tc>
          <w:tcPr>
            <w:tcW w:w="992" w:type="dxa"/>
            <w:vAlign w:val="center"/>
          </w:tcPr>
          <w:p w14:paraId="351481EC" w14:textId="16475484" w:rsidR="00B328D9" w:rsidRPr="00A51B38" w:rsidRDefault="00B328D9" w:rsidP="00B328D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$12.98</w:t>
            </w:r>
          </w:p>
        </w:tc>
        <w:tc>
          <w:tcPr>
            <w:tcW w:w="1276" w:type="dxa"/>
            <w:vAlign w:val="center"/>
          </w:tcPr>
          <w:p w14:paraId="6EC919E4" w14:textId="7F16EF60" w:rsidR="00B328D9" w:rsidRPr="00317663" w:rsidRDefault="008E3D39" w:rsidP="00B328D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8E3D39"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  <w:t>2602194XKJJJNH</w:t>
            </w:r>
          </w:p>
        </w:tc>
        <w:tc>
          <w:tcPr>
            <w:tcW w:w="1303" w:type="dxa"/>
            <w:vAlign w:val="center"/>
          </w:tcPr>
          <w:p w14:paraId="33F333E5" w14:textId="780136C8" w:rsidR="00B328D9" w:rsidRPr="00317663" w:rsidRDefault="00B328D9" w:rsidP="00B328D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19/02/2026</w:t>
            </w:r>
          </w:p>
        </w:tc>
        <w:tc>
          <w:tcPr>
            <w:tcW w:w="810" w:type="dxa"/>
            <w:gridSpan w:val="2"/>
            <w:vAlign w:val="center"/>
          </w:tcPr>
          <w:p w14:paraId="141A999B" w14:textId="197F7632" w:rsidR="00B328D9" w:rsidRPr="00A51B38" w:rsidRDefault="00B328D9" w:rsidP="00B328D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A51B3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5B8398BD" w14:textId="77777777" w:rsidR="00B328D9" w:rsidRPr="00A51B38" w:rsidRDefault="00B328D9" w:rsidP="00B328D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966A96" w:rsidRPr="00941403" w14:paraId="6D3C692C" w14:textId="77777777" w:rsidTr="002B10B3">
        <w:trPr>
          <w:trHeight w:val="432"/>
        </w:trPr>
        <w:tc>
          <w:tcPr>
            <w:tcW w:w="540" w:type="dxa"/>
            <w:vAlign w:val="center"/>
          </w:tcPr>
          <w:p w14:paraId="7F32D3A7" w14:textId="2046DC6C" w:rsidR="00966A96" w:rsidRPr="00A51B38" w:rsidRDefault="00966A96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2</w:t>
            </w:r>
          </w:p>
        </w:tc>
        <w:tc>
          <w:tcPr>
            <w:tcW w:w="3420" w:type="dxa"/>
            <w:gridSpan w:val="3"/>
            <w:vAlign w:val="center"/>
          </w:tcPr>
          <w:p w14:paraId="7559DBEB" w14:textId="77777777" w:rsidR="00966A96" w:rsidRPr="00D7381B" w:rsidRDefault="00966A96" w:rsidP="00966A96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</w:pPr>
            <w:r w:rsidRPr="00D7381B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>Cursor Subscription Mthly (One-time)</w:t>
            </w:r>
          </w:p>
          <w:p w14:paraId="5BEE9CEF" w14:textId="1356AD40" w:rsidR="00966A96" w:rsidRPr="00A51B38" w:rsidRDefault="00966A96" w:rsidP="00966A96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</w:pPr>
            <w:r w:rsidRPr="00D7381B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>[Pro+ -- 3x usage on all OpenAI, Claude, Gemini models]</w:t>
            </w:r>
          </w:p>
        </w:tc>
        <w:tc>
          <w:tcPr>
            <w:tcW w:w="2009" w:type="dxa"/>
            <w:gridSpan w:val="2"/>
            <w:vAlign w:val="center"/>
          </w:tcPr>
          <w:p w14:paraId="6C0772FC" w14:textId="4A38F199" w:rsidR="00966A96" w:rsidRPr="00A51B38" w:rsidRDefault="00966A96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Cursor</w:t>
            </w:r>
          </w:p>
        </w:tc>
        <w:tc>
          <w:tcPr>
            <w:tcW w:w="992" w:type="dxa"/>
            <w:vAlign w:val="center"/>
          </w:tcPr>
          <w:p w14:paraId="74D3188B" w14:textId="2E5CF8D9" w:rsidR="00966A96" w:rsidRPr="00A51B38" w:rsidRDefault="00966A96" w:rsidP="00966A96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</w:t>
            </w:r>
            <w:r w:rsidR="009834AD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80.92</w:t>
            </w:r>
          </w:p>
        </w:tc>
        <w:tc>
          <w:tcPr>
            <w:tcW w:w="1276" w:type="dxa"/>
            <w:vAlign w:val="center"/>
          </w:tcPr>
          <w:p w14:paraId="61617505" w14:textId="174D7130" w:rsidR="00966A96" w:rsidRPr="00317663" w:rsidRDefault="00CC5D51" w:rsidP="00966A96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CC5D51">
              <w:rPr>
                <w:rFonts w:ascii="Verdana" w:hAnsi="Verdana"/>
                <w:bCs/>
                <w:color w:val="EE0000"/>
                <w:sz w:val="16"/>
                <w:szCs w:val="16"/>
              </w:rPr>
              <w:t>XVE8ENLJ-0001</w:t>
            </w:r>
          </w:p>
        </w:tc>
        <w:tc>
          <w:tcPr>
            <w:tcW w:w="1303" w:type="dxa"/>
            <w:vAlign w:val="center"/>
          </w:tcPr>
          <w:p w14:paraId="72D329A3" w14:textId="19355F11" w:rsidR="00966A96" w:rsidRPr="00317663" w:rsidRDefault="00CC5D51" w:rsidP="00966A96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15/02/2026</w:t>
            </w:r>
          </w:p>
        </w:tc>
        <w:tc>
          <w:tcPr>
            <w:tcW w:w="810" w:type="dxa"/>
            <w:gridSpan w:val="2"/>
            <w:vAlign w:val="center"/>
          </w:tcPr>
          <w:p w14:paraId="29F156D7" w14:textId="49C118A9" w:rsidR="00966A96" w:rsidRPr="00A51B38" w:rsidRDefault="00966A96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3C5855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2A9D3D10" w14:textId="77777777" w:rsidR="00966A96" w:rsidRPr="00A51B38" w:rsidRDefault="00966A96" w:rsidP="00966A96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966A96" w:rsidRPr="00941403" w14:paraId="543FDA78" w14:textId="77777777" w:rsidTr="002B10B3">
        <w:trPr>
          <w:trHeight w:val="432"/>
        </w:trPr>
        <w:tc>
          <w:tcPr>
            <w:tcW w:w="540" w:type="dxa"/>
            <w:vAlign w:val="center"/>
          </w:tcPr>
          <w:p w14:paraId="419BBF6F" w14:textId="5982CC76" w:rsidR="00966A96" w:rsidRPr="00A51B38" w:rsidRDefault="00966A96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3</w:t>
            </w:r>
          </w:p>
        </w:tc>
        <w:tc>
          <w:tcPr>
            <w:tcW w:w="3420" w:type="dxa"/>
            <w:gridSpan w:val="3"/>
            <w:vAlign w:val="center"/>
          </w:tcPr>
          <w:p w14:paraId="0F0BE84F" w14:textId="20F125C5" w:rsidR="00966A96" w:rsidRPr="00255763" w:rsidRDefault="00966A96" w:rsidP="00966A96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</w:pPr>
            <w:proofErr w:type="spellStart"/>
            <w:r w:rsidRPr="00F8757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>Colab</w:t>
            </w:r>
            <w:proofErr w:type="spellEnd"/>
            <w:r w:rsidRPr="00F8757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  <w:lang w:val="en-SG"/>
              </w:rPr>
              <w:t xml:space="preserve"> Pro Subscription Mthly</w:t>
            </w:r>
          </w:p>
        </w:tc>
        <w:tc>
          <w:tcPr>
            <w:tcW w:w="2009" w:type="dxa"/>
            <w:gridSpan w:val="2"/>
            <w:vAlign w:val="center"/>
          </w:tcPr>
          <w:p w14:paraId="56DBD027" w14:textId="4032C8DD" w:rsidR="00966A96" w:rsidRPr="00A51B38" w:rsidRDefault="009834AD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 xml:space="preserve">Google </w:t>
            </w:r>
            <w:proofErr w:type="spellStart"/>
            <w:r w:rsidR="00966A96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Colab</w:t>
            </w:r>
            <w:proofErr w:type="spellEnd"/>
          </w:p>
        </w:tc>
        <w:tc>
          <w:tcPr>
            <w:tcW w:w="992" w:type="dxa"/>
            <w:vAlign w:val="center"/>
          </w:tcPr>
          <w:p w14:paraId="49CD3D83" w14:textId="7291A989" w:rsidR="00966A96" w:rsidRPr="00A51B38" w:rsidRDefault="00966A96" w:rsidP="00966A96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</w:t>
            </w:r>
            <w:r w:rsidR="00EB3A8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14.46</w:t>
            </w:r>
          </w:p>
        </w:tc>
        <w:tc>
          <w:tcPr>
            <w:tcW w:w="1276" w:type="dxa"/>
            <w:vAlign w:val="center"/>
          </w:tcPr>
          <w:p w14:paraId="61BDA028" w14:textId="3E05A611" w:rsidR="00966A96" w:rsidRPr="005F0E49" w:rsidRDefault="000B490D" w:rsidP="00966A96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0B490D">
              <w:rPr>
                <w:rFonts w:ascii="Verdana" w:hAnsi="Verdana"/>
                <w:bCs/>
                <w:color w:val="EE0000"/>
                <w:sz w:val="16"/>
                <w:szCs w:val="16"/>
              </w:rPr>
              <w:t>3930170999421984-1</w:t>
            </w:r>
          </w:p>
        </w:tc>
        <w:tc>
          <w:tcPr>
            <w:tcW w:w="1303" w:type="dxa"/>
            <w:vAlign w:val="center"/>
          </w:tcPr>
          <w:p w14:paraId="42B60901" w14:textId="6E877E5A" w:rsidR="00966A96" w:rsidRPr="005F0E49" w:rsidRDefault="008E2EF8" w:rsidP="00966A96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Cs/>
                <w:color w:val="EE0000"/>
                <w:sz w:val="16"/>
                <w:szCs w:val="16"/>
              </w:rPr>
              <w:t>25/01/2026</w:t>
            </w:r>
          </w:p>
        </w:tc>
        <w:tc>
          <w:tcPr>
            <w:tcW w:w="810" w:type="dxa"/>
            <w:gridSpan w:val="2"/>
            <w:vAlign w:val="center"/>
          </w:tcPr>
          <w:p w14:paraId="5C844979" w14:textId="0FDBE217" w:rsidR="00966A96" w:rsidRPr="00A51B38" w:rsidRDefault="00966A96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3C5855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5A038631" w14:textId="77777777" w:rsidR="00966A96" w:rsidRPr="00A51B38" w:rsidRDefault="00966A96" w:rsidP="00966A96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966A96" w:rsidRPr="00941403" w14:paraId="2F1C8C4F" w14:textId="77777777" w:rsidTr="002B10B3">
        <w:trPr>
          <w:trHeight w:val="533"/>
        </w:trPr>
        <w:tc>
          <w:tcPr>
            <w:tcW w:w="540" w:type="dxa"/>
            <w:vAlign w:val="center"/>
          </w:tcPr>
          <w:p w14:paraId="30AD112D" w14:textId="09EAB1AC" w:rsidR="00966A96" w:rsidRPr="00A51B38" w:rsidRDefault="00966A96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4</w:t>
            </w:r>
          </w:p>
        </w:tc>
        <w:tc>
          <w:tcPr>
            <w:tcW w:w="3420" w:type="dxa"/>
            <w:gridSpan w:val="3"/>
            <w:vAlign w:val="center"/>
          </w:tcPr>
          <w:p w14:paraId="7A78AE2E" w14:textId="0AA15C89" w:rsidR="00966A96" w:rsidRPr="00A51B38" w:rsidRDefault="00966A96" w:rsidP="00966A96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proofErr w:type="spellStart"/>
            <w:r w:rsidRPr="00F8757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Colab</w:t>
            </w:r>
            <w:proofErr w:type="spellEnd"/>
            <w:r w:rsidRPr="00F8757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 xml:space="preserve"> Pro Additional 100 Compute Units</w:t>
            </w:r>
          </w:p>
        </w:tc>
        <w:tc>
          <w:tcPr>
            <w:tcW w:w="2009" w:type="dxa"/>
            <w:gridSpan w:val="2"/>
            <w:vAlign w:val="center"/>
          </w:tcPr>
          <w:p w14:paraId="02BF1BD1" w14:textId="37ADC042" w:rsidR="00966A96" w:rsidRPr="00A51B38" w:rsidRDefault="009834AD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 xml:space="preserve">Google </w:t>
            </w:r>
            <w:proofErr w:type="spellStart"/>
            <w:r w:rsidR="00966A96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Colab</w:t>
            </w:r>
            <w:proofErr w:type="spellEnd"/>
          </w:p>
        </w:tc>
        <w:tc>
          <w:tcPr>
            <w:tcW w:w="992" w:type="dxa"/>
            <w:vAlign w:val="center"/>
          </w:tcPr>
          <w:p w14:paraId="789AD333" w14:textId="5D7C1C73" w:rsidR="00966A96" w:rsidRPr="00A51B38" w:rsidRDefault="00966A96" w:rsidP="00966A96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</w:t>
            </w:r>
            <w:r w:rsidR="00EB3A88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14.46</w:t>
            </w:r>
          </w:p>
        </w:tc>
        <w:tc>
          <w:tcPr>
            <w:tcW w:w="1276" w:type="dxa"/>
            <w:vAlign w:val="center"/>
          </w:tcPr>
          <w:p w14:paraId="66A54729" w14:textId="60DCD0D4" w:rsidR="00966A96" w:rsidRPr="00325F58" w:rsidRDefault="00325F58" w:rsidP="00966A96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325F58"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  <w:t>148775990670281-1</w:t>
            </w:r>
          </w:p>
        </w:tc>
        <w:tc>
          <w:tcPr>
            <w:tcW w:w="1303" w:type="dxa"/>
            <w:vAlign w:val="center"/>
          </w:tcPr>
          <w:p w14:paraId="6DA7D592" w14:textId="44A1EC71" w:rsidR="00966A96" w:rsidRPr="00325F58" w:rsidRDefault="00325F58" w:rsidP="00966A96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325F58">
              <w:rPr>
                <w:rFonts w:ascii="Verdana" w:hAnsi="Verdana"/>
                <w:bCs/>
                <w:color w:val="EE0000"/>
                <w:sz w:val="16"/>
                <w:szCs w:val="16"/>
              </w:rPr>
              <w:t>16/02/2026</w:t>
            </w:r>
          </w:p>
        </w:tc>
        <w:tc>
          <w:tcPr>
            <w:tcW w:w="810" w:type="dxa"/>
            <w:gridSpan w:val="2"/>
            <w:vAlign w:val="center"/>
          </w:tcPr>
          <w:p w14:paraId="5AB92E89" w14:textId="017D45E8" w:rsidR="00966A96" w:rsidRPr="00A51B38" w:rsidRDefault="00966A96" w:rsidP="00966A96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3C5855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0D3B1836" w14:textId="77777777" w:rsidR="00966A96" w:rsidRPr="00A51B38" w:rsidRDefault="00966A96" w:rsidP="00966A96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8E3D39" w:rsidRPr="00941403" w14:paraId="26D02626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753F917B" w14:textId="0BAECF0E" w:rsidR="008E3D39" w:rsidRPr="00A51B38" w:rsidRDefault="008E3D39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5</w:t>
            </w:r>
          </w:p>
        </w:tc>
        <w:tc>
          <w:tcPr>
            <w:tcW w:w="3420" w:type="dxa"/>
            <w:gridSpan w:val="3"/>
            <w:vAlign w:val="center"/>
          </w:tcPr>
          <w:p w14:paraId="22BD1345" w14:textId="710D8715" w:rsidR="008E3D39" w:rsidRPr="00A51B38" w:rsidRDefault="008E3D39" w:rsidP="008E3D3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92499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WEICON Rust Converter 400 ml</w:t>
            </w:r>
          </w:p>
        </w:tc>
        <w:tc>
          <w:tcPr>
            <w:tcW w:w="2009" w:type="dxa"/>
            <w:gridSpan w:val="2"/>
            <w:vAlign w:val="center"/>
          </w:tcPr>
          <w:p w14:paraId="4A991402" w14:textId="2E86745D" w:rsidR="008E3D39" w:rsidRPr="00A51B38" w:rsidRDefault="008E3D39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  <w:lang w:val="en-SG"/>
              </w:rPr>
              <w:t>Shopee (</w:t>
            </w:r>
            <w:r w:rsidRPr="00EE78B9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  <w:lang w:val="en-SG"/>
              </w:rPr>
              <w:t xml:space="preserve">WEICON </w:t>
            </w:r>
            <w:proofErr w:type="gramStart"/>
            <w:r w:rsidRPr="00EE78B9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  <w:lang w:val="en-SG"/>
              </w:rPr>
              <w:t>South East</w:t>
            </w:r>
            <w:proofErr w:type="gramEnd"/>
            <w:r w:rsidRPr="00EE78B9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  <w:lang w:val="en-SG"/>
              </w:rPr>
              <w:t xml:space="preserve"> Asia Pte Ltd</w:t>
            </w: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  <w:lang w:val="en-SG"/>
              </w:rPr>
              <w:t>)</w:t>
            </w:r>
          </w:p>
        </w:tc>
        <w:tc>
          <w:tcPr>
            <w:tcW w:w="992" w:type="dxa"/>
            <w:vAlign w:val="center"/>
          </w:tcPr>
          <w:p w14:paraId="6DA177AD" w14:textId="7F4EBDFC" w:rsidR="008E3D39" w:rsidRPr="00A51B38" w:rsidRDefault="008E3D39" w:rsidP="008E3D3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</w:t>
            </w: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24.40</w:t>
            </w:r>
          </w:p>
        </w:tc>
        <w:tc>
          <w:tcPr>
            <w:tcW w:w="1276" w:type="dxa"/>
            <w:vAlign w:val="center"/>
          </w:tcPr>
          <w:p w14:paraId="667917B7" w14:textId="118C3A27" w:rsidR="008E3D39" w:rsidRPr="008E3D39" w:rsidRDefault="008E3D39" w:rsidP="008E3D3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8E3D39"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  <w:t>260222CY4VR2D2</w:t>
            </w:r>
          </w:p>
        </w:tc>
        <w:tc>
          <w:tcPr>
            <w:tcW w:w="1303" w:type="dxa"/>
            <w:vAlign w:val="center"/>
          </w:tcPr>
          <w:p w14:paraId="4E8FA8A9" w14:textId="18ED5C22" w:rsidR="008E3D39" w:rsidRPr="008E3D39" w:rsidRDefault="008E3D39" w:rsidP="008E3D3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8E3D39">
              <w:rPr>
                <w:rFonts w:ascii="Verdana" w:hAnsi="Verdana"/>
                <w:bCs/>
                <w:color w:val="EE0000"/>
                <w:sz w:val="16"/>
                <w:szCs w:val="16"/>
              </w:rPr>
              <w:t>22/02/2026</w:t>
            </w:r>
          </w:p>
        </w:tc>
        <w:tc>
          <w:tcPr>
            <w:tcW w:w="810" w:type="dxa"/>
            <w:gridSpan w:val="2"/>
            <w:vAlign w:val="center"/>
          </w:tcPr>
          <w:p w14:paraId="78464BC9" w14:textId="38342C10" w:rsidR="008E3D39" w:rsidRPr="00A51B38" w:rsidRDefault="008E3D39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3C5855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3BD6498B" w14:textId="77777777" w:rsidR="008E3D39" w:rsidRPr="00A51B38" w:rsidRDefault="008E3D39" w:rsidP="008E3D3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8E3D39" w:rsidRPr="00941403" w14:paraId="7457E1FE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1A5452AE" w14:textId="559D37E6" w:rsidR="008E3D39" w:rsidRPr="00A51B38" w:rsidRDefault="008E3D39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6</w:t>
            </w:r>
          </w:p>
        </w:tc>
        <w:tc>
          <w:tcPr>
            <w:tcW w:w="3420" w:type="dxa"/>
            <w:gridSpan w:val="3"/>
            <w:vAlign w:val="center"/>
          </w:tcPr>
          <w:p w14:paraId="2FF48CA4" w14:textId="52BA19C6" w:rsidR="008E3D39" w:rsidRPr="00A51B38" w:rsidRDefault="008E3D39" w:rsidP="008E3D3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92499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WEICON Zinc Spray 400 ml *TÜV-Tested* Quick-Drying, heat-resistant and suitable as primer for metal</w:t>
            </w:r>
          </w:p>
        </w:tc>
        <w:tc>
          <w:tcPr>
            <w:tcW w:w="2009" w:type="dxa"/>
            <w:gridSpan w:val="2"/>
            <w:vAlign w:val="center"/>
          </w:tcPr>
          <w:p w14:paraId="53C44898" w14:textId="3AA31A56" w:rsidR="008E3D39" w:rsidRPr="00A51B38" w:rsidRDefault="008E3D39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  <w:lang w:val="en-SG"/>
              </w:rPr>
              <w:t>Shopee (</w:t>
            </w:r>
            <w:r w:rsidRPr="00EE78B9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  <w:lang w:val="en-SG"/>
              </w:rPr>
              <w:t xml:space="preserve">WEICON </w:t>
            </w:r>
            <w:proofErr w:type="gramStart"/>
            <w:r w:rsidRPr="00EE78B9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  <w:lang w:val="en-SG"/>
              </w:rPr>
              <w:t>South East</w:t>
            </w:r>
            <w:proofErr w:type="gramEnd"/>
            <w:r w:rsidRPr="00EE78B9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  <w:lang w:val="en-SG"/>
              </w:rPr>
              <w:t xml:space="preserve"> Asia Pte Ltd</w:t>
            </w: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  <w:lang w:val="en-SG"/>
              </w:rPr>
              <w:t>)</w:t>
            </w:r>
          </w:p>
        </w:tc>
        <w:tc>
          <w:tcPr>
            <w:tcW w:w="992" w:type="dxa"/>
            <w:vAlign w:val="center"/>
          </w:tcPr>
          <w:p w14:paraId="2C21C0F8" w14:textId="602E4539" w:rsidR="008E3D39" w:rsidRPr="00A51B38" w:rsidRDefault="008E3D39" w:rsidP="008E3D3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</w:t>
            </w: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24.40</w:t>
            </w:r>
          </w:p>
        </w:tc>
        <w:tc>
          <w:tcPr>
            <w:tcW w:w="1276" w:type="dxa"/>
            <w:vAlign w:val="center"/>
          </w:tcPr>
          <w:p w14:paraId="25F4A417" w14:textId="59DE57CC" w:rsidR="008E3D39" w:rsidRPr="008E3D39" w:rsidRDefault="008E3D39" w:rsidP="008E3D3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8E3D39"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  <w:t>260222CY4VR2D2</w:t>
            </w:r>
          </w:p>
        </w:tc>
        <w:tc>
          <w:tcPr>
            <w:tcW w:w="1303" w:type="dxa"/>
            <w:vAlign w:val="center"/>
          </w:tcPr>
          <w:p w14:paraId="3547D076" w14:textId="78523165" w:rsidR="008E3D39" w:rsidRPr="008E3D39" w:rsidRDefault="008E3D39" w:rsidP="008E3D3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8E3D39">
              <w:rPr>
                <w:rFonts w:ascii="Verdana" w:hAnsi="Verdana"/>
                <w:bCs/>
                <w:color w:val="EE0000"/>
                <w:sz w:val="16"/>
                <w:szCs w:val="16"/>
              </w:rPr>
              <w:t>22/02/2026</w:t>
            </w:r>
          </w:p>
        </w:tc>
        <w:tc>
          <w:tcPr>
            <w:tcW w:w="810" w:type="dxa"/>
            <w:gridSpan w:val="2"/>
            <w:vAlign w:val="center"/>
          </w:tcPr>
          <w:p w14:paraId="1F150AFF" w14:textId="448B417F" w:rsidR="008E3D39" w:rsidRPr="00A51B38" w:rsidRDefault="008E3D39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3C5855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0553A119" w14:textId="77777777" w:rsidR="008E3D39" w:rsidRPr="00A51B38" w:rsidRDefault="008E3D39" w:rsidP="008E3D3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8E3D39" w:rsidRPr="00941403" w14:paraId="71585072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6A85CA07" w14:textId="0B765431" w:rsidR="008E3D39" w:rsidRPr="00A51B38" w:rsidRDefault="008E3D39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7</w:t>
            </w:r>
          </w:p>
        </w:tc>
        <w:tc>
          <w:tcPr>
            <w:tcW w:w="3420" w:type="dxa"/>
            <w:gridSpan w:val="3"/>
            <w:vAlign w:val="center"/>
          </w:tcPr>
          <w:p w14:paraId="29A45905" w14:textId="615A2AFA" w:rsidR="008E3D39" w:rsidRPr="00A51B38" w:rsidRDefault="008E3D39" w:rsidP="008E3D3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  <w:r w:rsidRPr="0092499F"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  <w:t>Nippon Paint Pylox Spray Paint - 47 MATTE BLACK</w:t>
            </w:r>
          </w:p>
        </w:tc>
        <w:tc>
          <w:tcPr>
            <w:tcW w:w="2009" w:type="dxa"/>
            <w:gridSpan w:val="2"/>
            <w:vAlign w:val="center"/>
          </w:tcPr>
          <w:p w14:paraId="20F7CC91" w14:textId="0FBB6286" w:rsidR="008E3D39" w:rsidRPr="00A51B38" w:rsidRDefault="008E3D39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Shopee (</w:t>
            </w:r>
            <w:r w:rsidRPr="00EE78B9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  <w:lang w:val="en-SG"/>
              </w:rPr>
              <w:t>UHOME</w:t>
            </w: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)</w:t>
            </w:r>
          </w:p>
        </w:tc>
        <w:tc>
          <w:tcPr>
            <w:tcW w:w="992" w:type="dxa"/>
            <w:vAlign w:val="center"/>
          </w:tcPr>
          <w:p w14:paraId="5D6F8F8B" w14:textId="77661119" w:rsidR="008E3D39" w:rsidRPr="00A51B38" w:rsidRDefault="008E3D39" w:rsidP="008E3D3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$</w:t>
            </w:r>
            <w: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t>10.60</w:t>
            </w:r>
          </w:p>
        </w:tc>
        <w:tc>
          <w:tcPr>
            <w:tcW w:w="1276" w:type="dxa"/>
            <w:vAlign w:val="center"/>
          </w:tcPr>
          <w:p w14:paraId="1BE2C288" w14:textId="3F14585E" w:rsidR="008E3D39" w:rsidRPr="008E3D39" w:rsidRDefault="008E3D39" w:rsidP="008E3D3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8E3D39">
              <w:rPr>
                <w:rFonts w:ascii="Verdana" w:hAnsi="Verdana"/>
                <w:bCs/>
                <w:color w:val="EE0000"/>
                <w:sz w:val="16"/>
                <w:szCs w:val="16"/>
                <w:lang w:val="en-SG"/>
              </w:rPr>
              <w:t>260222CY4VR2D3</w:t>
            </w:r>
          </w:p>
        </w:tc>
        <w:tc>
          <w:tcPr>
            <w:tcW w:w="1303" w:type="dxa"/>
            <w:vAlign w:val="center"/>
          </w:tcPr>
          <w:p w14:paraId="654D989F" w14:textId="58767686" w:rsidR="008E3D39" w:rsidRPr="008E3D39" w:rsidRDefault="008E3D39" w:rsidP="008E3D3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  <w:r w:rsidRPr="008E3D39">
              <w:rPr>
                <w:rFonts w:ascii="Verdana" w:hAnsi="Verdana"/>
                <w:bCs/>
                <w:color w:val="EE0000"/>
                <w:sz w:val="16"/>
                <w:szCs w:val="16"/>
              </w:rPr>
              <w:t>22/02/2026</w:t>
            </w:r>
          </w:p>
        </w:tc>
        <w:tc>
          <w:tcPr>
            <w:tcW w:w="810" w:type="dxa"/>
            <w:gridSpan w:val="2"/>
            <w:vAlign w:val="center"/>
          </w:tcPr>
          <w:p w14:paraId="6CE4F4F5" w14:textId="2D5C7D41" w:rsidR="008E3D39" w:rsidRPr="00A51B38" w:rsidRDefault="008E3D39" w:rsidP="008E3D3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  <w:r w:rsidRPr="003C5855"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  <w:sym w:font="Wingdings" w:char="F0FC"/>
            </w:r>
          </w:p>
        </w:tc>
        <w:tc>
          <w:tcPr>
            <w:tcW w:w="720" w:type="dxa"/>
            <w:vAlign w:val="center"/>
          </w:tcPr>
          <w:p w14:paraId="26965C1B" w14:textId="77777777" w:rsidR="008E3D39" w:rsidRPr="00A51B38" w:rsidRDefault="008E3D39" w:rsidP="008E3D3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0A5E2C58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6413210B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4CE7981C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6BC34056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3C881F19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D1DE5A9" w14:textId="77777777" w:rsidR="008F17A9" w:rsidRPr="008E3D39" w:rsidRDefault="008F17A9" w:rsidP="008F17A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0F006D99" w14:textId="77777777" w:rsidR="008F17A9" w:rsidRPr="008E3D39" w:rsidRDefault="008F17A9" w:rsidP="008F17A9">
            <w:pPr>
              <w:jc w:val="right"/>
              <w:rPr>
                <w:rFonts w:ascii="Verdana" w:hAnsi="Verdana"/>
                <w:b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E793AF6" w14:textId="77777777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BD7A192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057F3454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59D7D853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4892D65F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4436DBC5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0799E591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608ACB7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05D6B570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8FB2BB5" w14:textId="77777777" w:rsidR="008F17A9" w:rsidRPr="00A51B38" w:rsidRDefault="008F17A9" w:rsidP="00B57D4D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6C8840F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C30F06" w:rsidRPr="00941403" w14:paraId="4482B602" w14:textId="77777777" w:rsidTr="005F0E49">
        <w:trPr>
          <w:trHeight w:val="432"/>
        </w:trPr>
        <w:tc>
          <w:tcPr>
            <w:tcW w:w="540" w:type="dxa"/>
            <w:vAlign w:val="center"/>
          </w:tcPr>
          <w:p w14:paraId="7C073E2C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3420" w:type="dxa"/>
            <w:gridSpan w:val="3"/>
            <w:vAlign w:val="center"/>
          </w:tcPr>
          <w:p w14:paraId="3CE91F03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8"/>
                <w:szCs w:val="18"/>
              </w:rPr>
            </w:pPr>
          </w:p>
        </w:tc>
        <w:tc>
          <w:tcPr>
            <w:tcW w:w="2009" w:type="dxa"/>
            <w:gridSpan w:val="2"/>
            <w:vAlign w:val="center"/>
          </w:tcPr>
          <w:p w14:paraId="565787D6" w14:textId="77777777" w:rsidR="008F17A9" w:rsidRPr="00A51B38" w:rsidRDefault="008F17A9" w:rsidP="008F17A9">
            <w:pPr>
              <w:jc w:val="center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7702FD19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8B4988D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1303" w:type="dxa"/>
            <w:vAlign w:val="center"/>
          </w:tcPr>
          <w:p w14:paraId="534D256D" w14:textId="77777777" w:rsidR="008F17A9" w:rsidRPr="00A51B38" w:rsidRDefault="008F17A9" w:rsidP="008F17A9">
            <w:pPr>
              <w:jc w:val="right"/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51A19605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F052C56" w14:textId="77777777" w:rsidR="008F17A9" w:rsidRPr="00A51B38" w:rsidRDefault="008F17A9" w:rsidP="008F17A9">
            <w:pPr>
              <w:rPr>
                <w:rFonts w:ascii="Verdana" w:hAnsi="Verdana"/>
                <w:b/>
                <w:i/>
                <w:iCs/>
                <w:color w:val="EE0000"/>
                <w:sz w:val="16"/>
                <w:szCs w:val="16"/>
              </w:rPr>
            </w:pPr>
          </w:p>
        </w:tc>
      </w:tr>
      <w:tr w:rsidR="00B23754" w:rsidRPr="00941403" w14:paraId="3C0A4488" w14:textId="77777777" w:rsidTr="005F0E49">
        <w:trPr>
          <w:trHeight w:val="360"/>
        </w:trPr>
        <w:tc>
          <w:tcPr>
            <w:tcW w:w="5969" w:type="dxa"/>
            <w:gridSpan w:val="6"/>
            <w:tcBorders>
              <w:bottom w:val="single" w:sz="4" w:space="0" w:color="auto"/>
            </w:tcBorders>
            <w:vAlign w:val="center"/>
          </w:tcPr>
          <w:p w14:paraId="5CED56CA" w14:textId="77777777" w:rsidR="00B23754" w:rsidRPr="0026706A" w:rsidRDefault="00B23754" w:rsidP="00FE7F03">
            <w:pPr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26706A">
              <w:rPr>
                <w:rFonts w:ascii="Verdana" w:hAnsi="Verdana"/>
                <w:b/>
                <w:sz w:val="16"/>
                <w:szCs w:val="16"/>
              </w:rPr>
              <w:t xml:space="preserve">Grand Total </w:t>
            </w:r>
            <w:r w:rsidRPr="00F27185">
              <w:rPr>
                <w:rFonts w:ascii="Verdana" w:hAnsi="Verdana"/>
                <w:b/>
                <w:sz w:val="16"/>
                <w:szCs w:val="16"/>
              </w:rPr>
              <w:t>(S$)</w:t>
            </w:r>
            <w:r>
              <w:rPr>
                <w:rFonts w:ascii="Verdana" w:hAnsi="Verdana"/>
                <w:b/>
                <w:sz w:val="16"/>
                <w:szCs w:val="16"/>
              </w:rPr>
              <w:t>:</w:t>
            </w:r>
          </w:p>
        </w:tc>
        <w:tc>
          <w:tcPr>
            <w:tcW w:w="5101" w:type="dxa"/>
            <w:gridSpan w:val="6"/>
            <w:tcBorders>
              <w:bottom w:val="single" w:sz="4" w:space="0" w:color="auto"/>
            </w:tcBorders>
            <w:vAlign w:val="center"/>
          </w:tcPr>
          <w:p w14:paraId="18277042" w14:textId="33A8901F" w:rsidR="00B23754" w:rsidRPr="00B23754" w:rsidRDefault="00A14680" w:rsidP="00896835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18</w:t>
            </w:r>
            <w:r w:rsidR="0000679E">
              <w:rPr>
                <w:rFonts w:ascii="Verdana" w:hAnsi="Verdana"/>
                <w:b/>
                <w:sz w:val="16"/>
                <w:szCs w:val="16"/>
              </w:rPr>
              <w:t>2</w:t>
            </w:r>
            <w:r>
              <w:rPr>
                <w:rFonts w:ascii="Verdana" w:hAnsi="Verdana"/>
                <w:b/>
                <w:sz w:val="16"/>
                <w:szCs w:val="16"/>
              </w:rPr>
              <w:t>.</w:t>
            </w:r>
            <w:r w:rsidR="0000679E">
              <w:rPr>
                <w:rFonts w:ascii="Verdana" w:hAnsi="Verdana"/>
                <w:b/>
                <w:sz w:val="16"/>
                <w:szCs w:val="16"/>
              </w:rPr>
              <w:t>2</w:t>
            </w:r>
            <w:r>
              <w:rPr>
                <w:rFonts w:ascii="Verdana" w:hAnsi="Verdana"/>
                <w:b/>
                <w:sz w:val="16"/>
                <w:szCs w:val="16"/>
              </w:rPr>
              <w:t>2</w:t>
            </w:r>
          </w:p>
        </w:tc>
      </w:tr>
      <w:tr w:rsidR="008F17A9" w:rsidRPr="00941403" w14:paraId="38959CF5" w14:textId="77777777" w:rsidTr="005F0E49">
        <w:trPr>
          <w:trHeight w:val="144"/>
        </w:trPr>
        <w:tc>
          <w:tcPr>
            <w:tcW w:w="2234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70F3E3DA" w14:textId="77777777" w:rsidR="008F17A9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  <w:p w14:paraId="57792937" w14:textId="77777777" w:rsidR="00B23754" w:rsidRPr="0026706A" w:rsidRDefault="00B23754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472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F091B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294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7D40C0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929EDD3" w14:textId="77777777" w:rsidR="008F17A9" w:rsidRPr="0026706A" w:rsidRDefault="008F17A9" w:rsidP="008F17A9">
            <w:pPr>
              <w:rPr>
                <w:rFonts w:ascii="Verdana" w:hAnsi="Verdana"/>
                <w:b/>
                <w:sz w:val="10"/>
                <w:szCs w:val="10"/>
              </w:rPr>
            </w:pPr>
          </w:p>
        </w:tc>
      </w:tr>
      <w:tr w:rsidR="008F17A9" w:rsidRPr="00896835" w14:paraId="4681752F" w14:textId="77777777" w:rsidTr="4EB02C5E">
        <w:trPr>
          <w:trHeight w:hRule="exact" w:val="288"/>
        </w:trPr>
        <w:tc>
          <w:tcPr>
            <w:tcW w:w="540" w:type="dxa"/>
            <w:tcBorders>
              <w:top w:val="nil"/>
              <w:bottom w:val="nil"/>
            </w:tcBorders>
            <w:vAlign w:val="center"/>
          </w:tcPr>
          <w:p w14:paraId="5EB32CA8" w14:textId="77777777" w:rsidR="008F17A9" w:rsidRPr="00896835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51814" w14:textId="77777777" w:rsidR="008F17A9" w:rsidRPr="00896835" w:rsidRDefault="008F17A9" w:rsidP="008F17A9">
            <w:pPr>
              <w:jc w:val="center"/>
              <w:rPr>
                <w:rFonts w:ascii="Verdana" w:hAnsi="Verdana"/>
                <w:b/>
                <w:sz w:val="20"/>
              </w:rPr>
            </w:pPr>
            <w:r w:rsidRPr="00896835">
              <w:rPr>
                <w:rFonts w:ascii="Verdana" w:hAnsi="Verdana"/>
                <w:b/>
                <w:sz w:val="20"/>
              </w:rPr>
              <w:t>x</w:t>
            </w:r>
          </w:p>
        </w:tc>
        <w:tc>
          <w:tcPr>
            <w:tcW w:w="9904" w:type="dxa"/>
            <w:gridSpan w:val="10"/>
            <w:tcBorders>
              <w:top w:val="nil"/>
              <w:bottom w:val="nil"/>
            </w:tcBorders>
            <w:vAlign w:val="center"/>
          </w:tcPr>
          <w:p w14:paraId="16397216" w14:textId="77777777" w:rsidR="00B23754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  <w:r w:rsidRPr="00896835">
              <w:rPr>
                <w:rFonts w:ascii="Verdana" w:hAnsi="Verdana"/>
                <w:b/>
                <w:i/>
                <w:sz w:val="20"/>
              </w:rPr>
              <w:t>I certify that the above information is accurate.</w:t>
            </w:r>
          </w:p>
          <w:p w14:paraId="34DA8006" w14:textId="77777777" w:rsidR="008F17A9" w:rsidRDefault="008F17A9" w:rsidP="008F17A9">
            <w:pPr>
              <w:rPr>
                <w:rFonts w:ascii="Verdana" w:hAnsi="Verdana"/>
                <w:b/>
                <w:i/>
                <w:sz w:val="20"/>
              </w:rPr>
            </w:pPr>
          </w:p>
          <w:p w14:paraId="3D6E2B57" w14:textId="77777777" w:rsidR="00B23754" w:rsidRPr="00896835" w:rsidRDefault="00B23754" w:rsidP="008F17A9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98798E" w:rsidRPr="00896835" w14:paraId="1D30EBBD" w14:textId="77777777" w:rsidTr="4EB02C5E">
        <w:trPr>
          <w:trHeight w:hRule="exact" w:val="288"/>
        </w:trPr>
        <w:tc>
          <w:tcPr>
            <w:tcW w:w="11070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957F9" w14:textId="77777777" w:rsidR="0098798E" w:rsidRPr="00896835" w:rsidRDefault="0098798E" w:rsidP="008F17A9">
            <w:pPr>
              <w:rPr>
                <w:rFonts w:ascii="Verdana" w:hAnsi="Verdana"/>
                <w:b/>
                <w:i/>
                <w:sz w:val="20"/>
              </w:rPr>
            </w:pPr>
          </w:p>
        </w:tc>
      </w:tr>
      <w:tr w:rsidR="00B23754" w:rsidRPr="00896835" w14:paraId="5478E79D" w14:textId="77777777" w:rsidTr="4EB02C5E">
        <w:trPr>
          <w:trHeight w:val="710"/>
        </w:trPr>
        <w:tc>
          <w:tcPr>
            <w:tcW w:w="4945" w:type="dxa"/>
            <w:gridSpan w:val="5"/>
            <w:tcBorders>
              <w:top w:val="single" w:sz="4" w:space="0" w:color="auto"/>
            </w:tcBorders>
            <w:vAlign w:val="center"/>
          </w:tcPr>
          <w:p w14:paraId="78D063EF" w14:textId="1601B680" w:rsidR="00B23754" w:rsidRPr="00B23754" w:rsidRDefault="00A51B38" w:rsidP="00B23754">
            <w:pPr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noProof/>
                <w:sz w:val="22"/>
                <w:szCs w:val="22"/>
              </w:rPr>
              <w:drawing>
                <wp:anchor distT="0" distB="0" distL="114300" distR="114300" simplePos="0" relativeHeight="251659265" behindDoc="0" locked="0" layoutInCell="1" allowOverlap="1" wp14:anchorId="469EA36E" wp14:editId="7758C072">
                  <wp:simplePos x="0" y="0"/>
                  <wp:positionH relativeFrom="column">
                    <wp:posOffset>1842135</wp:posOffset>
                  </wp:positionH>
                  <wp:positionV relativeFrom="paragraph">
                    <wp:posOffset>-137795</wp:posOffset>
                  </wp:positionV>
                  <wp:extent cx="764540" cy="509905"/>
                  <wp:effectExtent l="0" t="0" r="0" b="4445"/>
                  <wp:wrapNone/>
                  <wp:docPr id="19729801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980184" name="Picture 197298018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40" cy="5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3754" w:rsidRPr="00B23754">
              <w:rPr>
                <w:rFonts w:ascii="Verdana" w:hAnsi="Verdana"/>
                <w:sz w:val="22"/>
                <w:szCs w:val="22"/>
              </w:rPr>
              <w:t xml:space="preserve">Signature of Requester: </w:t>
            </w:r>
          </w:p>
          <w:p w14:paraId="6D96C374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4BD52E41" w14:textId="1195316E" w:rsidR="00A51B38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>Date:</w:t>
            </w:r>
            <w:r w:rsidR="004273C7">
              <w:rPr>
                <w:rFonts w:ascii="Verdana" w:hAnsi="Verdana"/>
                <w:sz w:val="22"/>
                <w:szCs w:val="22"/>
              </w:rPr>
              <w:t xml:space="preserve"> </w:t>
            </w:r>
            <w:r w:rsidR="00A71978">
              <w:rPr>
                <w:rFonts w:ascii="Verdana" w:hAnsi="Verdana"/>
                <w:sz w:val="22"/>
                <w:szCs w:val="22"/>
              </w:rPr>
              <w:t>2</w:t>
            </w:r>
            <w:r w:rsidR="00141281">
              <w:rPr>
                <w:rFonts w:ascii="Verdana" w:hAnsi="Verdana"/>
                <w:sz w:val="22"/>
                <w:szCs w:val="22"/>
              </w:rPr>
              <w:t>5</w:t>
            </w:r>
            <w:r w:rsidR="00A51B38">
              <w:rPr>
                <w:rFonts w:ascii="Verdana" w:hAnsi="Verdana"/>
                <w:sz w:val="22"/>
                <w:szCs w:val="22"/>
              </w:rPr>
              <w:t>/</w:t>
            </w:r>
            <w:r w:rsidR="0064007B">
              <w:rPr>
                <w:rFonts w:ascii="Verdana" w:hAnsi="Verdana"/>
                <w:sz w:val="22"/>
                <w:szCs w:val="22"/>
              </w:rPr>
              <w:t>2</w:t>
            </w:r>
            <w:r w:rsidR="00A51B38">
              <w:rPr>
                <w:rFonts w:ascii="Verdana" w:hAnsi="Verdana"/>
                <w:sz w:val="22"/>
                <w:szCs w:val="22"/>
              </w:rPr>
              <w:t>/2026</w:t>
            </w:r>
          </w:p>
        </w:tc>
        <w:tc>
          <w:tcPr>
            <w:tcW w:w="6125" w:type="dxa"/>
            <w:gridSpan w:val="7"/>
            <w:tcBorders>
              <w:top w:val="single" w:sz="4" w:space="0" w:color="auto"/>
            </w:tcBorders>
            <w:vAlign w:val="center"/>
          </w:tcPr>
          <w:p w14:paraId="4C5C49DB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0B8A3306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 xml:space="preserve">Name of </w:t>
            </w:r>
            <w:r w:rsidR="004005DD">
              <w:rPr>
                <w:rFonts w:ascii="Verdana" w:hAnsi="Verdana"/>
                <w:sz w:val="22"/>
                <w:szCs w:val="22"/>
              </w:rPr>
              <w:t xml:space="preserve">Main </w:t>
            </w:r>
            <w:r w:rsidRPr="00B23754">
              <w:rPr>
                <w:rFonts w:ascii="Verdana" w:hAnsi="Verdana"/>
                <w:sz w:val="22"/>
                <w:szCs w:val="22"/>
              </w:rPr>
              <w:t>Supervisor:</w:t>
            </w:r>
          </w:p>
          <w:p w14:paraId="4FD42633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18CA5523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 xml:space="preserve">Signature: </w:t>
            </w:r>
          </w:p>
          <w:p w14:paraId="2530D4B1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</w:p>
          <w:p w14:paraId="5D5C4DE2" w14:textId="77777777" w:rsidR="00B23754" w:rsidRPr="00B23754" w:rsidRDefault="00B23754" w:rsidP="00B23754">
            <w:pPr>
              <w:rPr>
                <w:rFonts w:ascii="Verdana" w:hAnsi="Verdana"/>
                <w:sz w:val="22"/>
                <w:szCs w:val="22"/>
              </w:rPr>
            </w:pPr>
            <w:r w:rsidRPr="00B23754">
              <w:rPr>
                <w:rFonts w:ascii="Verdana" w:hAnsi="Verdana"/>
                <w:sz w:val="22"/>
                <w:szCs w:val="22"/>
              </w:rPr>
              <w:t>Date:</w:t>
            </w:r>
          </w:p>
          <w:p w14:paraId="3924D129" w14:textId="77777777" w:rsidR="00B23754" w:rsidRPr="00B23754" w:rsidRDefault="00B23754" w:rsidP="00B23754">
            <w:pPr>
              <w:rPr>
                <w:rFonts w:ascii="Verdana" w:hAnsi="Verdana"/>
                <w:b/>
                <w:i/>
                <w:sz w:val="22"/>
                <w:szCs w:val="22"/>
              </w:rPr>
            </w:pPr>
          </w:p>
        </w:tc>
      </w:tr>
    </w:tbl>
    <w:p w14:paraId="1418E0C8" w14:textId="77777777" w:rsidR="0024738A" w:rsidRDefault="0024738A">
      <w:pPr>
        <w:rPr>
          <w:rFonts w:ascii="Verdana" w:hAnsi="Verdana"/>
          <w:sz w:val="6"/>
          <w:szCs w:val="6"/>
        </w:rPr>
      </w:pPr>
      <w:r>
        <w:rPr>
          <w:rFonts w:ascii="Verdana" w:hAnsi="Verdana"/>
          <w:sz w:val="6"/>
          <w:szCs w:val="6"/>
        </w:rPr>
        <w:br w:type="page"/>
      </w:r>
    </w:p>
    <w:p w14:paraId="2F01F196" w14:textId="37DFF28F" w:rsidR="002B7946" w:rsidRDefault="00B328D9" w:rsidP="00B328D9">
      <w:pPr>
        <w:rPr>
          <w:rFonts w:ascii="Verdana" w:hAnsi="Verdana"/>
          <w:b/>
          <w:bCs/>
          <w:szCs w:val="24"/>
        </w:rPr>
      </w:pPr>
      <w:r w:rsidRPr="00B328D9">
        <w:rPr>
          <w:rFonts w:ascii="Verdana" w:hAnsi="Verdana"/>
          <w:b/>
          <w:bCs/>
          <w:i/>
          <w:iCs/>
          <w:szCs w:val="24"/>
        </w:rPr>
        <w:lastRenderedPageBreak/>
        <w:t>UGREEN USB C Cable Type C Cable, USB A to USB C Lead, QC 3.0 Fast Charging Nylon Cord, Data Transfer</w:t>
      </w:r>
      <w:r>
        <w:rPr>
          <w:rFonts w:ascii="Verdana" w:hAnsi="Verdana"/>
          <w:b/>
          <w:bCs/>
          <w:i/>
          <w:iCs/>
          <w:szCs w:val="24"/>
        </w:rPr>
        <w:t xml:space="preserve"> </w:t>
      </w:r>
      <w:r w:rsidRPr="00B328D9">
        <w:rPr>
          <w:rFonts w:ascii="Verdana" w:hAnsi="Verdana"/>
          <w:b/>
          <w:bCs/>
          <w:i/>
          <w:iCs/>
          <w:szCs w:val="24"/>
        </w:rPr>
        <w:t>[3m, straight]</w:t>
      </w:r>
      <w:r w:rsidRPr="00B328D9">
        <w:rPr>
          <w:rFonts w:ascii="Verdana" w:hAnsi="Verdana"/>
          <w:b/>
          <w:bCs/>
          <w:i/>
          <w:iCs/>
          <w:szCs w:val="24"/>
        </w:rPr>
        <w:tab/>
      </w:r>
    </w:p>
    <w:p w14:paraId="31E0DE30" w14:textId="77777777" w:rsidR="00031CF2" w:rsidRDefault="00031CF2">
      <w:pPr>
        <w:rPr>
          <w:rFonts w:ascii="Verdana" w:hAnsi="Verdana"/>
          <w:szCs w:val="24"/>
        </w:rPr>
      </w:pPr>
    </w:p>
    <w:p w14:paraId="4C240510" w14:textId="52C38562" w:rsidR="00031CF2" w:rsidRDefault="00031CF2">
      <w:pPr>
        <w:rPr>
          <w:rFonts w:ascii="Verdana" w:hAnsi="Verdana"/>
          <w:szCs w:val="24"/>
        </w:rPr>
      </w:pPr>
      <w:r w:rsidRPr="00031CF2">
        <w:rPr>
          <w:rFonts w:ascii="Verdana" w:hAnsi="Verdana"/>
          <w:szCs w:val="24"/>
        </w:rPr>
        <w:t>Proof of Delivery</w:t>
      </w:r>
    </w:p>
    <w:p w14:paraId="39B52B21" w14:textId="60046220" w:rsidR="00031CF2" w:rsidRDefault="00E51161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23353F2B" wp14:editId="0F7D1C91">
            <wp:extent cx="3110680" cy="2331077"/>
            <wp:effectExtent l="8890" t="0" r="3810" b="3810"/>
            <wp:docPr id="629126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24139" cy="234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08068A69" wp14:editId="3BE3067F">
            <wp:extent cx="3117064" cy="2239484"/>
            <wp:effectExtent l="635" t="0" r="8255" b="8255"/>
            <wp:docPr id="12024787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04" t="1323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34772" cy="225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E4718" w14:textId="77777777" w:rsidR="00D9400B" w:rsidRDefault="00D9400B">
      <w:pPr>
        <w:rPr>
          <w:rFonts w:ascii="Verdana" w:hAnsi="Verdana"/>
          <w:szCs w:val="24"/>
        </w:rPr>
      </w:pPr>
    </w:p>
    <w:p w14:paraId="5794D08B" w14:textId="235892EF" w:rsidR="00D9400B" w:rsidRDefault="007E30D2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7B2CE720" w14:textId="12C0124E" w:rsidR="00D9400B" w:rsidRDefault="0059523D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30003ABF" wp14:editId="172EBE22">
            <wp:extent cx="3785191" cy="5360425"/>
            <wp:effectExtent l="0" t="0" r="6350" b="0"/>
            <wp:docPr id="1339051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14" cy="537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B8A48" w14:textId="77777777" w:rsidR="00882F3B" w:rsidRDefault="00882F3B">
      <w:pPr>
        <w:rPr>
          <w:rFonts w:ascii="Verdana" w:hAnsi="Verdana"/>
          <w:szCs w:val="24"/>
        </w:rPr>
      </w:pPr>
    </w:p>
    <w:p w14:paraId="7D885280" w14:textId="31473DDD" w:rsidR="00727E1E" w:rsidRDefault="00727E1E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617A3BF7" w14:textId="7242EE72" w:rsidR="001A0A11" w:rsidRDefault="00966A96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63C1D9F2" wp14:editId="71131DCD">
            <wp:extent cx="2842141" cy="4593265"/>
            <wp:effectExtent l="0" t="0" r="0" b="0"/>
            <wp:docPr id="1999155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779" cy="459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E4013" w14:textId="3ECF7C81" w:rsidR="00966A96" w:rsidRDefault="00966A96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br w:type="page"/>
      </w:r>
    </w:p>
    <w:p w14:paraId="10CD4E00" w14:textId="77777777" w:rsidR="000C45A7" w:rsidRDefault="000C45A7" w:rsidP="000C45A7">
      <w:pPr>
        <w:rPr>
          <w:rFonts w:ascii="Verdana" w:hAnsi="Verdana"/>
          <w:b/>
          <w:bCs/>
          <w:szCs w:val="24"/>
        </w:rPr>
      </w:pPr>
      <w:r w:rsidRPr="005B14E1">
        <w:rPr>
          <w:rFonts w:ascii="Verdana" w:hAnsi="Verdana"/>
          <w:b/>
          <w:bCs/>
          <w:i/>
          <w:iCs/>
          <w:szCs w:val="24"/>
          <w:lang w:val="en-SG"/>
        </w:rPr>
        <w:lastRenderedPageBreak/>
        <w:t>Cursor Subscription Mthly</w:t>
      </w:r>
    </w:p>
    <w:p w14:paraId="2F3611A5" w14:textId="77777777" w:rsidR="000C45A7" w:rsidRDefault="000C45A7" w:rsidP="000C45A7">
      <w:pPr>
        <w:rPr>
          <w:rFonts w:ascii="Verdana" w:hAnsi="Verdana"/>
          <w:szCs w:val="24"/>
        </w:rPr>
      </w:pPr>
    </w:p>
    <w:p w14:paraId="484FB0E5" w14:textId="77777777" w:rsidR="000C45A7" w:rsidRDefault="000C45A7" w:rsidP="000C45A7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344225BF" w14:textId="77777777" w:rsidR="000C45A7" w:rsidRDefault="000C45A7" w:rsidP="000C45A7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3C04E5FF" wp14:editId="63524581">
            <wp:extent cx="3875569" cy="5011479"/>
            <wp:effectExtent l="0" t="0" r="0" b="0"/>
            <wp:docPr id="9961081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123" cy="502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E115" w14:textId="77777777" w:rsidR="000C45A7" w:rsidRDefault="000C45A7" w:rsidP="000C45A7">
      <w:pPr>
        <w:rPr>
          <w:rFonts w:ascii="Verdana" w:hAnsi="Verdana"/>
          <w:szCs w:val="24"/>
        </w:rPr>
      </w:pPr>
    </w:p>
    <w:p w14:paraId="17FDD486" w14:textId="77777777" w:rsidR="000C45A7" w:rsidRDefault="000C45A7" w:rsidP="000C45A7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7FCECFC0" w14:textId="77777777" w:rsidR="000C45A7" w:rsidRDefault="000C45A7" w:rsidP="000C45A7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280341DB" wp14:editId="5685BA8B">
            <wp:extent cx="1848240" cy="3643423"/>
            <wp:effectExtent l="0" t="0" r="0" b="0"/>
            <wp:docPr id="5462486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746" cy="3658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4DDC9" w14:textId="77777777" w:rsidR="000C45A7" w:rsidRDefault="000C45A7">
      <w:pPr>
        <w:rPr>
          <w:rFonts w:ascii="Verdana" w:hAnsi="Verdana"/>
          <w:b/>
          <w:bCs/>
          <w:i/>
          <w:iCs/>
          <w:szCs w:val="24"/>
          <w:lang w:val="en-SG"/>
        </w:rPr>
      </w:pPr>
      <w:r>
        <w:rPr>
          <w:rFonts w:ascii="Verdana" w:hAnsi="Verdana"/>
          <w:b/>
          <w:bCs/>
          <w:i/>
          <w:iCs/>
          <w:szCs w:val="24"/>
          <w:lang w:val="en-SG"/>
        </w:rPr>
        <w:br w:type="page"/>
      </w:r>
    </w:p>
    <w:p w14:paraId="242B55E5" w14:textId="0E6BBD96" w:rsidR="00966A96" w:rsidRDefault="000C45A7" w:rsidP="005B14E1">
      <w:pPr>
        <w:rPr>
          <w:rFonts w:ascii="Verdana" w:hAnsi="Verdana"/>
          <w:b/>
          <w:bCs/>
          <w:szCs w:val="24"/>
        </w:rPr>
      </w:pPr>
      <w:proofErr w:type="spellStart"/>
      <w:r w:rsidRPr="000C45A7">
        <w:rPr>
          <w:rFonts w:ascii="Verdana" w:hAnsi="Verdana"/>
          <w:b/>
          <w:bCs/>
          <w:i/>
          <w:iCs/>
          <w:szCs w:val="24"/>
          <w:lang w:val="en-SG"/>
        </w:rPr>
        <w:lastRenderedPageBreak/>
        <w:t>Colab</w:t>
      </w:r>
      <w:proofErr w:type="spellEnd"/>
      <w:r w:rsidRPr="000C45A7">
        <w:rPr>
          <w:rFonts w:ascii="Verdana" w:hAnsi="Verdana"/>
          <w:b/>
          <w:bCs/>
          <w:i/>
          <w:iCs/>
          <w:szCs w:val="24"/>
          <w:lang w:val="en-SG"/>
        </w:rPr>
        <w:t xml:space="preserve"> Pro Subscription Mthly</w:t>
      </w:r>
    </w:p>
    <w:p w14:paraId="2D8AE5E5" w14:textId="77777777" w:rsidR="00966A96" w:rsidRDefault="00966A96" w:rsidP="00966A96">
      <w:pPr>
        <w:rPr>
          <w:rFonts w:ascii="Verdana" w:hAnsi="Verdana"/>
          <w:szCs w:val="24"/>
        </w:rPr>
      </w:pPr>
    </w:p>
    <w:p w14:paraId="57E42269" w14:textId="77777777" w:rsidR="00966A96" w:rsidRDefault="00966A96" w:rsidP="00966A96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6608F108" w14:textId="2DC00E4D" w:rsidR="00966A96" w:rsidRDefault="009834AD" w:rsidP="00966A96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089CE751" wp14:editId="443C0D49">
            <wp:extent cx="3281916" cy="4644257"/>
            <wp:effectExtent l="0" t="0" r="0" b="4445"/>
            <wp:docPr id="19127040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911" cy="466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3806353B" wp14:editId="7CD64C5A">
            <wp:extent cx="3317858" cy="4695117"/>
            <wp:effectExtent l="0" t="0" r="0" b="0"/>
            <wp:docPr id="12505434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486" cy="472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3A66A" w14:textId="77777777" w:rsidR="00966A96" w:rsidRDefault="00966A96" w:rsidP="00966A96">
      <w:pPr>
        <w:rPr>
          <w:rFonts w:ascii="Verdana" w:hAnsi="Verdana"/>
          <w:szCs w:val="24"/>
        </w:rPr>
      </w:pPr>
    </w:p>
    <w:p w14:paraId="0CE3D035" w14:textId="77777777" w:rsidR="00966A96" w:rsidRDefault="00966A96" w:rsidP="00966A96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1D41F064" w14:textId="4701F29A" w:rsidR="000C45A7" w:rsidRDefault="009834AD" w:rsidP="00966A96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2342CEB9" wp14:editId="1E214164">
            <wp:extent cx="1923752" cy="3792279"/>
            <wp:effectExtent l="0" t="0" r="635" b="0"/>
            <wp:docPr id="4450320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836" cy="379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A54F" w14:textId="3BD3C755" w:rsidR="000C45A7" w:rsidRDefault="000C45A7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br w:type="page"/>
      </w:r>
    </w:p>
    <w:p w14:paraId="0A54D3C1" w14:textId="65249DD9" w:rsidR="000C45A7" w:rsidRDefault="000C45A7" w:rsidP="000C45A7">
      <w:pPr>
        <w:rPr>
          <w:rFonts w:ascii="Verdana" w:hAnsi="Verdana"/>
          <w:b/>
          <w:bCs/>
          <w:szCs w:val="24"/>
        </w:rPr>
      </w:pPr>
      <w:proofErr w:type="spellStart"/>
      <w:r w:rsidRPr="000C45A7">
        <w:rPr>
          <w:rFonts w:ascii="Verdana" w:hAnsi="Verdana"/>
          <w:b/>
          <w:bCs/>
          <w:i/>
          <w:iCs/>
          <w:szCs w:val="24"/>
        </w:rPr>
        <w:lastRenderedPageBreak/>
        <w:t>Colab</w:t>
      </w:r>
      <w:proofErr w:type="spellEnd"/>
      <w:r w:rsidRPr="000C45A7">
        <w:rPr>
          <w:rFonts w:ascii="Verdana" w:hAnsi="Verdana"/>
          <w:b/>
          <w:bCs/>
          <w:i/>
          <w:iCs/>
          <w:szCs w:val="24"/>
        </w:rPr>
        <w:t xml:space="preserve"> Pro Additional 100 Compute Units</w:t>
      </w:r>
    </w:p>
    <w:p w14:paraId="734C4BC2" w14:textId="77777777" w:rsidR="000C45A7" w:rsidRDefault="000C45A7" w:rsidP="000C45A7">
      <w:pPr>
        <w:rPr>
          <w:rFonts w:ascii="Verdana" w:hAnsi="Verdana"/>
          <w:szCs w:val="24"/>
        </w:rPr>
      </w:pPr>
    </w:p>
    <w:p w14:paraId="5103379A" w14:textId="77777777" w:rsidR="000C45A7" w:rsidRDefault="000C45A7" w:rsidP="000C45A7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0378FEF8" w14:textId="1962BEA2" w:rsidR="000C45A7" w:rsidRDefault="009834AD" w:rsidP="000C45A7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47D5209A" wp14:editId="78ACF433">
            <wp:extent cx="3358662" cy="4747624"/>
            <wp:effectExtent l="0" t="0" r="0" b="0"/>
            <wp:docPr id="11719379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122" cy="474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4576B860" wp14:editId="2685DE46">
            <wp:extent cx="3242713" cy="4583723"/>
            <wp:effectExtent l="0" t="0" r="0" b="7620"/>
            <wp:docPr id="14832167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49" cy="4597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1269" w14:textId="77777777" w:rsidR="000C45A7" w:rsidRDefault="000C45A7" w:rsidP="000C45A7">
      <w:pPr>
        <w:rPr>
          <w:rFonts w:ascii="Verdana" w:hAnsi="Verdana"/>
          <w:szCs w:val="24"/>
        </w:rPr>
      </w:pPr>
    </w:p>
    <w:p w14:paraId="70012753" w14:textId="77777777" w:rsidR="000C45A7" w:rsidRDefault="000C45A7" w:rsidP="000C45A7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</w:t>
      </w:r>
    </w:p>
    <w:p w14:paraId="4692D727" w14:textId="53BAB295" w:rsidR="000C45A7" w:rsidRDefault="009834AD" w:rsidP="00966A96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4C20CC6F" wp14:editId="303CC608">
            <wp:extent cx="1981200" cy="3908552"/>
            <wp:effectExtent l="0" t="0" r="0" b="0"/>
            <wp:docPr id="16500243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739" cy="393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72E5D" w14:textId="4A7012C1" w:rsidR="000C45A7" w:rsidRDefault="000C45A7">
      <w:pPr>
        <w:rPr>
          <w:rFonts w:ascii="Verdana" w:hAnsi="Verdana"/>
          <w:noProof/>
          <w:szCs w:val="24"/>
        </w:rPr>
      </w:pPr>
      <w:r>
        <w:rPr>
          <w:rFonts w:ascii="Verdana" w:hAnsi="Verdana"/>
          <w:noProof/>
          <w:szCs w:val="24"/>
        </w:rPr>
        <w:br w:type="page"/>
      </w:r>
    </w:p>
    <w:p w14:paraId="028AF482" w14:textId="2424DBC1" w:rsidR="000C45A7" w:rsidRDefault="0000679E" w:rsidP="000C45A7">
      <w:pPr>
        <w:rPr>
          <w:rFonts w:ascii="Verdana" w:hAnsi="Verdana"/>
          <w:b/>
          <w:bCs/>
          <w:szCs w:val="24"/>
        </w:rPr>
      </w:pPr>
      <w:r w:rsidRPr="0000679E">
        <w:rPr>
          <w:rFonts w:ascii="Verdana" w:hAnsi="Verdana"/>
          <w:b/>
          <w:bCs/>
          <w:i/>
          <w:iCs/>
          <w:szCs w:val="24"/>
        </w:rPr>
        <w:lastRenderedPageBreak/>
        <w:t xml:space="preserve">WEICON </w:t>
      </w:r>
      <w:r w:rsidR="00511A04" w:rsidRPr="0000679E">
        <w:rPr>
          <w:rFonts w:ascii="Verdana" w:hAnsi="Verdana"/>
          <w:b/>
          <w:bCs/>
          <w:i/>
          <w:iCs/>
          <w:szCs w:val="24"/>
        </w:rPr>
        <w:t>Rust Converter 400 ml</w:t>
      </w:r>
      <w:r w:rsidR="00511A04" w:rsidRPr="0000679E">
        <w:rPr>
          <w:rFonts w:ascii="Verdana" w:hAnsi="Verdana"/>
          <w:b/>
          <w:bCs/>
          <w:i/>
          <w:iCs/>
          <w:szCs w:val="24"/>
        </w:rPr>
        <w:t xml:space="preserve"> </w:t>
      </w:r>
      <w:r w:rsidR="00511A04">
        <w:rPr>
          <w:rFonts w:ascii="Verdana" w:hAnsi="Verdana"/>
          <w:b/>
          <w:bCs/>
          <w:i/>
          <w:iCs/>
          <w:szCs w:val="24"/>
        </w:rPr>
        <w:t xml:space="preserve">x1, </w:t>
      </w:r>
      <w:r w:rsidRPr="0000679E">
        <w:rPr>
          <w:rFonts w:ascii="Verdana" w:hAnsi="Verdana"/>
          <w:b/>
          <w:bCs/>
          <w:i/>
          <w:iCs/>
          <w:szCs w:val="24"/>
        </w:rPr>
        <w:t>Zinc Spray 400 ml *TÜV-Tested* Quick-Drying, heat-resistant and suitable as primer for metal</w:t>
      </w:r>
      <w:r w:rsidR="00CE4A40">
        <w:rPr>
          <w:rFonts w:ascii="Verdana" w:hAnsi="Verdana"/>
          <w:b/>
          <w:bCs/>
          <w:i/>
          <w:iCs/>
          <w:szCs w:val="24"/>
        </w:rPr>
        <w:t xml:space="preserve"> x1</w:t>
      </w:r>
    </w:p>
    <w:p w14:paraId="27D2DD6B" w14:textId="77777777" w:rsidR="000C45A7" w:rsidRDefault="000C45A7" w:rsidP="000C45A7">
      <w:pPr>
        <w:rPr>
          <w:rFonts w:ascii="Verdana" w:hAnsi="Verdana"/>
          <w:szCs w:val="24"/>
        </w:rPr>
      </w:pPr>
    </w:p>
    <w:p w14:paraId="5F852292" w14:textId="77777777" w:rsidR="000C45A7" w:rsidRDefault="000C45A7" w:rsidP="000C45A7">
      <w:pPr>
        <w:rPr>
          <w:rFonts w:ascii="Verdana" w:hAnsi="Verdana"/>
          <w:szCs w:val="24"/>
        </w:rPr>
      </w:pPr>
      <w:r w:rsidRPr="00031CF2">
        <w:rPr>
          <w:rFonts w:ascii="Verdana" w:hAnsi="Verdana"/>
          <w:szCs w:val="24"/>
        </w:rPr>
        <w:t>Proof of Delivery</w:t>
      </w:r>
    </w:p>
    <w:p w14:paraId="118C1D93" w14:textId="50DE831D" w:rsidR="000C45A7" w:rsidRDefault="005540B9" w:rsidP="000C45A7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0358C9FA" wp14:editId="6271D6E5">
            <wp:extent cx="4203739" cy="3153809"/>
            <wp:effectExtent l="0" t="8255" r="0" b="0"/>
            <wp:docPr id="20639776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07776" cy="315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400156F2" wp14:editId="6766810E">
            <wp:extent cx="4218696" cy="3165030"/>
            <wp:effectExtent l="0" t="6667" r="4127" b="4128"/>
            <wp:docPr id="5563780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21934" cy="3167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73E68" w14:textId="77777777" w:rsidR="000C45A7" w:rsidRDefault="000C45A7" w:rsidP="000C45A7">
      <w:pPr>
        <w:rPr>
          <w:rFonts w:ascii="Verdana" w:hAnsi="Verdana"/>
          <w:szCs w:val="24"/>
        </w:rPr>
      </w:pPr>
    </w:p>
    <w:p w14:paraId="790209D9" w14:textId="77777777" w:rsidR="000C45A7" w:rsidRDefault="000C45A7" w:rsidP="000C45A7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5E40C384" w14:textId="01259031" w:rsidR="000C45A7" w:rsidRDefault="00511A04" w:rsidP="000C45A7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1919501D" wp14:editId="02969F36">
            <wp:extent cx="3077308" cy="4375046"/>
            <wp:effectExtent l="0" t="0" r="8890" b="6985"/>
            <wp:docPr id="2535676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527" cy="441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7831" w14:textId="77777777" w:rsidR="000C45A7" w:rsidRDefault="000C45A7" w:rsidP="000C45A7">
      <w:pPr>
        <w:rPr>
          <w:rFonts w:ascii="Verdana" w:hAnsi="Verdana"/>
          <w:szCs w:val="24"/>
        </w:rPr>
      </w:pPr>
    </w:p>
    <w:p w14:paraId="07375EF9" w14:textId="77777777" w:rsidR="009834AD" w:rsidRDefault="009834AD" w:rsidP="009834AD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Bank Transaction (shared with all WEICON products + Nippon Paint)</w:t>
      </w:r>
    </w:p>
    <w:p w14:paraId="72432AC1" w14:textId="77777777" w:rsidR="009834AD" w:rsidRDefault="009834AD" w:rsidP="009834AD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15CC2614" wp14:editId="0955884B">
            <wp:extent cx="3785191" cy="6330051"/>
            <wp:effectExtent l="0" t="0" r="6350" b="0"/>
            <wp:docPr id="18002223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191" cy="6330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C641C" w14:textId="7B86422D" w:rsidR="000C45A7" w:rsidRDefault="000C45A7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br w:type="page"/>
      </w:r>
    </w:p>
    <w:p w14:paraId="35221386" w14:textId="691AF506" w:rsidR="000C45A7" w:rsidRDefault="0000679E" w:rsidP="000C45A7">
      <w:pPr>
        <w:rPr>
          <w:rFonts w:ascii="Verdana" w:hAnsi="Verdana"/>
          <w:b/>
          <w:bCs/>
          <w:szCs w:val="24"/>
        </w:rPr>
      </w:pPr>
      <w:r w:rsidRPr="0000679E">
        <w:rPr>
          <w:rFonts w:ascii="Verdana" w:hAnsi="Verdana"/>
          <w:b/>
          <w:bCs/>
          <w:i/>
          <w:iCs/>
          <w:szCs w:val="24"/>
        </w:rPr>
        <w:lastRenderedPageBreak/>
        <w:t>Nippon Paint Pylox Spray Paint - 47 MATTE BLACK</w:t>
      </w:r>
    </w:p>
    <w:p w14:paraId="7753D48B" w14:textId="77777777" w:rsidR="000C45A7" w:rsidRDefault="000C45A7" w:rsidP="000C45A7">
      <w:pPr>
        <w:rPr>
          <w:rFonts w:ascii="Verdana" w:hAnsi="Verdana"/>
          <w:szCs w:val="24"/>
        </w:rPr>
      </w:pPr>
    </w:p>
    <w:p w14:paraId="660DC2AB" w14:textId="77777777" w:rsidR="000C45A7" w:rsidRDefault="000C45A7" w:rsidP="000C45A7">
      <w:pPr>
        <w:rPr>
          <w:rFonts w:ascii="Verdana" w:hAnsi="Verdana"/>
          <w:szCs w:val="24"/>
        </w:rPr>
      </w:pPr>
      <w:r w:rsidRPr="00031CF2">
        <w:rPr>
          <w:rFonts w:ascii="Verdana" w:hAnsi="Verdana"/>
          <w:szCs w:val="24"/>
        </w:rPr>
        <w:t>Proof of Delivery</w:t>
      </w:r>
    </w:p>
    <w:p w14:paraId="38F202CC" w14:textId="1EE469F9" w:rsidR="000C45A7" w:rsidRDefault="00AD594D" w:rsidP="000C45A7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3BC23BD1" wp14:editId="06A3A87E">
            <wp:extent cx="3402123" cy="2552243"/>
            <wp:effectExtent l="5715" t="0" r="0" b="0"/>
            <wp:docPr id="1545695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05401" cy="255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Cs w:val="24"/>
        </w:rPr>
        <w:drawing>
          <wp:inline distT="0" distB="0" distL="0" distR="0" wp14:anchorId="5C041E11" wp14:editId="6814F263">
            <wp:extent cx="3423113" cy="2567988"/>
            <wp:effectExtent l="8255" t="0" r="0" b="0"/>
            <wp:docPr id="1808712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31096" cy="2573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21C6F" w14:textId="77777777" w:rsidR="000C45A7" w:rsidRDefault="000C45A7" w:rsidP="000C45A7">
      <w:pPr>
        <w:rPr>
          <w:rFonts w:ascii="Verdana" w:hAnsi="Verdana"/>
          <w:szCs w:val="24"/>
        </w:rPr>
      </w:pPr>
    </w:p>
    <w:p w14:paraId="49E99D60" w14:textId="77777777" w:rsidR="000C45A7" w:rsidRDefault="000C45A7" w:rsidP="000C45A7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t>Invoice</w:t>
      </w:r>
    </w:p>
    <w:p w14:paraId="212B0799" w14:textId="13CD30EE" w:rsidR="000C45A7" w:rsidRDefault="00330E7A" w:rsidP="000C45A7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6CD9FC96" wp14:editId="0A33DC49">
            <wp:extent cx="3745523" cy="5341347"/>
            <wp:effectExtent l="0" t="0" r="7620" b="0"/>
            <wp:docPr id="1380271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67" cy="5365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F373A" w14:textId="7CC713D8" w:rsidR="000C45A7" w:rsidRDefault="000C45A7" w:rsidP="000C45A7">
      <w:pPr>
        <w:rPr>
          <w:rFonts w:ascii="Verdana" w:hAnsi="Verdana"/>
          <w:szCs w:val="24"/>
        </w:rPr>
      </w:pPr>
      <w:r>
        <w:rPr>
          <w:rFonts w:ascii="Verdana" w:hAnsi="Verdana"/>
          <w:szCs w:val="24"/>
        </w:rPr>
        <w:lastRenderedPageBreak/>
        <w:t>Bank Transaction</w:t>
      </w:r>
      <w:r w:rsidR="00330E7A">
        <w:rPr>
          <w:rFonts w:ascii="Verdana" w:hAnsi="Verdana"/>
          <w:szCs w:val="24"/>
        </w:rPr>
        <w:t xml:space="preserve"> (shared with all WEICON products + Nippon Paint)</w:t>
      </w:r>
    </w:p>
    <w:p w14:paraId="4A8659DA" w14:textId="061F94D6" w:rsidR="000C45A7" w:rsidRDefault="009834AD" w:rsidP="000C45A7">
      <w:pPr>
        <w:rPr>
          <w:rFonts w:ascii="Verdana" w:hAnsi="Verdana"/>
          <w:szCs w:val="24"/>
        </w:rPr>
      </w:pPr>
      <w:r>
        <w:rPr>
          <w:rFonts w:ascii="Verdana" w:hAnsi="Verdana"/>
          <w:noProof/>
          <w:szCs w:val="24"/>
        </w:rPr>
        <w:drawing>
          <wp:inline distT="0" distB="0" distL="0" distR="0" wp14:anchorId="62EA071D" wp14:editId="3FC36849">
            <wp:extent cx="3785191" cy="6330051"/>
            <wp:effectExtent l="0" t="0" r="6350" b="0"/>
            <wp:docPr id="13297695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801" cy="6332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5A118" w14:textId="59A67404" w:rsidR="00966A96" w:rsidRDefault="00966A96" w:rsidP="00966A96">
      <w:pPr>
        <w:rPr>
          <w:rFonts w:ascii="Verdana" w:hAnsi="Verdana"/>
          <w:szCs w:val="24"/>
        </w:rPr>
      </w:pPr>
    </w:p>
    <w:p w14:paraId="38E83E00" w14:textId="77777777" w:rsidR="00882F3B" w:rsidRPr="00031CF2" w:rsidRDefault="00882F3B">
      <w:pPr>
        <w:rPr>
          <w:rFonts w:ascii="Verdana" w:hAnsi="Verdana"/>
          <w:szCs w:val="24"/>
        </w:rPr>
      </w:pPr>
    </w:p>
    <w:sectPr w:rsidR="00882F3B" w:rsidRPr="00031CF2" w:rsidSect="00C30F06">
      <w:footerReference w:type="default" r:id="rId33"/>
      <w:type w:val="continuous"/>
      <w:pgSz w:w="11909" w:h="16834" w:code="9"/>
      <w:pgMar w:top="720" w:right="720" w:bottom="720" w:left="720" w:header="720" w:footer="144" w:gutter="0"/>
      <w:paperSrc w:first="15" w:other="15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4EF8" w14:textId="77777777" w:rsidR="000C41B3" w:rsidRDefault="000C41B3">
      <w:r>
        <w:separator/>
      </w:r>
    </w:p>
  </w:endnote>
  <w:endnote w:type="continuationSeparator" w:id="0">
    <w:p w14:paraId="48ECBC77" w14:textId="77777777" w:rsidR="000C41B3" w:rsidRDefault="000C4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EB4AF" w14:textId="7140696E" w:rsidR="00ED5CDC" w:rsidRPr="00ED5CDC" w:rsidRDefault="00ED5CDC">
    <w:pPr>
      <w:pStyle w:val="Footer"/>
      <w:rPr>
        <w:rFonts w:ascii="Calibri" w:hAnsi="Calibri"/>
        <w:sz w:val="22"/>
      </w:rPr>
    </w:pPr>
    <w:r w:rsidRPr="00ED5CDC">
      <w:rPr>
        <w:rFonts w:ascii="Calibri" w:hAnsi="Calibri"/>
        <w:sz w:val="22"/>
      </w:rPr>
      <w:t>U</w:t>
    </w:r>
    <w:r w:rsidR="00390571">
      <w:rPr>
        <w:rFonts w:ascii="Calibri" w:hAnsi="Calibri"/>
        <w:sz w:val="22"/>
      </w:rPr>
      <w:t xml:space="preserve">pdated on </w:t>
    </w:r>
    <w:r w:rsidR="007E611F">
      <w:rPr>
        <w:rFonts w:ascii="Calibri" w:hAnsi="Calibri"/>
        <w:sz w:val="22"/>
      </w:rPr>
      <w:t>6</w:t>
    </w:r>
    <w:r w:rsidR="000B6680">
      <w:rPr>
        <w:rFonts w:ascii="Calibri" w:hAnsi="Calibri"/>
        <w:sz w:val="22"/>
      </w:rPr>
      <w:t xml:space="preserve"> </w:t>
    </w:r>
    <w:r w:rsidR="007E611F">
      <w:rPr>
        <w:rFonts w:ascii="Calibri" w:hAnsi="Calibri"/>
        <w:sz w:val="22"/>
      </w:rPr>
      <w:t>June</w:t>
    </w:r>
    <w:r w:rsidR="003373C6">
      <w:rPr>
        <w:rFonts w:ascii="Calibri" w:hAnsi="Calibri"/>
        <w:sz w:val="22"/>
      </w:rPr>
      <w:t xml:space="preserve"> </w:t>
    </w:r>
    <w:r w:rsidR="002344F4">
      <w:rPr>
        <w:rFonts w:ascii="Calibri" w:hAnsi="Calibri"/>
        <w:sz w:val="22"/>
      </w:rPr>
      <w:t>202</w:t>
    </w:r>
    <w:r w:rsidR="007E611F">
      <w:rPr>
        <w:rFonts w:ascii="Calibri" w:hAnsi="Calibri"/>
        <w:sz w:val="22"/>
      </w:rPr>
      <w:t>5</w:t>
    </w:r>
  </w:p>
  <w:p w14:paraId="201673F8" w14:textId="77777777" w:rsidR="00ED5CDC" w:rsidRDefault="00ED5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36FB0" w14:textId="77777777" w:rsidR="000C41B3" w:rsidRDefault="000C41B3">
      <w:r>
        <w:separator/>
      </w:r>
    </w:p>
  </w:footnote>
  <w:footnote w:type="continuationSeparator" w:id="0">
    <w:p w14:paraId="041D0177" w14:textId="77777777" w:rsidR="000C41B3" w:rsidRDefault="000C41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DAB"/>
    <w:multiLevelType w:val="hybridMultilevel"/>
    <w:tmpl w:val="14A67C1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D465B"/>
    <w:multiLevelType w:val="hybridMultilevel"/>
    <w:tmpl w:val="A0043100"/>
    <w:lvl w:ilvl="0" w:tplc="4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12DDB"/>
    <w:multiLevelType w:val="hybridMultilevel"/>
    <w:tmpl w:val="B692AA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320504"/>
    <w:multiLevelType w:val="hybridMultilevel"/>
    <w:tmpl w:val="CD746D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1B34BD"/>
    <w:multiLevelType w:val="hybridMultilevel"/>
    <w:tmpl w:val="DA06A2C0"/>
    <w:lvl w:ilvl="0" w:tplc="AA40ED66">
      <w:start w:val="1"/>
      <w:numFmt w:val="decimal"/>
      <w:lvlText w:val="(%1)"/>
      <w:lvlJc w:val="left"/>
      <w:pPr>
        <w:tabs>
          <w:tab w:val="num" w:pos="270"/>
        </w:tabs>
        <w:ind w:left="270" w:hanging="360"/>
      </w:pPr>
      <w:rPr>
        <w:rFonts w:hint="default"/>
      </w:rPr>
    </w:lvl>
    <w:lvl w:ilvl="1" w:tplc="4928EE0A">
      <w:start w:val="1"/>
      <w:numFmt w:val="lowerLetter"/>
      <w:lvlText w:val="(%2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abstractNum w:abstractNumId="5" w15:restartNumberingAfterBreak="0">
    <w:nsid w:val="2C5167A9"/>
    <w:multiLevelType w:val="hybridMultilevel"/>
    <w:tmpl w:val="3B32474A"/>
    <w:lvl w:ilvl="0" w:tplc="F85A4BB2">
      <w:start w:val="1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E0DF7"/>
    <w:multiLevelType w:val="hybridMultilevel"/>
    <w:tmpl w:val="DBFE2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E83497"/>
    <w:multiLevelType w:val="hybridMultilevel"/>
    <w:tmpl w:val="39FAB62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61A5389"/>
    <w:multiLevelType w:val="hybridMultilevel"/>
    <w:tmpl w:val="78082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1A7A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AA45F0"/>
    <w:multiLevelType w:val="hybridMultilevel"/>
    <w:tmpl w:val="07B299DC"/>
    <w:lvl w:ilvl="0" w:tplc="4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C3689"/>
    <w:multiLevelType w:val="hybridMultilevel"/>
    <w:tmpl w:val="A40867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6E74495"/>
    <w:multiLevelType w:val="hybridMultilevel"/>
    <w:tmpl w:val="2CC27EE0"/>
    <w:lvl w:ilvl="0" w:tplc="47B41E3C">
      <w:start w:val="16"/>
      <w:numFmt w:val="bullet"/>
      <w:lvlText w:val="-"/>
      <w:lvlJc w:val="left"/>
      <w:pPr>
        <w:ind w:left="365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2" w15:restartNumberingAfterBreak="0">
    <w:nsid w:val="4ED1725B"/>
    <w:multiLevelType w:val="hybridMultilevel"/>
    <w:tmpl w:val="3502FC3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97E6F22"/>
    <w:multiLevelType w:val="hybridMultilevel"/>
    <w:tmpl w:val="71B25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9EC069A"/>
    <w:multiLevelType w:val="hybridMultilevel"/>
    <w:tmpl w:val="974A55F2"/>
    <w:lvl w:ilvl="0" w:tplc="7700AA0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4D0E36"/>
    <w:multiLevelType w:val="hybridMultilevel"/>
    <w:tmpl w:val="3F46C09C"/>
    <w:lvl w:ilvl="0" w:tplc="04090001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84082"/>
    <w:multiLevelType w:val="hybridMultilevel"/>
    <w:tmpl w:val="93EEB040"/>
    <w:lvl w:ilvl="0" w:tplc="2B6C17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81B67DB"/>
    <w:multiLevelType w:val="hybridMultilevel"/>
    <w:tmpl w:val="E034D18A"/>
    <w:lvl w:ilvl="0" w:tplc="5DE6B3E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C0D4EA2"/>
    <w:multiLevelType w:val="hybridMultilevel"/>
    <w:tmpl w:val="8A94E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6015468">
    <w:abstractNumId w:val="8"/>
  </w:num>
  <w:num w:numId="2" w16cid:durableId="1177498851">
    <w:abstractNumId w:val="0"/>
  </w:num>
  <w:num w:numId="3" w16cid:durableId="383257552">
    <w:abstractNumId w:val="15"/>
  </w:num>
  <w:num w:numId="4" w16cid:durableId="1909805793">
    <w:abstractNumId w:val="13"/>
  </w:num>
  <w:num w:numId="5" w16cid:durableId="697971358">
    <w:abstractNumId w:val="10"/>
  </w:num>
  <w:num w:numId="6" w16cid:durableId="1209801248">
    <w:abstractNumId w:val="16"/>
  </w:num>
  <w:num w:numId="7" w16cid:durableId="434205042">
    <w:abstractNumId w:val="3"/>
  </w:num>
  <w:num w:numId="8" w16cid:durableId="1497721544">
    <w:abstractNumId w:val="17"/>
  </w:num>
  <w:num w:numId="9" w16cid:durableId="366369097">
    <w:abstractNumId w:val="18"/>
  </w:num>
  <w:num w:numId="10" w16cid:durableId="1818260976">
    <w:abstractNumId w:val="2"/>
  </w:num>
  <w:num w:numId="11" w16cid:durableId="1567255777">
    <w:abstractNumId w:val="6"/>
  </w:num>
  <w:num w:numId="12" w16cid:durableId="1335835316">
    <w:abstractNumId w:val="7"/>
  </w:num>
  <w:num w:numId="13" w16cid:durableId="1384645666">
    <w:abstractNumId w:val="12"/>
  </w:num>
  <w:num w:numId="14" w16cid:durableId="1316034806">
    <w:abstractNumId w:val="14"/>
  </w:num>
  <w:num w:numId="15" w16cid:durableId="1042897972">
    <w:abstractNumId w:val="4"/>
  </w:num>
  <w:num w:numId="16" w16cid:durableId="1256865108">
    <w:abstractNumId w:val="5"/>
  </w:num>
  <w:num w:numId="17" w16cid:durableId="1825584862">
    <w:abstractNumId w:val="11"/>
  </w:num>
  <w:num w:numId="18" w16cid:durableId="574751710">
    <w:abstractNumId w:val="9"/>
  </w:num>
  <w:num w:numId="19" w16cid:durableId="188835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QwNLGwMLEwNbM0NjJQ0lEKTi0uzszPAykwrAUAmBpmiCwAAAA="/>
  </w:docVars>
  <w:rsids>
    <w:rsidRoot w:val="002B3044"/>
    <w:rsid w:val="000012E8"/>
    <w:rsid w:val="000036C8"/>
    <w:rsid w:val="0000679E"/>
    <w:rsid w:val="00006E21"/>
    <w:rsid w:val="000159DB"/>
    <w:rsid w:val="00017D53"/>
    <w:rsid w:val="00020F1C"/>
    <w:rsid w:val="00021338"/>
    <w:rsid w:val="00022196"/>
    <w:rsid w:val="00022CF3"/>
    <w:rsid w:val="0002465C"/>
    <w:rsid w:val="00024BCA"/>
    <w:rsid w:val="00024E75"/>
    <w:rsid w:val="0002616C"/>
    <w:rsid w:val="00031CF2"/>
    <w:rsid w:val="00032C44"/>
    <w:rsid w:val="000409D8"/>
    <w:rsid w:val="0004142E"/>
    <w:rsid w:val="00042DBC"/>
    <w:rsid w:val="00043D0F"/>
    <w:rsid w:val="00044B57"/>
    <w:rsid w:val="00046E52"/>
    <w:rsid w:val="000627CD"/>
    <w:rsid w:val="00066975"/>
    <w:rsid w:val="00070DCC"/>
    <w:rsid w:val="00071D69"/>
    <w:rsid w:val="00075E6E"/>
    <w:rsid w:val="00075F3A"/>
    <w:rsid w:val="00080206"/>
    <w:rsid w:val="000832DA"/>
    <w:rsid w:val="0008398A"/>
    <w:rsid w:val="00085E80"/>
    <w:rsid w:val="0008662D"/>
    <w:rsid w:val="00090254"/>
    <w:rsid w:val="0009318B"/>
    <w:rsid w:val="0009326C"/>
    <w:rsid w:val="000954F6"/>
    <w:rsid w:val="000A0B14"/>
    <w:rsid w:val="000A704B"/>
    <w:rsid w:val="000B0267"/>
    <w:rsid w:val="000B0C9B"/>
    <w:rsid w:val="000B3081"/>
    <w:rsid w:val="000B490D"/>
    <w:rsid w:val="000B6680"/>
    <w:rsid w:val="000C0095"/>
    <w:rsid w:val="000C41B3"/>
    <w:rsid w:val="000C45A7"/>
    <w:rsid w:val="000D1977"/>
    <w:rsid w:val="000D1FE1"/>
    <w:rsid w:val="000D2FAA"/>
    <w:rsid w:val="000D57CC"/>
    <w:rsid w:val="000E0941"/>
    <w:rsid w:val="000E1D42"/>
    <w:rsid w:val="000E21E3"/>
    <w:rsid w:val="000E2CF1"/>
    <w:rsid w:val="000E3BD3"/>
    <w:rsid w:val="000F2B96"/>
    <w:rsid w:val="000F38BC"/>
    <w:rsid w:val="000F5CF7"/>
    <w:rsid w:val="000F5D07"/>
    <w:rsid w:val="000F5E6E"/>
    <w:rsid w:val="000F6043"/>
    <w:rsid w:val="000F7612"/>
    <w:rsid w:val="000F7ACC"/>
    <w:rsid w:val="00107406"/>
    <w:rsid w:val="001104B6"/>
    <w:rsid w:val="00113738"/>
    <w:rsid w:val="00114206"/>
    <w:rsid w:val="001165DD"/>
    <w:rsid w:val="00120D92"/>
    <w:rsid w:val="00121F66"/>
    <w:rsid w:val="0012355B"/>
    <w:rsid w:val="001272EE"/>
    <w:rsid w:val="00127692"/>
    <w:rsid w:val="00130151"/>
    <w:rsid w:val="00130FA7"/>
    <w:rsid w:val="0013348D"/>
    <w:rsid w:val="00133D1C"/>
    <w:rsid w:val="00141113"/>
    <w:rsid w:val="00141281"/>
    <w:rsid w:val="00146637"/>
    <w:rsid w:val="00151807"/>
    <w:rsid w:val="001520E2"/>
    <w:rsid w:val="001529D2"/>
    <w:rsid w:val="00157A64"/>
    <w:rsid w:val="00157F6B"/>
    <w:rsid w:val="001647B8"/>
    <w:rsid w:val="00171661"/>
    <w:rsid w:val="00171C07"/>
    <w:rsid w:val="001727D7"/>
    <w:rsid w:val="0017774A"/>
    <w:rsid w:val="001806AA"/>
    <w:rsid w:val="00183A0A"/>
    <w:rsid w:val="00185674"/>
    <w:rsid w:val="00197B37"/>
    <w:rsid w:val="001A028D"/>
    <w:rsid w:val="001A0A11"/>
    <w:rsid w:val="001A2F6A"/>
    <w:rsid w:val="001A366D"/>
    <w:rsid w:val="001A6963"/>
    <w:rsid w:val="001A7FC4"/>
    <w:rsid w:val="001B2863"/>
    <w:rsid w:val="001B2ABB"/>
    <w:rsid w:val="001B567F"/>
    <w:rsid w:val="001B5736"/>
    <w:rsid w:val="001B6942"/>
    <w:rsid w:val="001C3131"/>
    <w:rsid w:val="001C724D"/>
    <w:rsid w:val="001D32DE"/>
    <w:rsid w:val="001F135B"/>
    <w:rsid w:val="001F3FCD"/>
    <w:rsid w:val="001F749F"/>
    <w:rsid w:val="00212071"/>
    <w:rsid w:val="002146C0"/>
    <w:rsid w:val="00216DCB"/>
    <w:rsid w:val="002241F1"/>
    <w:rsid w:val="002268BC"/>
    <w:rsid w:val="00233161"/>
    <w:rsid w:val="0023410F"/>
    <w:rsid w:val="002344F4"/>
    <w:rsid w:val="0024738A"/>
    <w:rsid w:val="00247B68"/>
    <w:rsid w:val="00255763"/>
    <w:rsid w:val="00257356"/>
    <w:rsid w:val="00257868"/>
    <w:rsid w:val="00257C02"/>
    <w:rsid w:val="002621F6"/>
    <w:rsid w:val="0026289C"/>
    <w:rsid w:val="00263E1E"/>
    <w:rsid w:val="002645DB"/>
    <w:rsid w:val="0026706A"/>
    <w:rsid w:val="002708F3"/>
    <w:rsid w:val="002763CD"/>
    <w:rsid w:val="002822D0"/>
    <w:rsid w:val="002864C1"/>
    <w:rsid w:val="00293EEF"/>
    <w:rsid w:val="00293F5F"/>
    <w:rsid w:val="00297B4C"/>
    <w:rsid w:val="002A07D4"/>
    <w:rsid w:val="002A178B"/>
    <w:rsid w:val="002A1FBB"/>
    <w:rsid w:val="002A3785"/>
    <w:rsid w:val="002A481B"/>
    <w:rsid w:val="002A5D94"/>
    <w:rsid w:val="002B10B3"/>
    <w:rsid w:val="002B126C"/>
    <w:rsid w:val="002B17DB"/>
    <w:rsid w:val="002B3044"/>
    <w:rsid w:val="002B7946"/>
    <w:rsid w:val="002C08D9"/>
    <w:rsid w:val="002C39DB"/>
    <w:rsid w:val="002C5B63"/>
    <w:rsid w:val="002D04C1"/>
    <w:rsid w:val="002D0EDD"/>
    <w:rsid w:val="002D1350"/>
    <w:rsid w:val="002D4AE4"/>
    <w:rsid w:val="002E0919"/>
    <w:rsid w:val="002E5BDE"/>
    <w:rsid w:val="002F0BEF"/>
    <w:rsid w:val="002F0E32"/>
    <w:rsid w:val="002F203F"/>
    <w:rsid w:val="002F2A2A"/>
    <w:rsid w:val="002F41BD"/>
    <w:rsid w:val="002F69FB"/>
    <w:rsid w:val="0030248B"/>
    <w:rsid w:val="003025B6"/>
    <w:rsid w:val="00302AC1"/>
    <w:rsid w:val="00302DCA"/>
    <w:rsid w:val="0030561C"/>
    <w:rsid w:val="00307329"/>
    <w:rsid w:val="00316E54"/>
    <w:rsid w:val="003173A8"/>
    <w:rsid w:val="00317663"/>
    <w:rsid w:val="00322C09"/>
    <w:rsid w:val="00325F58"/>
    <w:rsid w:val="00330823"/>
    <w:rsid w:val="00330E08"/>
    <w:rsid w:val="00330E7A"/>
    <w:rsid w:val="003321FB"/>
    <w:rsid w:val="003373C6"/>
    <w:rsid w:val="0034017B"/>
    <w:rsid w:val="00341265"/>
    <w:rsid w:val="00341D6E"/>
    <w:rsid w:val="0034649E"/>
    <w:rsid w:val="0034776D"/>
    <w:rsid w:val="003508DE"/>
    <w:rsid w:val="00351818"/>
    <w:rsid w:val="003572FC"/>
    <w:rsid w:val="003658EB"/>
    <w:rsid w:val="00370445"/>
    <w:rsid w:val="00370ED6"/>
    <w:rsid w:val="00371A44"/>
    <w:rsid w:val="0037558E"/>
    <w:rsid w:val="003776E7"/>
    <w:rsid w:val="00390571"/>
    <w:rsid w:val="00390A9F"/>
    <w:rsid w:val="0039145C"/>
    <w:rsid w:val="00393957"/>
    <w:rsid w:val="003A00E6"/>
    <w:rsid w:val="003A7F69"/>
    <w:rsid w:val="003B36F3"/>
    <w:rsid w:val="003B49F9"/>
    <w:rsid w:val="003B4EA0"/>
    <w:rsid w:val="003B6B6E"/>
    <w:rsid w:val="003B721D"/>
    <w:rsid w:val="003B7466"/>
    <w:rsid w:val="003C6786"/>
    <w:rsid w:val="003D05DC"/>
    <w:rsid w:val="003D4A3E"/>
    <w:rsid w:val="003D5CEC"/>
    <w:rsid w:val="003D7E52"/>
    <w:rsid w:val="003E0489"/>
    <w:rsid w:val="003E3034"/>
    <w:rsid w:val="003F1447"/>
    <w:rsid w:val="003F5FD3"/>
    <w:rsid w:val="003F771E"/>
    <w:rsid w:val="004005DD"/>
    <w:rsid w:val="0040112A"/>
    <w:rsid w:val="00403A11"/>
    <w:rsid w:val="00404493"/>
    <w:rsid w:val="00407934"/>
    <w:rsid w:val="00410F95"/>
    <w:rsid w:val="00413A4E"/>
    <w:rsid w:val="00415610"/>
    <w:rsid w:val="00422AE2"/>
    <w:rsid w:val="00425153"/>
    <w:rsid w:val="004273C7"/>
    <w:rsid w:val="004320C7"/>
    <w:rsid w:val="00442B65"/>
    <w:rsid w:val="00442D52"/>
    <w:rsid w:val="004465A0"/>
    <w:rsid w:val="004478A1"/>
    <w:rsid w:val="00447E7E"/>
    <w:rsid w:val="00450307"/>
    <w:rsid w:val="00451080"/>
    <w:rsid w:val="00454239"/>
    <w:rsid w:val="00454CDD"/>
    <w:rsid w:val="0045583F"/>
    <w:rsid w:val="00456910"/>
    <w:rsid w:val="004575F0"/>
    <w:rsid w:val="004578CB"/>
    <w:rsid w:val="00461931"/>
    <w:rsid w:val="004668E0"/>
    <w:rsid w:val="00467DF7"/>
    <w:rsid w:val="004714F7"/>
    <w:rsid w:val="00477EB4"/>
    <w:rsid w:val="00482872"/>
    <w:rsid w:val="00482BFE"/>
    <w:rsid w:val="00483DC4"/>
    <w:rsid w:val="00485065"/>
    <w:rsid w:val="004906ED"/>
    <w:rsid w:val="0049292C"/>
    <w:rsid w:val="0049558C"/>
    <w:rsid w:val="004A0D15"/>
    <w:rsid w:val="004A22DE"/>
    <w:rsid w:val="004A24C7"/>
    <w:rsid w:val="004A2CD4"/>
    <w:rsid w:val="004A5EB3"/>
    <w:rsid w:val="004B1426"/>
    <w:rsid w:val="004B2AEA"/>
    <w:rsid w:val="004B2C6A"/>
    <w:rsid w:val="004B3F72"/>
    <w:rsid w:val="004C3961"/>
    <w:rsid w:val="004C3E7E"/>
    <w:rsid w:val="004C555A"/>
    <w:rsid w:val="004C74D6"/>
    <w:rsid w:val="004C7C77"/>
    <w:rsid w:val="004D1E94"/>
    <w:rsid w:val="004D41CB"/>
    <w:rsid w:val="004E0541"/>
    <w:rsid w:val="004E38AF"/>
    <w:rsid w:val="004E41AE"/>
    <w:rsid w:val="004E4662"/>
    <w:rsid w:val="004E7143"/>
    <w:rsid w:val="004F1D5C"/>
    <w:rsid w:val="004F3B61"/>
    <w:rsid w:val="004F4230"/>
    <w:rsid w:val="004F5A59"/>
    <w:rsid w:val="004F63ED"/>
    <w:rsid w:val="004F7870"/>
    <w:rsid w:val="00500DD0"/>
    <w:rsid w:val="005014A4"/>
    <w:rsid w:val="00501830"/>
    <w:rsid w:val="005029F9"/>
    <w:rsid w:val="00502A0C"/>
    <w:rsid w:val="00511A04"/>
    <w:rsid w:val="005164E7"/>
    <w:rsid w:val="00520CF4"/>
    <w:rsid w:val="005221E9"/>
    <w:rsid w:val="0052247C"/>
    <w:rsid w:val="00525F59"/>
    <w:rsid w:val="00531EC9"/>
    <w:rsid w:val="00535A9F"/>
    <w:rsid w:val="00537204"/>
    <w:rsid w:val="00540807"/>
    <w:rsid w:val="00541340"/>
    <w:rsid w:val="005440D0"/>
    <w:rsid w:val="00546D4D"/>
    <w:rsid w:val="00547193"/>
    <w:rsid w:val="00547F03"/>
    <w:rsid w:val="00550AD0"/>
    <w:rsid w:val="00551B25"/>
    <w:rsid w:val="0055272E"/>
    <w:rsid w:val="005540B9"/>
    <w:rsid w:val="0055548B"/>
    <w:rsid w:val="00555D55"/>
    <w:rsid w:val="0055607D"/>
    <w:rsid w:val="00572377"/>
    <w:rsid w:val="00572D4D"/>
    <w:rsid w:val="005764EB"/>
    <w:rsid w:val="00577486"/>
    <w:rsid w:val="005801CB"/>
    <w:rsid w:val="005811C3"/>
    <w:rsid w:val="0058346C"/>
    <w:rsid w:val="00583E4B"/>
    <w:rsid w:val="00586192"/>
    <w:rsid w:val="00587A19"/>
    <w:rsid w:val="00594D15"/>
    <w:rsid w:val="0059523D"/>
    <w:rsid w:val="00596AAA"/>
    <w:rsid w:val="005A3954"/>
    <w:rsid w:val="005A520E"/>
    <w:rsid w:val="005B14E1"/>
    <w:rsid w:val="005B3B19"/>
    <w:rsid w:val="005B6D5A"/>
    <w:rsid w:val="005B7544"/>
    <w:rsid w:val="005D02E7"/>
    <w:rsid w:val="005D086D"/>
    <w:rsid w:val="005D09B0"/>
    <w:rsid w:val="005D0EB6"/>
    <w:rsid w:val="005D6908"/>
    <w:rsid w:val="005D6AFC"/>
    <w:rsid w:val="005D6FA5"/>
    <w:rsid w:val="005E0ABE"/>
    <w:rsid w:val="005E1D5F"/>
    <w:rsid w:val="005E43BB"/>
    <w:rsid w:val="005E4679"/>
    <w:rsid w:val="005E5B7F"/>
    <w:rsid w:val="005E610F"/>
    <w:rsid w:val="005F0E49"/>
    <w:rsid w:val="005F2381"/>
    <w:rsid w:val="005F5618"/>
    <w:rsid w:val="005F57CB"/>
    <w:rsid w:val="005F5FAF"/>
    <w:rsid w:val="00604785"/>
    <w:rsid w:val="00607774"/>
    <w:rsid w:val="006077CE"/>
    <w:rsid w:val="00607F72"/>
    <w:rsid w:val="00613616"/>
    <w:rsid w:val="00617B3D"/>
    <w:rsid w:val="00617F94"/>
    <w:rsid w:val="00631CC9"/>
    <w:rsid w:val="006356B0"/>
    <w:rsid w:val="00635D26"/>
    <w:rsid w:val="0064007B"/>
    <w:rsid w:val="00641919"/>
    <w:rsid w:val="0064340C"/>
    <w:rsid w:val="00643BE3"/>
    <w:rsid w:val="00643F45"/>
    <w:rsid w:val="0064405F"/>
    <w:rsid w:val="00646A0E"/>
    <w:rsid w:val="00646B30"/>
    <w:rsid w:val="0065273D"/>
    <w:rsid w:val="0065274F"/>
    <w:rsid w:val="00653864"/>
    <w:rsid w:val="00653C79"/>
    <w:rsid w:val="00655AD4"/>
    <w:rsid w:val="00656E2C"/>
    <w:rsid w:val="00660183"/>
    <w:rsid w:val="00663904"/>
    <w:rsid w:val="00667A02"/>
    <w:rsid w:val="00670F65"/>
    <w:rsid w:val="00671110"/>
    <w:rsid w:val="00671630"/>
    <w:rsid w:val="006807AC"/>
    <w:rsid w:val="006836E5"/>
    <w:rsid w:val="00683D4F"/>
    <w:rsid w:val="00690F09"/>
    <w:rsid w:val="006914F1"/>
    <w:rsid w:val="00691B7C"/>
    <w:rsid w:val="006A228E"/>
    <w:rsid w:val="006A2CE2"/>
    <w:rsid w:val="006A5341"/>
    <w:rsid w:val="006B0193"/>
    <w:rsid w:val="006B547E"/>
    <w:rsid w:val="006C29FB"/>
    <w:rsid w:val="006C3F7A"/>
    <w:rsid w:val="006C52AB"/>
    <w:rsid w:val="006C7D66"/>
    <w:rsid w:val="006D1F21"/>
    <w:rsid w:val="006D252C"/>
    <w:rsid w:val="006D7632"/>
    <w:rsid w:val="006E07E8"/>
    <w:rsid w:val="006E0B91"/>
    <w:rsid w:val="006E30C8"/>
    <w:rsid w:val="006F34A8"/>
    <w:rsid w:val="006F366E"/>
    <w:rsid w:val="006F6664"/>
    <w:rsid w:val="00713A0F"/>
    <w:rsid w:val="00717350"/>
    <w:rsid w:val="00722D13"/>
    <w:rsid w:val="00722F5A"/>
    <w:rsid w:val="007235AD"/>
    <w:rsid w:val="00725D95"/>
    <w:rsid w:val="00727281"/>
    <w:rsid w:val="00727E1E"/>
    <w:rsid w:val="00732A2B"/>
    <w:rsid w:val="00735BF1"/>
    <w:rsid w:val="007407E8"/>
    <w:rsid w:val="00741D54"/>
    <w:rsid w:val="007437BF"/>
    <w:rsid w:val="00743C0A"/>
    <w:rsid w:val="00745EBC"/>
    <w:rsid w:val="007475B9"/>
    <w:rsid w:val="00747C61"/>
    <w:rsid w:val="007505D2"/>
    <w:rsid w:val="00750D61"/>
    <w:rsid w:val="00751B49"/>
    <w:rsid w:val="00753CDE"/>
    <w:rsid w:val="00755D03"/>
    <w:rsid w:val="0075625A"/>
    <w:rsid w:val="00760A9D"/>
    <w:rsid w:val="007760AB"/>
    <w:rsid w:val="00777B11"/>
    <w:rsid w:val="007800B8"/>
    <w:rsid w:val="00781BA2"/>
    <w:rsid w:val="00783692"/>
    <w:rsid w:val="00786F8F"/>
    <w:rsid w:val="00787CB7"/>
    <w:rsid w:val="007A3908"/>
    <w:rsid w:val="007A78C0"/>
    <w:rsid w:val="007B0994"/>
    <w:rsid w:val="007B27A1"/>
    <w:rsid w:val="007B3E4B"/>
    <w:rsid w:val="007B4257"/>
    <w:rsid w:val="007B4D34"/>
    <w:rsid w:val="007C0DB0"/>
    <w:rsid w:val="007C3646"/>
    <w:rsid w:val="007C4573"/>
    <w:rsid w:val="007D0264"/>
    <w:rsid w:val="007D5B01"/>
    <w:rsid w:val="007D6930"/>
    <w:rsid w:val="007D779E"/>
    <w:rsid w:val="007E2FA0"/>
    <w:rsid w:val="007E30D2"/>
    <w:rsid w:val="007E33C9"/>
    <w:rsid w:val="007E512D"/>
    <w:rsid w:val="007E611F"/>
    <w:rsid w:val="007E6F7E"/>
    <w:rsid w:val="007F15AB"/>
    <w:rsid w:val="007F3144"/>
    <w:rsid w:val="007F317C"/>
    <w:rsid w:val="007F4587"/>
    <w:rsid w:val="008001BB"/>
    <w:rsid w:val="00801FFB"/>
    <w:rsid w:val="00802C59"/>
    <w:rsid w:val="0080675A"/>
    <w:rsid w:val="00807536"/>
    <w:rsid w:val="00811F79"/>
    <w:rsid w:val="008248CC"/>
    <w:rsid w:val="00825CA6"/>
    <w:rsid w:val="00831EC9"/>
    <w:rsid w:val="00837363"/>
    <w:rsid w:val="008400B9"/>
    <w:rsid w:val="00843995"/>
    <w:rsid w:val="00844E6A"/>
    <w:rsid w:val="008504DD"/>
    <w:rsid w:val="00853E6E"/>
    <w:rsid w:val="00854D70"/>
    <w:rsid w:val="00855717"/>
    <w:rsid w:val="008572D5"/>
    <w:rsid w:val="00857A0F"/>
    <w:rsid w:val="0086230C"/>
    <w:rsid w:val="008630FF"/>
    <w:rsid w:val="0086557D"/>
    <w:rsid w:val="00866008"/>
    <w:rsid w:val="00866E18"/>
    <w:rsid w:val="00866E6C"/>
    <w:rsid w:val="00871200"/>
    <w:rsid w:val="008712D5"/>
    <w:rsid w:val="0087155B"/>
    <w:rsid w:val="0087669C"/>
    <w:rsid w:val="008777C0"/>
    <w:rsid w:val="00882D4E"/>
    <w:rsid w:val="00882F3B"/>
    <w:rsid w:val="008833B1"/>
    <w:rsid w:val="0088686F"/>
    <w:rsid w:val="008907B9"/>
    <w:rsid w:val="008926D8"/>
    <w:rsid w:val="00896835"/>
    <w:rsid w:val="00896BF7"/>
    <w:rsid w:val="00896C99"/>
    <w:rsid w:val="00897D3B"/>
    <w:rsid w:val="008A4C2D"/>
    <w:rsid w:val="008A6258"/>
    <w:rsid w:val="008B1704"/>
    <w:rsid w:val="008B2518"/>
    <w:rsid w:val="008B2698"/>
    <w:rsid w:val="008B483F"/>
    <w:rsid w:val="008B5321"/>
    <w:rsid w:val="008B6C86"/>
    <w:rsid w:val="008B7A60"/>
    <w:rsid w:val="008B7FA4"/>
    <w:rsid w:val="008C1B59"/>
    <w:rsid w:val="008C2C9D"/>
    <w:rsid w:val="008C3A9B"/>
    <w:rsid w:val="008C7E0B"/>
    <w:rsid w:val="008D44F4"/>
    <w:rsid w:val="008D52B8"/>
    <w:rsid w:val="008D52E9"/>
    <w:rsid w:val="008E1A7A"/>
    <w:rsid w:val="008E2EF8"/>
    <w:rsid w:val="008E319B"/>
    <w:rsid w:val="008E3D39"/>
    <w:rsid w:val="008E7107"/>
    <w:rsid w:val="008E7246"/>
    <w:rsid w:val="008F17A9"/>
    <w:rsid w:val="008F1F7D"/>
    <w:rsid w:val="008F2F71"/>
    <w:rsid w:val="008F3FFE"/>
    <w:rsid w:val="009056BE"/>
    <w:rsid w:val="0090586F"/>
    <w:rsid w:val="00906977"/>
    <w:rsid w:val="00910785"/>
    <w:rsid w:val="00912313"/>
    <w:rsid w:val="0091679A"/>
    <w:rsid w:val="00917D52"/>
    <w:rsid w:val="0092499F"/>
    <w:rsid w:val="009256E6"/>
    <w:rsid w:val="00926E67"/>
    <w:rsid w:val="00926EF5"/>
    <w:rsid w:val="00927142"/>
    <w:rsid w:val="0093189F"/>
    <w:rsid w:val="00932AA6"/>
    <w:rsid w:val="00940821"/>
    <w:rsid w:val="00941403"/>
    <w:rsid w:val="00941B74"/>
    <w:rsid w:val="00950DED"/>
    <w:rsid w:val="00955417"/>
    <w:rsid w:val="009575C9"/>
    <w:rsid w:val="00961BE2"/>
    <w:rsid w:val="00966A96"/>
    <w:rsid w:val="00970597"/>
    <w:rsid w:val="0097059F"/>
    <w:rsid w:val="00972257"/>
    <w:rsid w:val="00975265"/>
    <w:rsid w:val="009759AB"/>
    <w:rsid w:val="00981554"/>
    <w:rsid w:val="009834AD"/>
    <w:rsid w:val="009863B2"/>
    <w:rsid w:val="0098798E"/>
    <w:rsid w:val="00987AE7"/>
    <w:rsid w:val="00994075"/>
    <w:rsid w:val="009A21FC"/>
    <w:rsid w:val="009A2960"/>
    <w:rsid w:val="009A2F68"/>
    <w:rsid w:val="009A3F57"/>
    <w:rsid w:val="009A45A2"/>
    <w:rsid w:val="009A729C"/>
    <w:rsid w:val="009B5D66"/>
    <w:rsid w:val="009B7315"/>
    <w:rsid w:val="009C451B"/>
    <w:rsid w:val="009C69E2"/>
    <w:rsid w:val="009D1701"/>
    <w:rsid w:val="009D1A61"/>
    <w:rsid w:val="009D28D7"/>
    <w:rsid w:val="009D3EA4"/>
    <w:rsid w:val="009E1C76"/>
    <w:rsid w:val="009E2A2A"/>
    <w:rsid w:val="009E3F96"/>
    <w:rsid w:val="009F2860"/>
    <w:rsid w:val="009F4DA9"/>
    <w:rsid w:val="009F667D"/>
    <w:rsid w:val="009F70F9"/>
    <w:rsid w:val="00A009DC"/>
    <w:rsid w:val="00A01583"/>
    <w:rsid w:val="00A019AC"/>
    <w:rsid w:val="00A02913"/>
    <w:rsid w:val="00A05A11"/>
    <w:rsid w:val="00A1092E"/>
    <w:rsid w:val="00A11136"/>
    <w:rsid w:val="00A14680"/>
    <w:rsid w:val="00A1528A"/>
    <w:rsid w:val="00A20073"/>
    <w:rsid w:val="00A26394"/>
    <w:rsid w:val="00A26547"/>
    <w:rsid w:val="00A30F75"/>
    <w:rsid w:val="00A31AE7"/>
    <w:rsid w:val="00A33950"/>
    <w:rsid w:val="00A37D47"/>
    <w:rsid w:val="00A41C71"/>
    <w:rsid w:val="00A42DEE"/>
    <w:rsid w:val="00A433C4"/>
    <w:rsid w:val="00A47026"/>
    <w:rsid w:val="00A50519"/>
    <w:rsid w:val="00A51B38"/>
    <w:rsid w:val="00A5258F"/>
    <w:rsid w:val="00A52984"/>
    <w:rsid w:val="00A56E4A"/>
    <w:rsid w:val="00A61753"/>
    <w:rsid w:val="00A67CCE"/>
    <w:rsid w:val="00A708F7"/>
    <w:rsid w:val="00A71978"/>
    <w:rsid w:val="00A87FD5"/>
    <w:rsid w:val="00A91427"/>
    <w:rsid w:val="00A96578"/>
    <w:rsid w:val="00AA27B6"/>
    <w:rsid w:val="00AA3ED1"/>
    <w:rsid w:val="00AA476F"/>
    <w:rsid w:val="00AA6397"/>
    <w:rsid w:val="00AA6536"/>
    <w:rsid w:val="00AA6AD9"/>
    <w:rsid w:val="00AB1513"/>
    <w:rsid w:val="00AB2C01"/>
    <w:rsid w:val="00AB2C41"/>
    <w:rsid w:val="00AB7E0B"/>
    <w:rsid w:val="00AC07BE"/>
    <w:rsid w:val="00AC2C87"/>
    <w:rsid w:val="00AD047C"/>
    <w:rsid w:val="00AD06DA"/>
    <w:rsid w:val="00AD1875"/>
    <w:rsid w:val="00AD2DBC"/>
    <w:rsid w:val="00AD3B49"/>
    <w:rsid w:val="00AD4355"/>
    <w:rsid w:val="00AD594D"/>
    <w:rsid w:val="00AD7ECF"/>
    <w:rsid w:val="00AE11FE"/>
    <w:rsid w:val="00AE35B9"/>
    <w:rsid w:val="00AE4D29"/>
    <w:rsid w:val="00AE559C"/>
    <w:rsid w:val="00AE5970"/>
    <w:rsid w:val="00AE5F48"/>
    <w:rsid w:val="00AE7900"/>
    <w:rsid w:val="00AF17A6"/>
    <w:rsid w:val="00AF4513"/>
    <w:rsid w:val="00AF7277"/>
    <w:rsid w:val="00B0218E"/>
    <w:rsid w:val="00B038CA"/>
    <w:rsid w:val="00B1151C"/>
    <w:rsid w:val="00B11CB4"/>
    <w:rsid w:val="00B1364F"/>
    <w:rsid w:val="00B1578F"/>
    <w:rsid w:val="00B1651D"/>
    <w:rsid w:val="00B17541"/>
    <w:rsid w:val="00B17C06"/>
    <w:rsid w:val="00B23754"/>
    <w:rsid w:val="00B26763"/>
    <w:rsid w:val="00B2735A"/>
    <w:rsid w:val="00B302DD"/>
    <w:rsid w:val="00B3046E"/>
    <w:rsid w:val="00B3158F"/>
    <w:rsid w:val="00B328D9"/>
    <w:rsid w:val="00B41B55"/>
    <w:rsid w:val="00B442C8"/>
    <w:rsid w:val="00B46CCF"/>
    <w:rsid w:val="00B46E06"/>
    <w:rsid w:val="00B472B2"/>
    <w:rsid w:val="00B47512"/>
    <w:rsid w:val="00B544E8"/>
    <w:rsid w:val="00B573EF"/>
    <w:rsid w:val="00B57D4D"/>
    <w:rsid w:val="00B60042"/>
    <w:rsid w:val="00B629AB"/>
    <w:rsid w:val="00B62ADC"/>
    <w:rsid w:val="00B64350"/>
    <w:rsid w:val="00B713A0"/>
    <w:rsid w:val="00B727CF"/>
    <w:rsid w:val="00B8051F"/>
    <w:rsid w:val="00B80672"/>
    <w:rsid w:val="00B82022"/>
    <w:rsid w:val="00B83E8D"/>
    <w:rsid w:val="00B91697"/>
    <w:rsid w:val="00B941A6"/>
    <w:rsid w:val="00B96B9E"/>
    <w:rsid w:val="00B97C22"/>
    <w:rsid w:val="00B97E7E"/>
    <w:rsid w:val="00BA4421"/>
    <w:rsid w:val="00BB0695"/>
    <w:rsid w:val="00BB119C"/>
    <w:rsid w:val="00BB1781"/>
    <w:rsid w:val="00BB1D4E"/>
    <w:rsid w:val="00BB79F9"/>
    <w:rsid w:val="00BD1890"/>
    <w:rsid w:val="00BD65F2"/>
    <w:rsid w:val="00BE1BC1"/>
    <w:rsid w:val="00BE23E2"/>
    <w:rsid w:val="00BE2449"/>
    <w:rsid w:val="00BE5E91"/>
    <w:rsid w:val="00BE6761"/>
    <w:rsid w:val="00BF38DE"/>
    <w:rsid w:val="00BF404B"/>
    <w:rsid w:val="00BF594B"/>
    <w:rsid w:val="00C11CC3"/>
    <w:rsid w:val="00C13D8B"/>
    <w:rsid w:val="00C15AB1"/>
    <w:rsid w:val="00C15C32"/>
    <w:rsid w:val="00C30CE5"/>
    <w:rsid w:val="00C30F06"/>
    <w:rsid w:val="00C31839"/>
    <w:rsid w:val="00C34C8B"/>
    <w:rsid w:val="00C35396"/>
    <w:rsid w:val="00C405D9"/>
    <w:rsid w:val="00C41AC2"/>
    <w:rsid w:val="00C41D9E"/>
    <w:rsid w:val="00C439A1"/>
    <w:rsid w:val="00C44C69"/>
    <w:rsid w:val="00C45292"/>
    <w:rsid w:val="00C46AB5"/>
    <w:rsid w:val="00C515CA"/>
    <w:rsid w:val="00C5282D"/>
    <w:rsid w:val="00C536A9"/>
    <w:rsid w:val="00C53969"/>
    <w:rsid w:val="00C5455F"/>
    <w:rsid w:val="00C54EAB"/>
    <w:rsid w:val="00C55FE3"/>
    <w:rsid w:val="00C6545F"/>
    <w:rsid w:val="00C671C3"/>
    <w:rsid w:val="00C703EB"/>
    <w:rsid w:val="00C705CA"/>
    <w:rsid w:val="00C71AB6"/>
    <w:rsid w:val="00C74C35"/>
    <w:rsid w:val="00C75923"/>
    <w:rsid w:val="00C76A42"/>
    <w:rsid w:val="00C774E1"/>
    <w:rsid w:val="00C829A2"/>
    <w:rsid w:val="00C8401E"/>
    <w:rsid w:val="00C93884"/>
    <w:rsid w:val="00CA1367"/>
    <w:rsid w:val="00CA160F"/>
    <w:rsid w:val="00CA2453"/>
    <w:rsid w:val="00CA3295"/>
    <w:rsid w:val="00CA57FD"/>
    <w:rsid w:val="00CB22AB"/>
    <w:rsid w:val="00CC52B6"/>
    <w:rsid w:val="00CC5BC5"/>
    <w:rsid w:val="00CC5D51"/>
    <w:rsid w:val="00CC6CD1"/>
    <w:rsid w:val="00CD5DF8"/>
    <w:rsid w:val="00CD6CBF"/>
    <w:rsid w:val="00CE1774"/>
    <w:rsid w:val="00CE17BA"/>
    <w:rsid w:val="00CE4A40"/>
    <w:rsid w:val="00CE639E"/>
    <w:rsid w:val="00CE6AC2"/>
    <w:rsid w:val="00CF06E1"/>
    <w:rsid w:val="00CF08B8"/>
    <w:rsid w:val="00CF3A81"/>
    <w:rsid w:val="00CF40E0"/>
    <w:rsid w:val="00CF5610"/>
    <w:rsid w:val="00CF67E1"/>
    <w:rsid w:val="00CF72A7"/>
    <w:rsid w:val="00CF74F7"/>
    <w:rsid w:val="00D066DA"/>
    <w:rsid w:val="00D07A91"/>
    <w:rsid w:val="00D10D55"/>
    <w:rsid w:val="00D12E6C"/>
    <w:rsid w:val="00D1461B"/>
    <w:rsid w:val="00D2040A"/>
    <w:rsid w:val="00D240DC"/>
    <w:rsid w:val="00D24DFE"/>
    <w:rsid w:val="00D30D84"/>
    <w:rsid w:val="00D31DCB"/>
    <w:rsid w:val="00D35480"/>
    <w:rsid w:val="00D414A7"/>
    <w:rsid w:val="00D423D7"/>
    <w:rsid w:val="00D43C6E"/>
    <w:rsid w:val="00D44471"/>
    <w:rsid w:val="00D522FE"/>
    <w:rsid w:val="00D572DA"/>
    <w:rsid w:val="00D62628"/>
    <w:rsid w:val="00D62E60"/>
    <w:rsid w:val="00D64038"/>
    <w:rsid w:val="00D71035"/>
    <w:rsid w:val="00D71C5A"/>
    <w:rsid w:val="00D72DCD"/>
    <w:rsid w:val="00D72FD7"/>
    <w:rsid w:val="00D7381B"/>
    <w:rsid w:val="00D752DD"/>
    <w:rsid w:val="00D75655"/>
    <w:rsid w:val="00D76D28"/>
    <w:rsid w:val="00D822B8"/>
    <w:rsid w:val="00D861EC"/>
    <w:rsid w:val="00D908FE"/>
    <w:rsid w:val="00D90E05"/>
    <w:rsid w:val="00D92DCF"/>
    <w:rsid w:val="00D9400B"/>
    <w:rsid w:val="00D9524E"/>
    <w:rsid w:val="00D95A6B"/>
    <w:rsid w:val="00D95DAB"/>
    <w:rsid w:val="00DA798F"/>
    <w:rsid w:val="00DB3164"/>
    <w:rsid w:val="00DB7B34"/>
    <w:rsid w:val="00DC002C"/>
    <w:rsid w:val="00DC1AB6"/>
    <w:rsid w:val="00DC24C5"/>
    <w:rsid w:val="00DC3703"/>
    <w:rsid w:val="00DC6DC0"/>
    <w:rsid w:val="00DC7CBB"/>
    <w:rsid w:val="00DD68AB"/>
    <w:rsid w:val="00DE3907"/>
    <w:rsid w:val="00DE55D7"/>
    <w:rsid w:val="00DE5773"/>
    <w:rsid w:val="00DE60B0"/>
    <w:rsid w:val="00DE6798"/>
    <w:rsid w:val="00DF671F"/>
    <w:rsid w:val="00DF7524"/>
    <w:rsid w:val="00DF7697"/>
    <w:rsid w:val="00E0147D"/>
    <w:rsid w:val="00E12C51"/>
    <w:rsid w:val="00E1384B"/>
    <w:rsid w:val="00E1510D"/>
    <w:rsid w:val="00E16703"/>
    <w:rsid w:val="00E178FA"/>
    <w:rsid w:val="00E20BCA"/>
    <w:rsid w:val="00E24C4A"/>
    <w:rsid w:val="00E30C65"/>
    <w:rsid w:val="00E41F85"/>
    <w:rsid w:val="00E421CF"/>
    <w:rsid w:val="00E463F6"/>
    <w:rsid w:val="00E51161"/>
    <w:rsid w:val="00E52666"/>
    <w:rsid w:val="00E54218"/>
    <w:rsid w:val="00E54352"/>
    <w:rsid w:val="00E64D58"/>
    <w:rsid w:val="00E66205"/>
    <w:rsid w:val="00E66B24"/>
    <w:rsid w:val="00E6724A"/>
    <w:rsid w:val="00E73A71"/>
    <w:rsid w:val="00E76848"/>
    <w:rsid w:val="00E82559"/>
    <w:rsid w:val="00E8323E"/>
    <w:rsid w:val="00E832A1"/>
    <w:rsid w:val="00E85390"/>
    <w:rsid w:val="00E87066"/>
    <w:rsid w:val="00E87C4E"/>
    <w:rsid w:val="00E87E43"/>
    <w:rsid w:val="00E900CE"/>
    <w:rsid w:val="00E90127"/>
    <w:rsid w:val="00E92EDC"/>
    <w:rsid w:val="00E9632E"/>
    <w:rsid w:val="00E97DBC"/>
    <w:rsid w:val="00EA2573"/>
    <w:rsid w:val="00EA5B59"/>
    <w:rsid w:val="00EA5F46"/>
    <w:rsid w:val="00EB02EE"/>
    <w:rsid w:val="00EB17B2"/>
    <w:rsid w:val="00EB3A88"/>
    <w:rsid w:val="00EB5087"/>
    <w:rsid w:val="00EC0089"/>
    <w:rsid w:val="00EC2C3C"/>
    <w:rsid w:val="00EC4BD0"/>
    <w:rsid w:val="00ED0C66"/>
    <w:rsid w:val="00ED3CBD"/>
    <w:rsid w:val="00ED4319"/>
    <w:rsid w:val="00ED5BC4"/>
    <w:rsid w:val="00ED5CDC"/>
    <w:rsid w:val="00ED6D00"/>
    <w:rsid w:val="00EE4FB9"/>
    <w:rsid w:val="00EE78B9"/>
    <w:rsid w:val="00EF0735"/>
    <w:rsid w:val="00EF0B07"/>
    <w:rsid w:val="00EF2ECB"/>
    <w:rsid w:val="00EF56B8"/>
    <w:rsid w:val="00EF6817"/>
    <w:rsid w:val="00EF78AB"/>
    <w:rsid w:val="00EF7AFB"/>
    <w:rsid w:val="00F0096A"/>
    <w:rsid w:val="00F016CB"/>
    <w:rsid w:val="00F03C80"/>
    <w:rsid w:val="00F03E73"/>
    <w:rsid w:val="00F072FB"/>
    <w:rsid w:val="00F07EEF"/>
    <w:rsid w:val="00F10322"/>
    <w:rsid w:val="00F10509"/>
    <w:rsid w:val="00F27185"/>
    <w:rsid w:val="00F2740E"/>
    <w:rsid w:val="00F30135"/>
    <w:rsid w:val="00F33704"/>
    <w:rsid w:val="00F3437A"/>
    <w:rsid w:val="00F37B05"/>
    <w:rsid w:val="00F505DA"/>
    <w:rsid w:val="00F51A5C"/>
    <w:rsid w:val="00F53427"/>
    <w:rsid w:val="00F535A5"/>
    <w:rsid w:val="00F55305"/>
    <w:rsid w:val="00F61E18"/>
    <w:rsid w:val="00F643F2"/>
    <w:rsid w:val="00F71C15"/>
    <w:rsid w:val="00F7415C"/>
    <w:rsid w:val="00F85642"/>
    <w:rsid w:val="00F8757F"/>
    <w:rsid w:val="00F87C42"/>
    <w:rsid w:val="00F90915"/>
    <w:rsid w:val="00F93E13"/>
    <w:rsid w:val="00FA08CC"/>
    <w:rsid w:val="00FA08FB"/>
    <w:rsid w:val="00FB0C50"/>
    <w:rsid w:val="00FB1704"/>
    <w:rsid w:val="00FB5D0A"/>
    <w:rsid w:val="00FB6C19"/>
    <w:rsid w:val="00FB7671"/>
    <w:rsid w:val="00FC0EC2"/>
    <w:rsid w:val="00FC3DB9"/>
    <w:rsid w:val="00FC42F3"/>
    <w:rsid w:val="00FC4886"/>
    <w:rsid w:val="00FD117C"/>
    <w:rsid w:val="00FD397C"/>
    <w:rsid w:val="00FD55A1"/>
    <w:rsid w:val="00FD7F9A"/>
    <w:rsid w:val="00FE2119"/>
    <w:rsid w:val="00FE4158"/>
    <w:rsid w:val="00FE7F03"/>
    <w:rsid w:val="00FF41C7"/>
    <w:rsid w:val="2B96D571"/>
    <w:rsid w:val="4EB0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57B221"/>
  <w15:docId w15:val="{C222C877-F56B-4E1D-9743-C5AB59E7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34AD"/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0D57CC"/>
    <w:pPr>
      <w:keepNext/>
      <w:jc w:val="center"/>
      <w:outlineLvl w:val="0"/>
    </w:pPr>
    <w:rPr>
      <w:i/>
      <w:iCs/>
      <w:sz w:val="22"/>
    </w:rPr>
  </w:style>
  <w:style w:type="paragraph" w:styleId="Heading2">
    <w:name w:val="heading 2"/>
    <w:basedOn w:val="Normal"/>
    <w:next w:val="Normal"/>
    <w:qFormat/>
    <w:rsid w:val="000D57CC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D57CC"/>
    <w:pPr>
      <w:keepNext/>
      <w:jc w:val="right"/>
      <w:outlineLvl w:val="2"/>
    </w:pPr>
  </w:style>
  <w:style w:type="paragraph" w:styleId="Heading4">
    <w:name w:val="heading 4"/>
    <w:basedOn w:val="Normal"/>
    <w:next w:val="Normal"/>
    <w:qFormat/>
    <w:rsid w:val="000D57CC"/>
    <w:pPr>
      <w:keepNext/>
      <w:outlineLvl w:val="3"/>
    </w:pPr>
    <w:rPr>
      <w:sz w:val="40"/>
      <w:vertAlign w:val="superscript"/>
    </w:rPr>
  </w:style>
  <w:style w:type="paragraph" w:styleId="Heading5">
    <w:name w:val="heading 5"/>
    <w:basedOn w:val="Normal"/>
    <w:next w:val="Normal"/>
    <w:qFormat/>
    <w:rsid w:val="000D57CC"/>
    <w:pPr>
      <w:keepNext/>
      <w:jc w:val="center"/>
      <w:outlineLvl w:val="4"/>
    </w:pPr>
    <w:rPr>
      <w:sz w:val="40"/>
      <w:vertAlign w:val="superscript"/>
    </w:rPr>
  </w:style>
  <w:style w:type="paragraph" w:styleId="Heading6">
    <w:name w:val="heading 6"/>
    <w:basedOn w:val="Normal"/>
    <w:next w:val="Normal"/>
    <w:qFormat/>
    <w:rsid w:val="000D57CC"/>
    <w:pPr>
      <w:keepNext/>
      <w:jc w:val="center"/>
      <w:outlineLvl w:val="5"/>
    </w:pPr>
    <w:rPr>
      <w:b/>
      <w:sz w:val="28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0D57CC"/>
    <w:pPr>
      <w:ind w:left="720" w:hanging="720"/>
    </w:pPr>
    <w:rPr>
      <w:bCs/>
    </w:rPr>
  </w:style>
  <w:style w:type="paragraph" w:styleId="Header">
    <w:name w:val="header"/>
    <w:basedOn w:val="Normal"/>
    <w:rsid w:val="000D57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D57C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71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AE11FE"/>
    <w:rPr>
      <w:sz w:val="16"/>
      <w:szCs w:val="16"/>
    </w:rPr>
  </w:style>
  <w:style w:type="paragraph" w:styleId="CommentText">
    <w:name w:val="annotation text"/>
    <w:basedOn w:val="Normal"/>
    <w:semiHidden/>
    <w:rsid w:val="00AE11FE"/>
    <w:rPr>
      <w:sz w:val="20"/>
    </w:rPr>
  </w:style>
  <w:style w:type="paragraph" w:styleId="CommentSubject">
    <w:name w:val="annotation subject"/>
    <w:basedOn w:val="CommentText"/>
    <w:next w:val="CommentText"/>
    <w:semiHidden/>
    <w:rsid w:val="00AE11FE"/>
    <w:rPr>
      <w:b/>
      <w:bCs/>
    </w:rPr>
  </w:style>
  <w:style w:type="paragraph" w:styleId="BalloonText">
    <w:name w:val="Balloon Text"/>
    <w:basedOn w:val="Normal"/>
    <w:semiHidden/>
    <w:rsid w:val="00AE11FE"/>
    <w:rPr>
      <w:rFonts w:ascii="Tahoma" w:hAnsi="Tahoma" w:cs="Tahoma"/>
      <w:sz w:val="16"/>
      <w:szCs w:val="16"/>
    </w:rPr>
  </w:style>
  <w:style w:type="character" w:styleId="Hyperlink">
    <w:name w:val="Hyperlink"/>
    <w:rsid w:val="005D0EB6"/>
    <w:rPr>
      <w:color w:val="0000FF"/>
      <w:u w:val="single"/>
    </w:rPr>
  </w:style>
  <w:style w:type="character" w:styleId="FollowedHyperlink">
    <w:name w:val="FollowedHyperlink"/>
    <w:rsid w:val="00691B7C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9759AB"/>
    <w:pPr>
      <w:spacing w:before="100" w:beforeAutospacing="1" w:after="100" w:afterAutospacing="1"/>
    </w:pPr>
    <w:rPr>
      <w:color w:val="000000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13D8B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ED5CDC"/>
    <w:rPr>
      <w:sz w:val="24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F4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jeanette.sim@u.nus.edu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jpeg"/><Relationship Id="rId32" Type="http://schemas.openxmlformats.org/officeDocument/2006/relationships/image" Target="media/image21.pn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pefokhl\Local%20Settings\Temporary%20Internet%20Files\OLK6C\Purchase%20Requisition%20Form%20200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716784-C1EB-4FCE-BC0E-DD134E6BA0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1AA8F-EAB0-4141-B6AB-6B378185C5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A34D77-0277-4AAD-904F-805A5E80A5A5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customXml/itemProps4.xml><?xml version="1.0" encoding="utf-8"?>
<ds:datastoreItem xmlns:ds="http://schemas.openxmlformats.org/officeDocument/2006/customXml" ds:itemID="{28AAFB7C-86F2-4F1A-8880-991247777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48318-0a7b-4d65-bc43-907c956e523a"/>
    <ds:schemaRef ds:uri="c9422598-6492-471d-9d1f-9c77f43a9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Purchase Requisition Form 2007.dot</Template>
  <TotalTime>2717</TotalTime>
  <Pages>10</Pages>
  <Words>365</Words>
  <Characters>2085</Characters>
  <Application>Microsoft Office Word</Application>
  <DocSecurity>0</DocSecurity>
  <Lines>17</Lines>
  <Paragraphs>4</Paragraphs>
  <ScaleCrop>false</ScaleCrop>
  <Company>NUS</Company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SINGAPORE</dc:title>
  <dc:creator>mpefokhl</dc:creator>
  <cp:lastModifiedBy>Jeanette Sim</cp:lastModifiedBy>
  <cp:revision>112</cp:revision>
  <cp:lastPrinted>2026-02-11T06:42:00Z</cp:lastPrinted>
  <dcterms:created xsi:type="dcterms:W3CDTF">2023-08-23T03:15:00Z</dcterms:created>
  <dcterms:modified xsi:type="dcterms:W3CDTF">2026-02-25T03:06:00Z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