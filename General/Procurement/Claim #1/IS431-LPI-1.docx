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6660"/>
      </w:tblGrid>
      <w:tr w:rsidR="00CF5610" w:rsidRPr="0026706A" w14:paraId="1A53316D" w14:textId="77777777" w:rsidTr="0026706A">
        <w:trPr>
          <w:trHeight w:val="95"/>
        </w:trPr>
        <w:tc>
          <w:tcPr>
            <w:tcW w:w="6660" w:type="dxa"/>
            <w:vAlign w:val="center"/>
          </w:tcPr>
          <w:p w14:paraId="2AD3CC59" w14:textId="77777777" w:rsidR="00CF5610" w:rsidRPr="0026706A" w:rsidRDefault="00ED3CBD" w:rsidP="00531EC9">
            <w:pPr>
              <w:rPr>
                <w:rFonts w:ascii="Verdana" w:hAnsi="Verdana" w:cs="Arial"/>
                <w:bCs/>
                <w:iCs/>
                <w:sz w:val="22"/>
                <w:szCs w:val="4"/>
              </w:rPr>
            </w:pPr>
            <w:r w:rsidRPr="0026706A">
              <w:rPr>
                <w:rFonts w:ascii="Verdana" w:hAnsi="Verdana" w:cs="Arial"/>
                <w:bCs/>
                <w:iCs/>
                <w:sz w:val="22"/>
              </w:rPr>
              <w:t>Engineer</w:t>
            </w:r>
            <w:r w:rsidR="00B038CA" w:rsidRPr="0026706A">
              <w:rPr>
                <w:rFonts w:ascii="Verdana" w:hAnsi="Verdana" w:cs="Arial"/>
                <w:bCs/>
                <w:iCs/>
                <w:sz w:val="22"/>
              </w:rPr>
              <w:t>ing Design and Innovation Centre</w:t>
            </w:r>
            <w:r w:rsidRPr="0026706A">
              <w:rPr>
                <w:rFonts w:ascii="Verdana" w:hAnsi="Verdana" w:cs="Arial"/>
                <w:bCs/>
                <w:iCs/>
                <w:sz w:val="22"/>
              </w:rPr>
              <w:t xml:space="preserve"> (EDIC)</w:t>
            </w:r>
          </w:p>
        </w:tc>
      </w:tr>
      <w:tr w:rsidR="00CF5610" w:rsidRPr="0026706A" w14:paraId="2C284013" w14:textId="77777777" w:rsidTr="0026706A">
        <w:trPr>
          <w:trHeight w:val="122"/>
        </w:trPr>
        <w:tc>
          <w:tcPr>
            <w:tcW w:w="6660" w:type="dxa"/>
            <w:vAlign w:val="center"/>
          </w:tcPr>
          <w:p w14:paraId="049BD3D4" w14:textId="77777777" w:rsidR="0026706A" w:rsidRPr="0026706A" w:rsidRDefault="0026706A" w:rsidP="00ED6D00">
            <w:pPr>
              <w:rPr>
                <w:rFonts w:ascii="Verdana" w:hAnsi="Verdana" w:cs="Arial"/>
                <w:b/>
                <w:bCs/>
                <w:iCs/>
                <w:szCs w:val="16"/>
              </w:rPr>
            </w:pPr>
          </w:p>
          <w:p w14:paraId="691A2C74" w14:textId="77777777" w:rsidR="0064405F" w:rsidRPr="0026706A" w:rsidRDefault="00ED6D00" w:rsidP="00ED6D00">
            <w:pPr>
              <w:rPr>
                <w:rFonts w:ascii="Verdana" w:hAnsi="Verdana" w:cs="Arial"/>
                <w:b/>
                <w:bCs/>
                <w:iCs/>
                <w:szCs w:val="22"/>
              </w:rPr>
            </w:pP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List of 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>Purchase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>d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 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Items (LPI) 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>Form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 </w:t>
            </w:r>
          </w:p>
        </w:tc>
      </w:tr>
      <w:tr w:rsidR="0026706A" w:rsidRPr="0026706A" w14:paraId="63B67C23" w14:textId="77777777" w:rsidTr="0026706A">
        <w:trPr>
          <w:trHeight w:val="122"/>
        </w:trPr>
        <w:tc>
          <w:tcPr>
            <w:tcW w:w="6660" w:type="dxa"/>
            <w:vAlign w:val="center"/>
          </w:tcPr>
          <w:p w14:paraId="1F2EDBE4" w14:textId="57515602" w:rsidR="0026706A" w:rsidRPr="0026706A" w:rsidRDefault="0026706A" w:rsidP="003373C6">
            <w:pPr>
              <w:spacing w:before="120"/>
              <w:rPr>
                <w:rFonts w:ascii="Verdana" w:hAnsi="Verdana" w:cs="Arial"/>
                <w:b/>
                <w:bCs/>
                <w:iCs/>
                <w:sz w:val="18"/>
                <w:szCs w:val="16"/>
              </w:rPr>
            </w:pPr>
            <w:r w:rsidRPr="0026706A">
              <w:rPr>
                <w:rFonts w:ascii="Verdana" w:hAnsi="Verdana" w:cs="Arial"/>
                <w:b/>
                <w:bCs/>
                <w:iCs/>
                <w:sz w:val="18"/>
                <w:szCs w:val="16"/>
              </w:rPr>
              <w:t>For Student Project Purchase Only</w:t>
            </w:r>
          </w:p>
        </w:tc>
      </w:tr>
    </w:tbl>
    <w:p w14:paraId="6AC54166" w14:textId="77777777" w:rsidR="00390A9F" w:rsidRPr="00B91697" w:rsidRDefault="000A704B">
      <w:pPr>
        <w:rPr>
          <w:bCs/>
          <w:iCs/>
          <w:sz w:val="4"/>
          <w:szCs w:val="4"/>
        </w:rPr>
      </w:pPr>
      <w:r>
        <w:rPr>
          <w:rFonts w:ascii="Verdana" w:hAnsi="Verdana" w:cs="Arial"/>
          <w:bCs/>
          <w:iCs/>
          <w:noProof/>
          <w:sz w:val="20"/>
          <w:lang w:val="en-US"/>
        </w:rPr>
        <w:drawing>
          <wp:anchor distT="0" distB="0" distL="114300" distR="114300" simplePos="0" relativeHeight="251658240" behindDoc="0" locked="0" layoutInCell="1" allowOverlap="0" wp14:anchorId="4AF2AF7F" wp14:editId="5B437B1E">
            <wp:simplePos x="0" y="0"/>
            <wp:positionH relativeFrom="margin">
              <wp:posOffset>5504815</wp:posOffset>
            </wp:positionH>
            <wp:positionV relativeFrom="margin">
              <wp:posOffset>0</wp:posOffset>
            </wp:positionV>
            <wp:extent cx="1200150" cy="542925"/>
            <wp:effectExtent l="0" t="0" r="0" b="0"/>
            <wp:wrapNone/>
            <wp:docPr id="2" name="Picture 6" descr="nus_logo_black_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us_logo_black_4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ADB78" w14:textId="77777777" w:rsidR="006C29FB" w:rsidRDefault="006C29FB" w:rsidP="00DE60B0">
      <w:pPr>
        <w:jc w:val="center"/>
        <w:rPr>
          <w:rFonts w:ascii="Verdana" w:hAnsi="Verdana"/>
          <w:b/>
          <w:bCs/>
          <w:iCs/>
          <w:sz w:val="8"/>
          <w:szCs w:val="8"/>
          <w:u w:val="single"/>
        </w:rPr>
      </w:pPr>
    </w:p>
    <w:tbl>
      <w:tblPr>
        <w:tblW w:w="110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8"/>
        <w:gridCol w:w="4364"/>
        <w:gridCol w:w="2198"/>
        <w:gridCol w:w="2790"/>
      </w:tblGrid>
      <w:tr w:rsidR="00F85642" w:rsidRPr="0026706A" w14:paraId="0D62CCF3" w14:textId="77777777" w:rsidTr="00C30F06">
        <w:trPr>
          <w:trHeight w:val="576"/>
        </w:trPr>
        <w:tc>
          <w:tcPr>
            <w:tcW w:w="1718" w:type="dxa"/>
            <w:vAlign w:val="center"/>
          </w:tcPr>
          <w:p w14:paraId="1A725659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Name of Requestor:</w:t>
            </w:r>
          </w:p>
        </w:tc>
        <w:tc>
          <w:tcPr>
            <w:tcW w:w="4364" w:type="dxa"/>
            <w:vAlign w:val="center"/>
          </w:tcPr>
          <w:p w14:paraId="2F676050" w14:textId="67C33B9F" w:rsidR="00B2735A" w:rsidRPr="0026706A" w:rsidRDefault="00BF38DE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Sim Yu</w:t>
            </w:r>
            <w:r w:rsidR="005764EB">
              <w:rPr>
                <w:rFonts w:ascii="Verdana" w:hAnsi="Verdana"/>
                <w:b/>
                <w:bCs/>
                <w:iCs/>
                <w:sz w:val="20"/>
                <w:szCs w:val="16"/>
              </w:rPr>
              <w:t>,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Jeanette</w:t>
            </w:r>
          </w:p>
        </w:tc>
        <w:tc>
          <w:tcPr>
            <w:tcW w:w="2198" w:type="dxa"/>
            <w:vAlign w:val="center"/>
          </w:tcPr>
          <w:p w14:paraId="2BE69795" w14:textId="77777777" w:rsidR="00B2735A" w:rsidRPr="0026706A" w:rsidRDefault="00121F66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Matric</w:t>
            </w:r>
            <w:r w:rsidR="00B2735A"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Number:</w:t>
            </w:r>
          </w:p>
        </w:tc>
        <w:tc>
          <w:tcPr>
            <w:tcW w:w="2790" w:type="dxa"/>
            <w:vAlign w:val="center"/>
          </w:tcPr>
          <w:p w14:paraId="485203A6" w14:textId="54479363" w:rsidR="00B2735A" w:rsidRPr="0026706A" w:rsidRDefault="00BF38DE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A0254736X</w:t>
            </w:r>
          </w:p>
        </w:tc>
      </w:tr>
      <w:tr w:rsidR="00F85642" w:rsidRPr="0026706A" w14:paraId="09361D80" w14:textId="77777777" w:rsidTr="00C30F06">
        <w:trPr>
          <w:trHeight w:val="576"/>
        </w:trPr>
        <w:tc>
          <w:tcPr>
            <w:tcW w:w="1718" w:type="dxa"/>
            <w:vAlign w:val="center"/>
          </w:tcPr>
          <w:p w14:paraId="225D515C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Email Address:</w:t>
            </w:r>
          </w:p>
        </w:tc>
        <w:tc>
          <w:tcPr>
            <w:tcW w:w="4364" w:type="dxa"/>
            <w:vAlign w:val="center"/>
          </w:tcPr>
          <w:p w14:paraId="7106EA0B" w14:textId="591B979D" w:rsidR="00BF38DE" w:rsidRPr="0026706A" w:rsidRDefault="00BF38DE" w:rsidP="00BF38DE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hyperlink r:id="rId12" w:history="1">
              <w:r w:rsidRPr="00223B9E">
                <w:rPr>
                  <w:rStyle w:val="Hyperlink"/>
                  <w:rFonts w:ascii="Verdana" w:hAnsi="Verdana"/>
                  <w:b/>
                  <w:bCs/>
                  <w:iCs/>
                  <w:sz w:val="20"/>
                  <w:szCs w:val="16"/>
                </w:rPr>
                <w:t>jeanette.sim@u.nus.edu</w:t>
              </w:r>
            </w:hyperlink>
          </w:p>
        </w:tc>
        <w:tc>
          <w:tcPr>
            <w:tcW w:w="2198" w:type="dxa"/>
            <w:vAlign w:val="center"/>
          </w:tcPr>
          <w:p w14:paraId="314DADF8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Contact Number:</w:t>
            </w:r>
          </w:p>
        </w:tc>
        <w:tc>
          <w:tcPr>
            <w:tcW w:w="2790" w:type="dxa"/>
            <w:vAlign w:val="center"/>
          </w:tcPr>
          <w:p w14:paraId="0C17D43F" w14:textId="55C71FFD" w:rsidR="00B2735A" w:rsidRPr="0026706A" w:rsidRDefault="00BF38DE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80900677</w:t>
            </w:r>
          </w:p>
        </w:tc>
      </w:tr>
      <w:tr w:rsidR="0026706A" w:rsidRPr="0026706A" w14:paraId="346DB9AB" w14:textId="77777777" w:rsidTr="00C30F06">
        <w:trPr>
          <w:trHeight w:val="1152"/>
        </w:trPr>
        <w:tc>
          <w:tcPr>
            <w:tcW w:w="1718" w:type="dxa"/>
            <w:vAlign w:val="center"/>
          </w:tcPr>
          <w:p w14:paraId="7C167C35" w14:textId="77777777" w:rsidR="0026706A" w:rsidRPr="0026706A" w:rsidRDefault="0026706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Name of Group Members:</w:t>
            </w:r>
          </w:p>
        </w:tc>
        <w:tc>
          <w:tcPr>
            <w:tcW w:w="4364" w:type="dxa"/>
            <w:vAlign w:val="center"/>
          </w:tcPr>
          <w:p w14:paraId="35BB5192" w14:textId="77777777" w:rsidR="0026706A" w:rsidRDefault="00CF40E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Muhammad Zakir Haziq</w:t>
            </w:r>
          </w:p>
          <w:p w14:paraId="3E076644" w14:textId="47000B6D" w:rsidR="00CF40E0" w:rsidRPr="005764EB" w:rsidRDefault="005764EB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</w:pPr>
            <w:r w:rsidRPr="005764EB"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  <w:t xml:space="preserve">Ng Jun Hao, 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  <w:t>Elgin</w:t>
            </w:r>
          </w:p>
          <w:p w14:paraId="1FCA3000" w14:textId="4FA7A603" w:rsidR="00CF40E0" w:rsidRPr="005764EB" w:rsidRDefault="00CF40E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</w:pPr>
            <w:r w:rsidRPr="005764EB"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  <w:t xml:space="preserve">Muthukumaran </w:t>
            </w:r>
            <w:proofErr w:type="spellStart"/>
            <w:r w:rsidRPr="005764EB"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  <w:t>Yogeeswaran</w:t>
            </w:r>
            <w:proofErr w:type="spellEnd"/>
          </w:p>
          <w:p w14:paraId="05A7ECC0" w14:textId="3F52053F" w:rsidR="00CF40E0" w:rsidRPr="005764EB" w:rsidRDefault="00CF40E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</w:pPr>
          </w:p>
        </w:tc>
        <w:tc>
          <w:tcPr>
            <w:tcW w:w="2198" w:type="dxa"/>
            <w:vAlign w:val="center"/>
          </w:tcPr>
          <w:p w14:paraId="16324005" w14:textId="36703AE4" w:rsidR="0026706A" w:rsidRPr="0026706A" w:rsidRDefault="00F10322" w:rsidP="00AA6397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Course</w:t>
            </w:r>
            <w:r w:rsidR="0026706A"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Code:</w:t>
            </w:r>
          </w:p>
        </w:tc>
        <w:tc>
          <w:tcPr>
            <w:tcW w:w="2790" w:type="dxa"/>
            <w:vAlign w:val="center"/>
          </w:tcPr>
          <w:p w14:paraId="20CEB11F" w14:textId="0948780D" w:rsidR="0026706A" w:rsidRPr="0026706A" w:rsidRDefault="0052247C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D423D7">
              <w:rPr>
                <w:rFonts w:ascii="Verdana" w:hAnsi="Verdana"/>
                <w:b/>
                <w:bCs/>
                <w:iCs/>
                <w:noProof/>
                <w:sz w:val="20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46D721E3" wp14:editId="1388E16F">
                      <wp:simplePos x="0" y="0"/>
                      <wp:positionH relativeFrom="column">
                        <wp:posOffset>-113030</wp:posOffset>
                      </wp:positionH>
                      <wp:positionV relativeFrom="paragraph">
                        <wp:posOffset>-3810</wp:posOffset>
                      </wp:positionV>
                      <wp:extent cx="1790700" cy="714375"/>
                      <wp:effectExtent l="0" t="0" r="0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0700" cy="7143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8FF758" w14:textId="08325689" w:rsidR="00D423D7" w:rsidRDefault="005764EB">
                                  <w:sdt>
                                    <w:sdtPr>
                                      <w:id w:val="-1169104064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EndPr/>
                                    <w:sdtContent>
                                      <w:r w:rsidR="002344F4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 w:rsidR="00D423D7">
                                    <w:t xml:space="preserve"> </w:t>
                                  </w:r>
                                  <w:r w:rsidR="007E611F">
                                    <w:t>CDE</w:t>
                                  </w:r>
                                  <w:r w:rsidR="00D423D7">
                                    <w:t>3301</w:t>
                                  </w:r>
                                </w:p>
                                <w:p w14:paraId="3E10BF6A" w14:textId="1E008991" w:rsidR="00D423D7" w:rsidRDefault="005764EB">
                                  <w:sdt>
                                    <w:sdtPr>
                                      <w:id w:val="1897859276"/>
                                      <w14:checkbox>
                                        <w14:checked w14:val="1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EndPr/>
                                    <w:sdtContent>
                                      <w:r w:rsidR="00C11CC3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☒</w:t>
                                      </w:r>
                                    </w:sdtContent>
                                  </w:sdt>
                                  <w:r w:rsidR="00D423D7">
                                    <w:t xml:space="preserve"> </w:t>
                                  </w:r>
                                  <w:r w:rsidR="009F2860">
                                    <w:t>CDE</w:t>
                                  </w:r>
                                  <w:r w:rsidR="00D423D7">
                                    <w:t>4301</w:t>
                                  </w:r>
                                  <w:r w:rsidR="000B6680">
                                    <w:t>/</w:t>
                                  </w:r>
                                  <w:r w:rsidR="009F2860">
                                    <w:t>CDE</w:t>
                                  </w:r>
                                  <w:r w:rsidR="000B6680">
                                    <w:t>4301A</w:t>
                                  </w:r>
                                </w:p>
                                <w:p w14:paraId="38527A3C" w14:textId="6D35B26F" w:rsidR="002344F4" w:rsidRDefault="005764EB" w:rsidP="002344F4">
                                  <w:sdt>
                                    <w:sdtPr>
                                      <w:id w:val="-952246968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EndPr/>
                                    <w:sdtContent>
                                      <w:r w:rsidR="002344F4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 w:rsidR="002344F4">
                                    <w:t xml:space="preserve"> </w:t>
                                  </w:r>
                                  <w:r w:rsidR="0052247C">
                                    <w:t xml:space="preserve">Others: </w:t>
                                  </w:r>
                                </w:p>
                                <w:p w14:paraId="277C967A" w14:textId="77777777" w:rsidR="002344F4" w:rsidRDefault="002344F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D721E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8.9pt;margin-top:-.3pt;width:141pt;height:56.2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" filled="f" stroked="f">
                      <v:textbox>
                        <w:txbxContent>
                          <w:p w14:paraId="508FF758" w14:textId="08325689" w:rsidR="00D423D7" w:rsidRDefault="005764EB">
                            <w:sdt>
                              <w:sdtPr>
                                <w:id w:val="-116910406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344F4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D423D7">
                              <w:t xml:space="preserve"> </w:t>
                            </w:r>
                            <w:r w:rsidR="007E611F">
                              <w:t>CDE</w:t>
                            </w:r>
                            <w:r w:rsidR="00D423D7">
                              <w:t>3301</w:t>
                            </w:r>
                          </w:p>
                          <w:p w14:paraId="3E10BF6A" w14:textId="1E008991" w:rsidR="00D423D7" w:rsidRDefault="005764EB">
                            <w:sdt>
                              <w:sdtPr>
                                <w:id w:val="1897859276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C11CC3">
                                  <w:rPr>
                                    <w:rFonts w:ascii="MS Gothic" w:eastAsia="MS Gothic" w:hAnsi="MS Gothic" w:hint="eastAsia"/>
                                  </w:rPr>
                                  <w:t>☒</w:t>
                                </w:r>
                              </w:sdtContent>
                            </w:sdt>
                            <w:r w:rsidR="00D423D7">
                              <w:t xml:space="preserve"> </w:t>
                            </w:r>
                            <w:r w:rsidR="009F2860">
                              <w:t>CDE</w:t>
                            </w:r>
                            <w:r w:rsidR="00D423D7">
                              <w:t>4301</w:t>
                            </w:r>
                            <w:r w:rsidR="000B6680">
                              <w:t>/</w:t>
                            </w:r>
                            <w:r w:rsidR="009F2860">
                              <w:t>CDE</w:t>
                            </w:r>
                            <w:r w:rsidR="000B6680">
                              <w:t>4301A</w:t>
                            </w:r>
                          </w:p>
                          <w:p w14:paraId="38527A3C" w14:textId="6D35B26F" w:rsidR="002344F4" w:rsidRDefault="005764EB" w:rsidP="002344F4">
                            <w:sdt>
                              <w:sdtPr>
                                <w:id w:val="-95224696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344F4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2344F4">
                              <w:t xml:space="preserve"> </w:t>
                            </w:r>
                            <w:r w:rsidR="0052247C">
                              <w:t xml:space="preserve">Others: </w:t>
                            </w:r>
                          </w:p>
                          <w:p w14:paraId="277C967A" w14:textId="77777777" w:rsidR="002344F4" w:rsidRDefault="002344F4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A6397" w:rsidRPr="0026706A" w14:paraId="3CCA5106" w14:textId="77777777" w:rsidTr="00C30F06">
        <w:trPr>
          <w:trHeight w:val="576"/>
        </w:trPr>
        <w:tc>
          <w:tcPr>
            <w:tcW w:w="1718" w:type="dxa"/>
            <w:vAlign w:val="center"/>
          </w:tcPr>
          <w:p w14:paraId="7078B2EE" w14:textId="2FDD6A40" w:rsidR="00AA6397" w:rsidRPr="0026706A" w:rsidRDefault="004005DD" w:rsidP="004005DD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Project </w:t>
            </w:r>
            <w:r w:rsidR="002344F4">
              <w:rPr>
                <w:rFonts w:ascii="Verdana" w:hAnsi="Verdana"/>
                <w:b/>
                <w:bCs/>
                <w:iCs/>
                <w:sz w:val="20"/>
                <w:szCs w:val="16"/>
              </w:rPr>
              <w:t>Title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:</w:t>
            </w:r>
          </w:p>
        </w:tc>
        <w:tc>
          <w:tcPr>
            <w:tcW w:w="4364" w:type="dxa"/>
            <w:vAlign w:val="center"/>
          </w:tcPr>
          <w:p w14:paraId="61753E2F" w14:textId="7FDD990D" w:rsidR="00AA6397" w:rsidRPr="0026706A" w:rsidRDefault="00CF40E0" w:rsidP="000E2CF1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BoxBunny</w:t>
            </w:r>
          </w:p>
        </w:tc>
        <w:tc>
          <w:tcPr>
            <w:tcW w:w="4988" w:type="dxa"/>
            <w:gridSpan w:val="2"/>
            <w:vAlign w:val="center"/>
          </w:tcPr>
          <w:p w14:paraId="69DF764D" w14:textId="57BDEB19" w:rsidR="00AA6397" w:rsidRPr="0026706A" w:rsidRDefault="00AA6397" w:rsidP="00AA6397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Project 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code (eg. EIM-</w:t>
            </w:r>
            <w:r w:rsidRPr="004005DD">
              <w:rPr>
                <w:rFonts w:ascii="Verdana" w:hAnsi="Verdana"/>
                <w:b/>
                <w:bCs/>
                <w:iCs/>
                <w:sz w:val="20"/>
                <w:szCs w:val="16"/>
              </w:rPr>
              <w:t>302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)</w:t>
            </w: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: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</w:t>
            </w:r>
            <w:r w:rsidR="00C11CC3">
              <w:rPr>
                <w:rFonts w:ascii="Verdana" w:hAnsi="Verdana"/>
                <w:b/>
                <w:bCs/>
                <w:iCs/>
                <w:sz w:val="20"/>
                <w:szCs w:val="16"/>
              </w:rPr>
              <w:t>IS-431</w:t>
            </w:r>
          </w:p>
        </w:tc>
      </w:tr>
    </w:tbl>
    <w:p w14:paraId="38931FFB" w14:textId="77777777" w:rsidR="009D1701" w:rsidRPr="0087669C" w:rsidRDefault="009D1701" w:rsidP="006836E5">
      <w:pPr>
        <w:rPr>
          <w:rFonts w:ascii="Verdana" w:hAnsi="Verdana"/>
          <w:bCs/>
          <w:iCs/>
          <w:sz w:val="6"/>
          <w:szCs w:val="6"/>
        </w:rPr>
      </w:pPr>
    </w:p>
    <w:p w14:paraId="7F3EC0FD" w14:textId="77777777" w:rsidR="00456910" w:rsidRPr="00501830" w:rsidRDefault="00456910" w:rsidP="00BB119C">
      <w:pPr>
        <w:rPr>
          <w:rFonts w:ascii="Verdana" w:hAnsi="Verdana"/>
          <w:sz w:val="6"/>
          <w:szCs w:val="6"/>
        </w:rPr>
      </w:pPr>
    </w:p>
    <w:tbl>
      <w:tblPr>
        <w:tblW w:w="110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626"/>
        <w:gridCol w:w="1068"/>
        <w:gridCol w:w="1726"/>
        <w:gridCol w:w="985"/>
        <w:gridCol w:w="1024"/>
        <w:gridCol w:w="992"/>
        <w:gridCol w:w="1276"/>
        <w:gridCol w:w="1303"/>
        <w:gridCol w:w="370"/>
        <w:gridCol w:w="440"/>
        <w:gridCol w:w="720"/>
      </w:tblGrid>
      <w:tr w:rsidR="008F17A9" w:rsidRPr="0026706A" w14:paraId="0579817F" w14:textId="77777777" w:rsidTr="4EB02C5E">
        <w:trPr>
          <w:trHeight w:hRule="exact" w:val="283"/>
        </w:trPr>
        <w:tc>
          <w:tcPr>
            <w:tcW w:w="11070" w:type="dxa"/>
            <w:gridSpan w:val="12"/>
            <w:shd w:val="clear" w:color="auto" w:fill="E0E0E0"/>
            <w:vAlign w:val="center"/>
          </w:tcPr>
          <w:p w14:paraId="257E9DD4" w14:textId="77777777" w:rsidR="008F17A9" w:rsidRPr="0026706A" w:rsidRDefault="008F17A9" w:rsidP="008F17A9">
            <w:pPr>
              <w:rPr>
                <w:rFonts w:ascii="Verdana" w:hAnsi="Verdana"/>
                <w:sz w:val="20"/>
                <w:szCs w:val="18"/>
              </w:rPr>
            </w:pPr>
            <w:r w:rsidRPr="0026706A">
              <w:rPr>
                <w:rFonts w:ascii="Verdana" w:hAnsi="Verdana"/>
                <w:b/>
                <w:sz w:val="20"/>
                <w:szCs w:val="18"/>
              </w:rPr>
              <w:t>Purchase Details</w:t>
            </w:r>
          </w:p>
        </w:tc>
      </w:tr>
      <w:tr w:rsidR="00C30F06" w:rsidRPr="00C30F06" w14:paraId="139ACDF1" w14:textId="77777777" w:rsidTr="005F0E49">
        <w:trPr>
          <w:trHeight w:val="390"/>
        </w:trPr>
        <w:tc>
          <w:tcPr>
            <w:tcW w:w="540" w:type="dxa"/>
            <w:vMerge w:val="restart"/>
            <w:vAlign w:val="center"/>
          </w:tcPr>
          <w:p w14:paraId="21699073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S/N</w:t>
            </w:r>
          </w:p>
        </w:tc>
        <w:tc>
          <w:tcPr>
            <w:tcW w:w="3420" w:type="dxa"/>
            <w:gridSpan w:val="3"/>
            <w:vMerge w:val="restart"/>
            <w:vAlign w:val="center"/>
          </w:tcPr>
          <w:p w14:paraId="69D73ECD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Description of Item(s)</w:t>
            </w:r>
          </w:p>
        </w:tc>
        <w:tc>
          <w:tcPr>
            <w:tcW w:w="2009" w:type="dxa"/>
            <w:gridSpan w:val="2"/>
            <w:vMerge w:val="restart"/>
            <w:vAlign w:val="center"/>
          </w:tcPr>
          <w:p w14:paraId="01913311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Company</w:t>
            </w:r>
          </w:p>
        </w:tc>
        <w:tc>
          <w:tcPr>
            <w:tcW w:w="992" w:type="dxa"/>
            <w:vMerge w:val="restart"/>
            <w:vAlign w:val="center"/>
          </w:tcPr>
          <w:p w14:paraId="3A60B891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Total amount</w:t>
            </w:r>
          </w:p>
        </w:tc>
        <w:tc>
          <w:tcPr>
            <w:tcW w:w="1276" w:type="dxa"/>
            <w:vMerge w:val="restart"/>
            <w:vAlign w:val="center"/>
          </w:tcPr>
          <w:p w14:paraId="2B955EA8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Invoice/ Receipt Number</w:t>
            </w:r>
          </w:p>
        </w:tc>
        <w:tc>
          <w:tcPr>
            <w:tcW w:w="1303" w:type="dxa"/>
            <w:vMerge w:val="restart"/>
            <w:vAlign w:val="center"/>
          </w:tcPr>
          <w:p w14:paraId="1C5D1904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Invoice/ Receipt Date</w:t>
            </w:r>
          </w:p>
        </w:tc>
        <w:tc>
          <w:tcPr>
            <w:tcW w:w="1530" w:type="dxa"/>
            <w:gridSpan w:val="3"/>
            <w:vAlign w:val="center"/>
          </w:tcPr>
          <w:p w14:paraId="3A957AF5" w14:textId="77777777" w:rsidR="00F0096A" w:rsidRPr="00C30F06" w:rsidRDefault="003173A8" w:rsidP="003173A8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>
              <w:rPr>
                <w:rFonts w:ascii="Verdana" w:hAnsi="Verdana"/>
                <w:b/>
                <w:i/>
                <w:sz w:val="14"/>
                <w:szCs w:val="16"/>
              </w:rPr>
              <w:t>Tick ONE</w:t>
            </w:r>
          </w:p>
        </w:tc>
      </w:tr>
      <w:tr w:rsidR="00C30F06" w:rsidRPr="00941403" w14:paraId="1C2B7F82" w14:textId="77777777" w:rsidTr="005F0E49">
        <w:trPr>
          <w:trHeight w:val="107"/>
        </w:trPr>
        <w:tc>
          <w:tcPr>
            <w:tcW w:w="540" w:type="dxa"/>
            <w:vMerge/>
            <w:vAlign w:val="center"/>
          </w:tcPr>
          <w:p w14:paraId="34DB4E39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Merge/>
            <w:vAlign w:val="center"/>
          </w:tcPr>
          <w:p w14:paraId="5C54B8F9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2009" w:type="dxa"/>
            <w:gridSpan w:val="2"/>
            <w:vMerge/>
            <w:vAlign w:val="center"/>
          </w:tcPr>
          <w:p w14:paraId="3949013F" w14:textId="77777777" w:rsidR="00F009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0C1B118" w14:textId="77777777" w:rsidR="00F009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14:paraId="61B3AC13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303" w:type="dxa"/>
            <w:vMerge/>
            <w:vAlign w:val="center"/>
          </w:tcPr>
          <w:p w14:paraId="44DD443F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778FFB93" w14:textId="77777777" w:rsidR="00F0096A" w:rsidRPr="00C30F06" w:rsidRDefault="00F0096A" w:rsidP="00F0096A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i/>
                <w:sz w:val="14"/>
                <w:szCs w:val="16"/>
              </w:rPr>
              <w:t>Claims</w:t>
            </w:r>
          </w:p>
        </w:tc>
        <w:tc>
          <w:tcPr>
            <w:tcW w:w="720" w:type="dxa"/>
            <w:vAlign w:val="center"/>
          </w:tcPr>
          <w:p w14:paraId="69B33CAC" w14:textId="77777777" w:rsidR="00F0096A" w:rsidRPr="00C30F06" w:rsidRDefault="00F0096A" w:rsidP="00F0096A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i/>
                <w:sz w:val="14"/>
                <w:szCs w:val="16"/>
              </w:rPr>
              <w:t>Credit terms</w:t>
            </w:r>
          </w:p>
        </w:tc>
      </w:tr>
      <w:tr w:rsidR="00C30F06" w:rsidRPr="00941403" w14:paraId="628764CC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4BC75CB7" w14:textId="57149257" w:rsidR="00AA6397" w:rsidRPr="00A51B38" w:rsidRDefault="2B96D571" w:rsidP="4EB02C5E">
            <w:pPr>
              <w:jc w:val="center"/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  <w:t>1</w:t>
            </w:r>
          </w:p>
        </w:tc>
        <w:tc>
          <w:tcPr>
            <w:tcW w:w="3420" w:type="dxa"/>
            <w:gridSpan w:val="3"/>
            <w:vAlign w:val="center"/>
          </w:tcPr>
          <w:p w14:paraId="3A3CC50D" w14:textId="0627BCA4" w:rsidR="00AA6397" w:rsidRPr="00A51B38" w:rsidRDefault="00467DF7" w:rsidP="00F0096A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 xml:space="preserve">4x </w:t>
            </w:r>
            <w:proofErr w:type="spellStart"/>
            <w:r w:rsidRPr="00A51B38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Damiao</w:t>
            </w:r>
            <w:proofErr w:type="spellEnd"/>
            <w:r w:rsidRPr="00A51B38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 xml:space="preserve"> DM-J4310-2EC Motor (Including driver) + 1x USB </w:t>
            </w:r>
            <w:proofErr w:type="gramStart"/>
            <w:r w:rsidRPr="00A51B38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to CAN</w:t>
            </w:r>
            <w:proofErr w:type="gramEnd"/>
            <w:r w:rsidRPr="00A51B38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 xml:space="preserve"> debugging tool</w:t>
            </w:r>
            <w:r w:rsidRPr="00A51B38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ab/>
            </w:r>
          </w:p>
        </w:tc>
        <w:tc>
          <w:tcPr>
            <w:tcW w:w="2009" w:type="dxa"/>
            <w:gridSpan w:val="2"/>
            <w:vAlign w:val="center"/>
          </w:tcPr>
          <w:p w14:paraId="48606521" w14:textId="38C37361" w:rsidR="00AA6397" w:rsidRPr="00A51B38" w:rsidRDefault="00B1364F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Taobao.com</w:t>
            </w:r>
          </w:p>
        </w:tc>
        <w:tc>
          <w:tcPr>
            <w:tcW w:w="992" w:type="dxa"/>
            <w:vAlign w:val="center"/>
          </w:tcPr>
          <w:p w14:paraId="351481EC" w14:textId="5C48D3C0" w:rsidR="00AA6397" w:rsidRPr="00A51B38" w:rsidRDefault="000159DB" w:rsidP="00157018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</w:t>
            </w:r>
            <w:r w:rsidR="0093189F"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5</w:t>
            </w:r>
            <w:r w:rsidR="004273C7"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28</w:t>
            </w:r>
            <w:r w:rsidR="0093189F"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.</w:t>
            </w:r>
            <w:r w:rsidR="00017D53"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18</w:t>
            </w:r>
          </w:p>
        </w:tc>
        <w:tc>
          <w:tcPr>
            <w:tcW w:w="1276" w:type="dxa"/>
            <w:vAlign w:val="center"/>
          </w:tcPr>
          <w:p w14:paraId="6EC919E4" w14:textId="40BF2D61" w:rsidR="00AA6397" w:rsidRPr="00317663" w:rsidRDefault="00317663" w:rsidP="00157018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 w:rsidRPr="00317663">
              <w:rPr>
                <w:rFonts w:ascii="Verdana" w:hAnsi="Verdana"/>
                <w:bCs/>
                <w:color w:val="EE0000"/>
                <w:sz w:val="16"/>
                <w:szCs w:val="16"/>
              </w:rPr>
              <w:t>3170945426067672791</w:t>
            </w:r>
          </w:p>
        </w:tc>
        <w:tc>
          <w:tcPr>
            <w:tcW w:w="1303" w:type="dxa"/>
            <w:vAlign w:val="center"/>
          </w:tcPr>
          <w:p w14:paraId="33F333E5" w14:textId="33B0D525" w:rsidR="00AA6397" w:rsidRPr="00317663" w:rsidRDefault="004575F0" w:rsidP="00157018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 w:rsidRPr="00317663">
              <w:rPr>
                <w:rFonts w:ascii="Verdana" w:hAnsi="Verdana"/>
                <w:bCs/>
                <w:color w:val="EE0000"/>
                <w:sz w:val="16"/>
                <w:szCs w:val="16"/>
              </w:rPr>
              <w:t>14</w:t>
            </w:r>
            <w:r w:rsidR="00317663" w:rsidRPr="00317663">
              <w:rPr>
                <w:rFonts w:ascii="Verdana" w:hAnsi="Verdana"/>
                <w:bCs/>
                <w:color w:val="EE0000"/>
                <w:sz w:val="16"/>
                <w:szCs w:val="16"/>
              </w:rPr>
              <w:t>/01/2026</w:t>
            </w:r>
          </w:p>
        </w:tc>
        <w:tc>
          <w:tcPr>
            <w:tcW w:w="810" w:type="dxa"/>
            <w:gridSpan w:val="2"/>
            <w:vAlign w:val="center"/>
          </w:tcPr>
          <w:p w14:paraId="141A999B" w14:textId="197F7632" w:rsidR="00AA6397" w:rsidRPr="00A51B38" w:rsidRDefault="00C11CC3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5B8398BD" w14:textId="77777777" w:rsidR="00AA6397" w:rsidRPr="00A51B38" w:rsidRDefault="00AA6397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6D3C692C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7F32D3A7" w14:textId="66270B3D" w:rsidR="008F17A9" w:rsidRPr="00A51B38" w:rsidRDefault="00CE17BA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2</w:t>
            </w:r>
          </w:p>
        </w:tc>
        <w:tc>
          <w:tcPr>
            <w:tcW w:w="3420" w:type="dxa"/>
            <w:gridSpan w:val="3"/>
            <w:vAlign w:val="center"/>
          </w:tcPr>
          <w:p w14:paraId="5BEE9CEF" w14:textId="42C43662" w:rsidR="00B57D4D" w:rsidRPr="00A51B38" w:rsidRDefault="00653864" w:rsidP="00B57D4D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  <w:t xml:space="preserve">1x Worm Gear DHK2T Screw Jack + </w:t>
            </w:r>
            <w:r w:rsidR="00B57D4D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  <w:t xml:space="preserve">0.37kW </w:t>
            </w:r>
            <w:r w:rsidR="009056BE" w:rsidRPr="00A51B38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  <w:t>3-phase AC Motor</w:t>
            </w:r>
          </w:p>
        </w:tc>
        <w:tc>
          <w:tcPr>
            <w:tcW w:w="2009" w:type="dxa"/>
            <w:gridSpan w:val="2"/>
            <w:vAlign w:val="center"/>
          </w:tcPr>
          <w:p w14:paraId="6C0772FC" w14:textId="6EF1AAB2" w:rsidR="008F17A9" w:rsidRPr="00A51B38" w:rsidRDefault="000159DB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Taobao.com</w:t>
            </w:r>
          </w:p>
        </w:tc>
        <w:tc>
          <w:tcPr>
            <w:tcW w:w="992" w:type="dxa"/>
            <w:vAlign w:val="center"/>
          </w:tcPr>
          <w:p w14:paraId="74D3188B" w14:textId="5E880939" w:rsidR="008F17A9" w:rsidRPr="00A51B38" w:rsidRDefault="000159DB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</w:t>
            </w:r>
            <w:r w:rsidR="00341265"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211.86</w:t>
            </w:r>
          </w:p>
        </w:tc>
        <w:tc>
          <w:tcPr>
            <w:tcW w:w="1276" w:type="dxa"/>
            <w:vAlign w:val="center"/>
          </w:tcPr>
          <w:p w14:paraId="61617505" w14:textId="22C02CD1" w:rsidR="008F17A9" w:rsidRPr="00317663" w:rsidRDefault="00AF7277" w:rsidP="008F17A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 w:rsidRPr="00AF7277">
              <w:rPr>
                <w:rFonts w:ascii="Verdana" w:hAnsi="Verdana"/>
                <w:bCs/>
                <w:color w:val="EE0000"/>
                <w:sz w:val="16"/>
                <w:szCs w:val="16"/>
              </w:rPr>
              <w:t>3171456733352937595</w:t>
            </w:r>
          </w:p>
        </w:tc>
        <w:tc>
          <w:tcPr>
            <w:tcW w:w="1303" w:type="dxa"/>
            <w:vAlign w:val="center"/>
          </w:tcPr>
          <w:p w14:paraId="72D329A3" w14:textId="553E4B72" w:rsidR="008F17A9" w:rsidRPr="00317663" w:rsidRDefault="00CF74F7" w:rsidP="008F17A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21/01/2026</w:t>
            </w:r>
          </w:p>
        </w:tc>
        <w:tc>
          <w:tcPr>
            <w:tcW w:w="810" w:type="dxa"/>
            <w:gridSpan w:val="2"/>
            <w:vAlign w:val="center"/>
          </w:tcPr>
          <w:p w14:paraId="29F156D7" w14:textId="4AE0C265" w:rsidR="008F17A9" w:rsidRPr="00A51B38" w:rsidRDefault="00341265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2A9D3D10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543FDA78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419BBF6F" w14:textId="26827F42" w:rsidR="008F17A9" w:rsidRPr="00A51B38" w:rsidRDefault="00A51B38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3</w:t>
            </w:r>
          </w:p>
        </w:tc>
        <w:tc>
          <w:tcPr>
            <w:tcW w:w="3420" w:type="dxa"/>
            <w:gridSpan w:val="3"/>
            <w:vAlign w:val="center"/>
          </w:tcPr>
          <w:p w14:paraId="72649B0F" w14:textId="3070E9ED" w:rsidR="00255763" w:rsidRDefault="00255763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 xml:space="preserve">8080 </w:t>
            </w:r>
            <w: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  <w:t>Aluminium Extrusion:</w:t>
            </w:r>
          </w:p>
          <w:p w14:paraId="003F5D00" w14:textId="39544EED" w:rsidR="00255763" w:rsidRDefault="00255763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</w:pPr>
            <w:r w:rsidRPr="00255763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  <w:t xml:space="preserve">PTP-8080H-8 SLOT PROFILE </w:t>
            </w:r>
          </w:p>
          <w:p w14:paraId="2AE5A675" w14:textId="77777777" w:rsidR="00255763" w:rsidRDefault="00255763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</w:pPr>
          </w:p>
          <w:p w14:paraId="559F4E72" w14:textId="77777777" w:rsidR="008F17A9" w:rsidRDefault="00255763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  <w:t xml:space="preserve">1x </w:t>
            </w:r>
            <w:r w:rsidRPr="00255763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  <w:t>L=900MM</w:t>
            </w:r>
          </w:p>
          <w:p w14:paraId="0F0BE84F" w14:textId="6FFE772F" w:rsidR="00255763" w:rsidRPr="00255763" w:rsidRDefault="00255763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  <w:t xml:space="preserve">1x </w:t>
            </w:r>
            <w:r w:rsidRPr="00255763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  <w:t>L=</w:t>
            </w:r>
            <w: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  <w:t>23</w:t>
            </w:r>
            <w:r w:rsidRPr="00255763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  <w:t>0MM</w:t>
            </w:r>
          </w:p>
        </w:tc>
        <w:tc>
          <w:tcPr>
            <w:tcW w:w="2009" w:type="dxa"/>
            <w:gridSpan w:val="2"/>
            <w:vAlign w:val="center"/>
          </w:tcPr>
          <w:p w14:paraId="56DBD027" w14:textId="771135B5" w:rsidR="008F17A9" w:rsidRPr="00A51B38" w:rsidRDefault="00B57D4D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proofErr w:type="spellStart"/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Prestech</w:t>
            </w:r>
            <w:proofErr w:type="spellEnd"/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 xml:space="preserve"> </w:t>
            </w:r>
            <w:r w:rsidR="009A45A2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Industrial Automation PTE LTD</w:t>
            </w:r>
          </w:p>
        </w:tc>
        <w:tc>
          <w:tcPr>
            <w:tcW w:w="992" w:type="dxa"/>
            <w:vAlign w:val="center"/>
          </w:tcPr>
          <w:p w14:paraId="49CD3D83" w14:textId="233AB740" w:rsidR="008F17A9" w:rsidRPr="00A51B38" w:rsidRDefault="00B57D4D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$99.41</w:t>
            </w:r>
          </w:p>
        </w:tc>
        <w:tc>
          <w:tcPr>
            <w:tcW w:w="1276" w:type="dxa"/>
            <w:vAlign w:val="center"/>
          </w:tcPr>
          <w:p w14:paraId="61BDA028" w14:textId="62CD748E" w:rsidR="008F17A9" w:rsidRPr="005F0E49" w:rsidRDefault="005F0E49" w:rsidP="008F17A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 w:rsidRPr="005F0E49"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  <w:t>PIA2601472</w:t>
            </w:r>
          </w:p>
        </w:tc>
        <w:tc>
          <w:tcPr>
            <w:tcW w:w="1303" w:type="dxa"/>
            <w:vAlign w:val="center"/>
          </w:tcPr>
          <w:p w14:paraId="42B60901" w14:textId="4711B04D" w:rsidR="008F17A9" w:rsidRPr="005F0E49" w:rsidRDefault="005F0E49" w:rsidP="008F17A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 w:rsidRPr="005F0E49"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  <w:t>23/01/2026</w:t>
            </w:r>
          </w:p>
        </w:tc>
        <w:tc>
          <w:tcPr>
            <w:tcW w:w="810" w:type="dxa"/>
            <w:gridSpan w:val="2"/>
            <w:vAlign w:val="center"/>
          </w:tcPr>
          <w:p w14:paraId="5C844979" w14:textId="6955C7EC" w:rsidR="008F17A9" w:rsidRPr="00A51B38" w:rsidRDefault="00B57D4D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5A038631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2F1C8C4F" w14:textId="77777777" w:rsidTr="005F0E49">
        <w:trPr>
          <w:trHeight w:val="533"/>
        </w:trPr>
        <w:tc>
          <w:tcPr>
            <w:tcW w:w="540" w:type="dxa"/>
            <w:vAlign w:val="center"/>
          </w:tcPr>
          <w:p w14:paraId="30AD112D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7A78AE2E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02BF1BD1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789AD333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6A54729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6DA7D592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5AB92E89" w14:textId="77777777" w:rsidR="008F17A9" w:rsidRPr="00A51B38" w:rsidRDefault="008F17A9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D3B1836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26D02626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753F917B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22BD1345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4A991402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6DA177AD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67917B7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4E8FA8A9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78464BC9" w14:textId="77777777" w:rsidR="008F17A9" w:rsidRPr="00A51B38" w:rsidRDefault="008F17A9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BD6498B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7457E1FE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1A5452AE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2FF48CA4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53C44898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2C21C0F8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5F4A417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3547D076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F150AFF" w14:textId="77777777" w:rsidR="008F17A9" w:rsidRPr="00A51B38" w:rsidRDefault="008F17A9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553A119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71585072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6A85CA07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29A45905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20F7CC91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D6F8F8B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1BE2C288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654D989F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6CE4F4F5" w14:textId="77777777" w:rsidR="008F17A9" w:rsidRPr="00A51B38" w:rsidRDefault="008F17A9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6965C1B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0A5E2C58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6413210B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4CE7981C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6BC34056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3C881F19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4D1DE5A9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0F006D99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E793AF6" w14:textId="77777777" w:rsidR="008F17A9" w:rsidRPr="00A51B38" w:rsidRDefault="008F17A9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BD7A192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057F3454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59D7D853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4892D65F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4436DBC5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0799E591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3608ACB7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05D6B570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8FB2BB5" w14:textId="77777777" w:rsidR="008F17A9" w:rsidRPr="00A51B38" w:rsidRDefault="008F17A9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6C8840F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4482B602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7C073E2C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3CE91F03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565787D6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7702FD19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48B4988D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534D256D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51A19605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F052C56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3AB0AF58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658D519A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798069D7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4E6968B2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3CE25DCA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5334E227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2ED4CEDB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3510757C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377EC4A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58F50641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2743A25B" w14:textId="77777777" w:rsidR="00C30F06" w:rsidRPr="00A51B38" w:rsidRDefault="00C30F06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68B8394C" w14:textId="77777777" w:rsidR="00C30F06" w:rsidRPr="00A51B38" w:rsidRDefault="00C30F06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7E7B1A4F" w14:textId="77777777" w:rsidR="00C30F06" w:rsidRPr="00A51B38" w:rsidRDefault="00C30F06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AD32A6" w14:textId="77777777" w:rsidR="00C30F06" w:rsidRPr="00A51B38" w:rsidRDefault="00C30F06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367CDE26" w14:textId="77777777" w:rsidR="00C30F06" w:rsidRPr="00A51B38" w:rsidRDefault="00C30F06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6F633B75" w14:textId="77777777" w:rsidR="00C30F06" w:rsidRPr="00A51B38" w:rsidRDefault="00C30F06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4CECE7AC" w14:textId="77777777" w:rsidR="00C30F06" w:rsidRPr="00A51B38" w:rsidRDefault="00C30F06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780882D" w14:textId="77777777" w:rsidR="00C30F06" w:rsidRPr="00A51B38" w:rsidRDefault="00C30F06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B23754" w:rsidRPr="00941403" w14:paraId="3C0A4488" w14:textId="77777777" w:rsidTr="005F0E49">
        <w:trPr>
          <w:trHeight w:val="360"/>
        </w:trPr>
        <w:tc>
          <w:tcPr>
            <w:tcW w:w="5969" w:type="dxa"/>
            <w:gridSpan w:val="6"/>
            <w:tcBorders>
              <w:bottom w:val="single" w:sz="4" w:space="0" w:color="auto"/>
            </w:tcBorders>
            <w:vAlign w:val="center"/>
          </w:tcPr>
          <w:p w14:paraId="5CED56CA" w14:textId="77777777" w:rsidR="00B23754" w:rsidRPr="0026706A" w:rsidRDefault="00B23754" w:rsidP="00FE7F03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26706A">
              <w:rPr>
                <w:rFonts w:ascii="Verdana" w:hAnsi="Verdana"/>
                <w:b/>
                <w:sz w:val="16"/>
                <w:szCs w:val="16"/>
              </w:rPr>
              <w:t xml:space="preserve">Grand Total </w:t>
            </w:r>
            <w:r w:rsidRPr="00F27185">
              <w:rPr>
                <w:rFonts w:ascii="Verdana" w:hAnsi="Verdana"/>
                <w:b/>
                <w:sz w:val="16"/>
                <w:szCs w:val="16"/>
              </w:rPr>
              <w:t>(S$)</w:t>
            </w:r>
            <w:r>
              <w:rPr>
                <w:rFonts w:ascii="Verdana" w:hAnsi="Verdana"/>
                <w:b/>
                <w:sz w:val="16"/>
                <w:szCs w:val="16"/>
              </w:rPr>
              <w:t>:</w:t>
            </w:r>
          </w:p>
        </w:tc>
        <w:tc>
          <w:tcPr>
            <w:tcW w:w="5101" w:type="dxa"/>
            <w:gridSpan w:val="6"/>
            <w:tcBorders>
              <w:bottom w:val="single" w:sz="4" w:space="0" w:color="auto"/>
            </w:tcBorders>
            <w:vAlign w:val="center"/>
          </w:tcPr>
          <w:p w14:paraId="18277042" w14:textId="50CD9D87" w:rsidR="00B23754" w:rsidRPr="00B23754" w:rsidRDefault="00133D1C" w:rsidP="00896835">
            <w:pPr>
              <w:rPr>
                <w:rFonts w:ascii="Verdana" w:hAnsi="Verdana"/>
                <w:b/>
                <w:sz w:val="16"/>
                <w:szCs w:val="16"/>
              </w:rPr>
            </w:pPr>
            <w:r w:rsidRPr="00133D1C">
              <w:rPr>
                <w:rFonts w:ascii="Verdana" w:hAnsi="Verdana"/>
                <w:b/>
                <w:sz w:val="16"/>
                <w:szCs w:val="16"/>
              </w:rPr>
              <w:t>839.45</w:t>
            </w:r>
          </w:p>
        </w:tc>
      </w:tr>
      <w:tr w:rsidR="008F17A9" w:rsidRPr="00941403" w14:paraId="38959CF5" w14:textId="77777777" w:rsidTr="005F0E49">
        <w:trPr>
          <w:trHeight w:val="144"/>
        </w:trPr>
        <w:tc>
          <w:tcPr>
            <w:tcW w:w="2234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70F3E3DA" w14:textId="77777777" w:rsidR="008F17A9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  <w:p w14:paraId="57792937" w14:textId="77777777" w:rsidR="00B23754" w:rsidRPr="0026706A" w:rsidRDefault="00B23754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472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F091B" w14:textId="77777777" w:rsidR="008F17A9" w:rsidRPr="0026706A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294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7D40C0" w14:textId="77777777" w:rsidR="008F17A9" w:rsidRPr="0026706A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929EDD3" w14:textId="77777777" w:rsidR="008F17A9" w:rsidRPr="0026706A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</w:tr>
      <w:tr w:rsidR="008F17A9" w:rsidRPr="00896835" w14:paraId="4681752F" w14:textId="77777777" w:rsidTr="4EB02C5E">
        <w:trPr>
          <w:trHeight w:hRule="exact" w:val="288"/>
        </w:trPr>
        <w:tc>
          <w:tcPr>
            <w:tcW w:w="540" w:type="dxa"/>
            <w:tcBorders>
              <w:top w:val="nil"/>
              <w:bottom w:val="nil"/>
            </w:tcBorders>
            <w:vAlign w:val="center"/>
          </w:tcPr>
          <w:p w14:paraId="5EB32CA8" w14:textId="77777777" w:rsidR="008F17A9" w:rsidRPr="00896835" w:rsidRDefault="008F17A9" w:rsidP="008F17A9">
            <w:pPr>
              <w:rPr>
                <w:rFonts w:ascii="Verdana" w:hAnsi="Verdana"/>
                <w:b/>
                <w:i/>
                <w:sz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C51814" w14:textId="77777777" w:rsidR="008F17A9" w:rsidRPr="00896835" w:rsidRDefault="008F17A9" w:rsidP="008F17A9">
            <w:pPr>
              <w:jc w:val="center"/>
              <w:rPr>
                <w:rFonts w:ascii="Verdana" w:hAnsi="Verdana"/>
                <w:b/>
                <w:sz w:val="20"/>
              </w:rPr>
            </w:pPr>
            <w:r w:rsidRPr="00896835">
              <w:rPr>
                <w:rFonts w:ascii="Verdana" w:hAnsi="Verdana"/>
                <w:b/>
                <w:sz w:val="20"/>
              </w:rPr>
              <w:t>x</w:t>
            </w:r>
          </w:p>
        </w:tc>
        <w:tc>
          <w:tcPr>
            <w:tcW w:w="9904" w:type="dxa"/>
            <w:gridSpan w:val="10"/>
            <w:tcBorders>
              <w:top w:val="nil"/>
              <w:bottom w:val="nil"/>
            </w:tcBorders>
            <w:vAlign w:val="center"/>
          </w:tcPr>
          <w:p w14:paraId="16397216" w14:textId="77777777" w:rsidR="00B23754" w:rsidRDefault="008F17A9" w:rsidP="008F17A9">
            <w:pPr>
              <w:rPr>
                <w:rFonts w:ascii="Verdana" w:hAnsi="Verdana"/>
                <w:b/>
                <w:i/>
                <w:sz w:val="20"/>
              </w:rPr>
            </w:pPr>
            <w:r w:rsidRPr="00896835">
              <w:rPr>
                <w:rFonts w:ascii="Verdana" w:hAnsi="Verdana"/>
                <w:b/>
                <w:i/>
                <w:sz w:val="20"/>
              </w:rPr>
              <w:t>I certify that the above information is accurate.</w:t>
            </w:r>
          </w:p>
          <w:p w14:paraId="34DA8006" w14:textId="77777777" w:rsidR="008F17A9" w:rsidRDefault="008F17A9" w:rsidP="008F17A9">
            <w:pPr>
              <w:rPr>
                <w:rFonts w:ascii="Verdana" w:hAnsi="Verdana"/>
                <w:b/>
                <w:i/>
                <w:sz w:val="20"/>
              </w:rPr>
            </w:pPr>
          </w:p>
          <w:p w14:paraId="3D6E2B57" w14:textId="77777777" w:rsidR="00B23754" w:rsidRPr="00896835" w:rsidRDefault="00B23754" w:rsidP="008F17A9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98798E" w:rsidRPr="00896835" w14:paraId="1D30EBBD" w14:textId="77777777" w:rsidTr="4EB02C5E">
        <w:trPr>
          <w:trHeight w:hRule="exact" w:val="288"/>
        </w:trPr>
        <w:tc>
          <w:tcPr>
            <w:tcW w:w="11070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957F9" w14:textId="77777777" w:rsidR="0098798E" w:rsidRPr="00896835" w:rsidRDefault="0098798E" w:rsidP="008F17A9">
            <w:pPr>
              <w:rPr>
                <w:rFonts w:ascii="Verdana" w:hAnsi="Verdana"/>
                <w:b/>
                <w:i/>
                <w:sz w:val="20"/>
              </w:rPr>
            </w:pPr>
          </w:p>
        </w:tc>
      </w:tr>
      <w:tr w:rsidR="00B23754" w:rsidRPr="00896835" w14:paraId="5478E79D" w14:textId="77777777" w:rsidTr="4EB02C5E">
        <w:trPr>
          <w:trHeight w:val="710"/>
        </w:trPr>
        <w:tc>
          <w:tcPr>
            <w:tcW w:w="4945" w:type="dxa"/>
            <w:gridSpan w:val="5"/>
            <w:tcBorders>
              <w:top w:val="single" w:sz="4" w:space="0" w:color="auto"/>
            </w:tcBorders>
            <w:vAlign w:val="center"/>
          </w:tcPr>
          <w:p w14:paraId="78D063EF" w14:textId="1601B680" w:rsidR="00B23754" w:rsidRPr="00B23754" w:rsidRDefault="00A51B38" w:rsidP="00B23754">
            <w:p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noProof/>
                <w:sz w:val="22"/>
                <w:szCs w:val="22"/>
              </w:rPr>
              <w:drawing>
                <wp:anchor distT="0" distB="0" distL="114300" distR="114300" simplePos="0" relativeHeight="251659265" behindDoc="0" locked="0" layoutInCell="1" allowOverlap="1" wp14:anchorId="469EA36E" wp14:editId="7758C072">
                  <wp:simplePos x="0" y="0"/>
                  <wp:positionH relativeFrom="column">
                    <wp:posOffset>1842135</wp:posOffset>
                  </wp:positionH>
                  <wp:positionV relativeFrom="paragraph">
                    <wp:posOffset>-137795</wp:posOffset>
                  </wp:positionV>
                  <wp:extent cx="764540" cy="509905"/>
                  <wp:effectExtent l="0" t="0" r="0" b="4445"/>
                  <wp:wrapNone/>
                  <wp:docPr id="19729801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980184" name="Picture 197298018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40" cy="50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23754" w:rsidRPr="00B23754">
              <w:rPr>
                <w:rFonts w:ascii="Verdana" w:hAnsi="Verdana"/>
                <w:sz w:val="22"/>
                <w:szCs w:val="22"/>
              </w:rPr>
              <w:t xml:space="preserve">Signature of Requester: </w:t>
            </w:r>
          </w:p>
          <w:p w14:paraId="6D96C374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4BD52E41" w14:textId="4F57A61F" w:rsidR="00A51B38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>Date:</w:t>
            </w:r>
            <w:r w:rsidR="004273C7">
              <w:rPr>
                <w:rFonts w:ascii="Verdana" w:hAnsi="Verdana"/>
                <w:sz w:val="22"/>
                <w:szCs w:val="22"/>
              </w:rPr>
              <w:t xml:space="preserve"> </w:t>
            </w:r>
            <w:r w:rsidR="00A51B38">
              <w:rPr>
                <w:rFonts w:ascii="Verdana" w:hAnsi="Verdana"/>
                <w:sz w:val="22"/>
                <w:szCs w:val="22"/>
              </w:rPr>
              <w:t>2</w:t>
            </w:r>
            <w:r w:rsidR="004C7C77">
              <w:rPr>
                <w:rFonts w:ascii="Verdana" w:hAnsi="Verdana"/>
                <w:sz w:val="22"/>
                <w:szCs w:val="22"/>
              </w:rPr>
              <w:t>6</w:t>
            </w:r>
            <w:r w:rsidR="00A51B38">
              <w:rPr>
                <w:rFonts w:ascii="Verdana" w:hAnsi="Verdana"/>
                <w:sz w:val="22"/>
                <w:szCs w:val="22"/>
              </w:rPr>
              <w:t>/1/2026</w:t>
            </w:r>
          </w:p>
        </w:tc>
        <w:tc>
          <w:tcPr>
            <w:tcW w:w="6125" w:type="dxa"/>
            <w:gridSpan w:val="7"/>
            <w:tcBorders>
              <w:top w:val="single" w:sz="4" w:space="0" w:color="auto"/>
            </w:tcBorders>
            <w:vAlign w:val="center"/>
          </w:tcPr>
          <w:p w14:paraId="4C5C49DB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0B8A3306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 xml:space="preserve">Name of </w:t>
            </w:r>
            <w:r w:rsidR="004005DD">
              <w:rPr>
                <w:rFonts w:ascii="Verdana" w:hAnsi="Verdana"/>
                <w:sz w:val="22"/>
                <w:szCs w:val="22"/>
              </w:rPr>
              <w:t xml:space="preserve">Main </w:t>
            </w:r>
            <w:r w:rsidRPr="00B23754">
              <w:rPr>
                <w:rFonts w:ascii="Verdana" w:hAnsi="Verdana"/>
                <w:sz w:val="22"/>
                <w:szCs w:val="22"/>
              </w:rPr>
              <w:t>Supervisor:</w:t>
            </w:r>
          </w:p>
          <w:p w14:paraId="4FD42633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18CA5523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 xml:space="preserve">Signature: </w:t>
            </w:r>
          </w:p>
          <w:p w14:paraId="2530D4B1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5D5C4DE2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>Date:</w:t>
            </w:r>
          </w:p>
          <w:p w14:paraId="3924D129" w14:textId="77777777" w:rsidR="00B23754" w:rsidRPr="00B23754" w:rsidRDefault="00B23754" w:rsidP="00B23754">
            <w:pPr>
              <w:rPr>
                <w:rFonts w:ascii="Verdana" w:hAnsi="Verdana"/>
                <w:b/>
                <w:i/>
                <w:sz w:val="22"/>
                <w:szCs w:val="22"/>
              </w:rPr>
            </w:pPr>
          </w:p>
        </w:tc>
      </w:tr>
    </w:tbl>
    <w:p w14:paraId="298B8117" w14:textId="44F8B3DC" w:rsidR="0024738A" w:rsidRDefault="0024738A" w:rsidP="00910785">
      <w:pPr>
        <w:ind w:right="1500"/>
        <w:rPr>
          <w:rFonts w:ascii="Verdana" w:hAnsi="Verdana"/>
          <w:sz w:val="6"/>
          <w:szCs w:val="6"/>
        </w:rPr>
      </w:pPr>
    </w:p>
    <w:p w14:paraId="1418E0C8" w14:textId="77777777" w:rsidR="0024738A" w:rsidRDefault="0024738A">
      <w:pPr>
        <w:rPr>
          <w:rFonts w:ascii="Verdana" w:hAnsi="Verdana"/>
          <w:sz w:val="6"/>
          <w:szCs w:val="6"/>
        </w:rPr>
      </w:pPr>
      <w:r>
        <w:rPr>
          <w:rFonts w:ascii="Verdana" w:hAnsi="Verdana"/>
          <w:sz w:val="6"/>
          <w:szCs w:val="6"/>
        </w:rPr>
        <w:br w:type="page"/>
      </w:r>
    </w:p>
    <w:p w14:paraId="2F01F196" w14:textId="1BDC2A0C" w:rsidR="002B7946" w:rsidRDefault="002B7946">
      <w:pPr>
        <w:rPr>
          <w:rFonts w:ascii="Verdana" w:hAnsi="Verdana"/>
          <w:b/>
          <w:bCs/>
          <w:szCs w:val="24"/>
        </w:rPr>
      </w:pPr>
      <w:r w:rsidRPr="00031CF2">
        <w:rPr>
          <w:rFonts w:ascii="Verdana" w:hAnsi="Verdana"/>
          <w:b/>
          <w:bCs/>
          <w:szCs w:val="24"/>
        </w:rPr>
        <w:lastRenderedPageBreak/>
        <w:t xml:space="preserve">Taobao: </w:t>
      </w:r>
      <w:r w:rsidR="00031CF2" w:rsidRPr="00031CF2">
        <w:rPr>
          <w:rFonts w:ascii="Verdana" w:hAnsi="Verdana"/>
          <w:b/>
          <w:bCs/>
          <w:szCs w:val="24"/>
        </w:rPr>
        <w:t xml:space="preserve">4x </w:t>
      </w:r>
      <w:proofErr w:type="spellStart"/>
      <w:r w:rsidR="00031CF2" w:rsidRPr="00031CF2">
        <w:rPr>
          <w:rFonts w:ascii="Verdana" w:hAnsi="Verdana"/>
          <w:b/>
          <w:bCs/>
          <w:szCs w:val="24"/>
        </w:rPr>
        <w:t>Damiao</w:t>
      </w:r>
      <w:proofErr w:type="spellEnd"/>
      <w:r w:rsidR="00031CF2" w:rsidRPr="00031CF2">
        <w:rPr>
          <w:rFonts w:ascii="Verdana" w:hAnsi="Verdana"/>
          <w:b/>
          <w:bCs/>
          <w:szCs w:val="24"/>
        </w:rPr>
        <w:t xml:space="preserve"> DM-J4310-2EC Motor (Including driver) + 1x USB </w:t>
      </w:r>
      <w:proofErr w:type="gramStart"/>
      <w:r w:rsidR="00031CF2" w:rsidRPr="00031CF2">
        <w:rPr>
          <w:rFonts w:ascii="Verdana" w:hAnsi="Verdana"/>
          <w:b/>
          <w:bCs/>
          <w:szCs w:val="24"/>
        </w:rPr>
        <w:t>to CAN</w:t>
      </w:r>
      <w:proofErr w:type="gramEnd"/>
      <w:r w:rsidR="00031CF2" w:rsidRPr="00031CF2">
        <w:rPr>
          <w:rFonts w:ascii="Verdana" w:hAnsi="Verdana"/>
          <w:b/>
          <w:bCs/>
          <w:szCs w:val="24"/>
        </w:rPr>
        <w:t xml:space="preserve"> debugging tool</w:t>
      </w:r>
      <w:r w:rsidR="00031CF2" w:rsidRPr="00031CF2">
        <w:rPr>
          <w:rFonts w:ascii="Verdana" w:hAnsi="Verdana"/>
          <w:b/>
          <w:bCs/>
          <w:szCs w:val="24"/>
        </w:rPr>
        <w:tab/>
      </w:r>
    </w:p>
    <w:p w14:paraId="31E0DE30" w14:textId="77777777" w:rsidR="00031CF2" w:rsidRDefault="00031CF2">
      <w:pPr>
        <w:rPr>
          <w:rFonts w:ascii="Verdana" w:hAnsi="Verdana"/>
          <w:szCs w:val="24"/>
        </w:rPr>
      </w:pPr>
    </w:p>
    <w:p w14:paraId="4C240510" w14:textId="52C38562" w:rsidR="00031CF2" w:rsidRDefault="00031CF2">
      <w:pPr>
        <w:rPr>
          <w:rFonts w:ascii="Verdana" w:hAnsi="Verdana"/>
          <w:szCs w:val="24"/>
        </w:rPr>
      </w:pPr>
      <w:r w:rsidRPr="00031CF2">
        <w:rPr>
          <w:rFonts w:ascii="Verdana" w:hAnsi="Verdana"/>
          <w:szCs w:val="24"/>
        </w:rPr>
        <w:t>Proof of Delivery</w:t>
      </w:r>
    </w:p>
    <w:p w14:paraId="39B52B21" w14:textId="091AC889" w:rsidR="00031CF2" w:rsidRDefault="00D9400B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7F9D3D4F" wp14:editId="475B99C0">
            <wp:extent cx="1943338" cy="2590622"/>
            <wp:effectExtent l="0" t="0" r="0" b="635"/>
            <wp:docPr id="1020950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275" cy="2603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Cs w:val="24"/>
        </w:rPr>
        <w:drawing>
          <wp:inline distT="0" distB="0" distL="0" distR="0" wp14:anchorId="2E2C35C5" wp14:editId="2F7E2297">
            <wp:extent cx="3421028" cy="2568060"/>
            <wp:effectExtent l="0" t="0" r="8255" b="3810"/>
            <wp:docPr id="1278490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18" cy="2583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E4718" w14:textId="77777777" w:rsidR="00D9400B" w:rsidRDefault="00D9400B">
      <w:pPr>
        <w:rPr>
          <w:rFonts w:ascii="Verdana" w:hAnsi="Verdana"/>
          <w:szCs w:val="24"/>
        </w:rPr>
      </w:pPr>
    </w:p>
    <w:p w14:paraId="5794D08B" w14:textId="509F3138" w:rsidR="00D9400B" w:rsidRDefault="00D9400B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Receipt</w:t>
      </w:r>
    </w:p>
    <w:p w14:paraId="7B2CE720" w14:textId="16DAA3C5" w:rsidR="00D9400B" w:rsidRDefault="00882F3B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502E6A1D" wp14:editId="7CC7390C">
            <wp:extent cx="2508638" cy="5440393"/>
            <wp:effectExtent l="0" t="0" r="6350" b="8255"/>
            <wp:docPr id="8895936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733" cy="547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B8A48" w14:textId="77777777" w:rsidR="00882F3B" w:rsidRDefault="00882F3B">
      <w:pPr>
        <w:rPr>
          <w:rFonts w:ascii="Verdana" w:hAnsi="Verdana"/>
          <w:szCs w:val="24"/>
        </w:rPr>
      </w:pPr>
    </w:p>
    <w:p w14:paraId="7D885280" w14:textId="31473DDD" w:rsidR="00727E1E" w:rsidRDefault="00727E1E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Bank Transaction</w:t>
      </w:r>
    </w:p>
    <w:p w14:paraId="617A3BF7" w14:textId="39CAE515" w:rsidR="001A0A11" w:rsidRDefault="00DC7CBB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lastRenderedPageBreak/>
        <w:drawing>
          <wp:inline distT="0" distB="0" distL="0" distR="0" wp14:anchorId="5707EB0D" wp14:editId="272CFE83">
            <wp:extent cx="3457815" cy="5813423"/>
            <wp:effectExtent l="0" t="0" r="0" b="0"/>
            <wp:docPr id="866925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132" cy="5837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32F58" w14:textId="77777777" w:rsidR="001A0A11" w:rsidRDefault="001A0A11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br w:type="page"/>
      </w:r>
    </w:p>
    <w:p w14:paraId="4C9F71B3" w14:textId="011597F9" w:rsidR="00882F3B" w:rsidRDefault="00882F3B" w:rsidP="00882F3B">
      <w:pPr>
        <w:rPr>
          <w:rFonts w:ascii="Verdana" w:hAnsi="Verdana"/>
          <w:b/>
          <w:bCs/>
          <w:szCs w:val="24"/>
        </w:rPr>
      </w:pPr>
      <w:r w:rsidRPr="00031CF2">
        <w:rPr>
          <w:rFonts w:ascii="Verdana" w:hAnsi="Verdana"/>
          <w:b/>
          <w:bCs/>
          <w:szCs w:val="24"/>
        </w:rPr>
        <w:lastRenderedPageBreak/>
        <w:t>Taobao:</w:t>
      </w:r>
      <w:r w:rsidR="00DC7CBB">
        <w:rPr>
          <w:rFonts w:ascii="Verdana" w:hAnsi="Verdana"/>
          <w:b/>
          <w:bCs/>
          <w:szCs w:val="24"/>
        </w:rPr>
        <w:t xml:space="preserve"> </w:t>
      </w:r>
      <w:r w:rsidR="00DC7CBB" w:rsidRPr="00DC7CBB">
        <w:rPr>
          <w:rFonts w:ascii="Verdana" w:hAnsi="Verdana"/>
          <w:b/>
          <w:bCs/>
          <w:szCs w:val="24"/>
        </w:rPr>
        <w:t>1x Worm Gear DHK2T Screw Jack + 0.37kW 3-phase AC Motor</w:t>
      </w:r>
    </w:p>
    <w:p w14:paraId="1BD9BB5F" w14:textId="77777777" w:rsidR="00882F3B" w:rsidRDefault="00882F3B" w:rsidP="00882F3B">
      <w:pPr>
        <w:rPr>
          <w:rFonts w:ascii="Verdana" w:hAnsi="Verdana"/>
          <w:szCs w:val="24"/>
        </w:rPr>
      </w:pPr>
    </w:p>
    <w:p w14:paraId="0AF5DFBE" w14:textId="77777777" w:rsidR="00882F3B" w:rsidRDefault="00882F3B" w:rsidP="00882F3B">
      <w:pPr>
        <w:rPr>
          <w:rFonts w:ascii="Verdana" w:hAnsi="Verdana"/>
          <w:szCs w:val="24"/>
        </w:rPr>
      </w:pPr>
      <w:r w:rsidRPr="00031CF2">
        <w:rPr>
          <w:rFonts w:ascii="Verdana" w:hAnsi="Verdana"/>
          <w:szCs w:val="24"/>
        </w:rPr>
        <w:t>Proof of Delivery</w:t>
      </w:r>
    </w:p>
    <w:p w14:paraId="1595204B" w14:textId="48074281" w:rsidR="00882F3B" w:rsidRDefault="004C7C77" w:rsidP="00882F3B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4C26A82E" wp14:editId="229BDE50">
            <wp:extent cx="3182566" cy="2386849"/>
            <wp:effectExtent l="0" t="2222" r="0" b="0"/>
            <wp:docPr id="879347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89109" cy="239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Cs w:val="24"/>
        </w:rPr>
        <w:drawing>
          <wp:inline distT="0" distB="0" distL="0" distR="0" wp14:anchorId="1DE8A201" wp14:editId="081B83CC">
            <wp:extent cx="3196187" cy="2397064"/>
            <wp:effectExtent l="0" t="317" r="4127" b="4128"/>
            <wp:docPr id="1202049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00305" cy="2400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03D7E" w14:textId="59C331C5" w:rsidR="004C7C77" w:rsidRDefault="004C7C77" w:rsidP="00882F3B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1384E778" wp14:editId="24D485BE">
            <wp:extent cx="3480867" cy="2610568"/>
            <wp:effectExtent l="0" t="0" r="5715" b="0"/>
            <wp:docPr id="238187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624" cy="261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Cs w:val="24"/>
        </w:rPr>
        <w:drawing>
          <wp:inline distT="0" distB="0" distL="0" distR="0" wp14:anchorId="45A594EE" wp14:editId="6541B548">
            <wp:extent cx="2626943" cy="2085633"/>
            <wp:effectExtent l="3810" t="0" r="6350" b="6350"/>
            <wp:docPr id="5140648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55" t="14783" r="4619" b="738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33735" cy="20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48D6E" w14:textId="77777777" w:rsidR="00882F3B" w:rsidRDefault="00882F3B" w:rsidP="00882F3B">
      <w:pPr>
        <w:rPr>
          <w:rFonts w:ascii="Verdana" w:hAnsi="Verdana"/>
          <w:szCs w:val="24"/>
        </w:rPr>
      </w:pPr>
    </w:p>
    <w:p w14:paraId="6AB26091" w14:textId="77777777" w:rsidR="00882F3B" w:rsidRDefault="00882F3B" w:rsidP="00882F3B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Receipt</w:t>
      </w:r>
    </w:p>
    <w:p w14:paraId="582F8FF0" w14:textId="201731A8" w:rsidR="00882F3B" w:rsidRDefault="002645DB" w:rsidP="00882F3B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lastRenderedPageBreak/>
        <w:drawing>
          <wp:inline distT="0" distB="0" distL="0" distR="0" wp14:anchorId="0AC70573" wp14:editId="74A3F9BE">
            <wp:extent cx="2443523" cy="5290916"/>
            <wp:effectExtent l="0" t="0" r="0" b="5080"/>
            <wp:docPr id="5933995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946" cy="53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1CE4B" w14:textId="77777777" w:rsidR="00882F3B" w:rsidRDefault="00882F3B" w:rsidP="00882F3B">
      <w:pPr>
        <w:rPr>
          <w:rFonts w:ascii="Verdana" w:hAnsi="Verdana"/>
          <w:szCs w:val="24"/>
        </w:rPr>
      </w:pPr>
    </w:p>
    <w:p w14:paraId="4743E07F" w14:textId="77777777" w:rsidR="00882F3B" w:rsidRDefault="00882F3B" w:rsidP="00882F3B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Bank Transaction</w:t>
      </w:r>
    </w:p>
    <w:p w14:paraId="12084C65" w14:textId="1E7FF4EB" w:rsidR="00882F3B" w:rsidRDefault="005B7544" w:rsidP="00882F3B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549E86B5" wp14:editId="6092A3D5">
            <wp:extent cx="1976827" cy="4026433"/>
            <wp:effectExtent l="0" t="0" r="4445" b="0"/>
            <wp:docPr id="21340601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165" cy="4071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A5D49" w14:textId="25E994FA" w:rsidR="00537204" w:rsidRDefault="00C35396" w:rsidP="000954F6">
      <w:pPr>
        <w:rPr>
          <w:rFonts w:ascii="Verdana" w:hAnsi="Verdana"/>
          <w:b/>
          <w:bCs/>
          <w:szCs w:val="24"/>
        </w:rPr>
      </w:pPr>
      <w:proofErr w:type="spellStart"/>
      <w:r>
        <w:rPr>
          <w:rFonts w:ascii="Verdana" w:hAnsi="Verdana"/>
          <w:b/>
          <w:bCs/>
          <w:szCs w:val="24"/>
        </w:rPr>
        <w:lastRenderedPageBreak/>
        <w:t>Prestech</w:t>
      </w:r>
      <w:proofErr w:type="spellEnd"/>
      <w:r>
        <w:rPr>
          <w:rFonts w:ascii="Verdana" w:hAnsi="Verdana"/>
          <w:b/>
          <w:bCs/>
          <w:szCs w:val="24"/>
        </w:rPr>
        <w:t xml:space="preserve"> Industrial Automation</w:t>
      </w:r>
      <w:r w:rsidR="00537204" w:rsidRPr="00031CF2">
        <w:rPr>
          <w:rFonts w:ascii="Verdana" w:hAnsi="Verdana"/>
          <w:b/>
          <w:bCs/>
          <w:szCs w:val="24"/>
        </w:rPr>
        <w:t>:</w:t>
      </w:r>
      <w:r w:rsidR="00537204">
        <w:rPr>
          <w:rFonts w:ascii="Verdana" w:hAnsi="Verdana"/>
          <w:b/>
          <w:bCs/>
          <w:szCs w:val="24"/>
        </w:rPr>
        <w:t xml:space="preserve"> </w:t>
      </w:r>
      <w:r w:rsidR="000954F6" w:rsidRPr="000954F6">
        <w:rPr>
          <w:rFonts w:ascii="Verdana" w:hAnsi="Verdana"/>
          <w:b/>
          <w:bCs/>
          <w:szCs w:val="24"/>
        </w:rPr>
        <w:t>8080 Aluminium Extrusion</w:t>
      </w:r>
      <w:r w:rsidR="00A30F75">
        <w:rPr>
          <w:rFonts w:ascii="Verdana" w:hAnsi="Verdana"/>
          <w:b/>
          <w:bCs/>
          <w:szCs w:val="24"/>
        </w:rPr>
        <w:t xml:space="preserve">s </w:t>
      </w:r>
      <w:r w:rsidR="000954F6" w:rsidRPr="000954F6">
        <w:rPr>
          <w:rFonts w:ascii="Verdana" w:hAnsi="Verdana"/>
          <w:b/>
          <w:bCs/>
          <w:szCs w:val="24"/>
        </w:rPr>
        <w:t>PTP-8080H-8 SLOT PROFILE 1x L=900MM</w:t>
      </w:r>
      <w:r w:rsidR="00A30F75">
        <w:rPr>
          <w:rFonts w:ascii="Verdana" w:hAnsi="Verdana"/>
          <w:b/>
          <w:bCs/>
          <w:szCs w:val="24"/>
        </w:rPr>
        <w:t xml:space="preserve">, </w:t>
      </w:r>
      <w:r w:rsidR="000954F6" w:rsidRPr="000954F6">
        <w:rPr>
          <w:rFonts w:ascii="Verdana" w:hAnsi="Verdana"/>
          <w:b/>
          <w:bCs/>
          <w:szCs w:val="24"/>
        </w:rPr>
        <w:t>1x L=230MM</w:t>
      </w:r>
    </w:p>
    <w:p w14:paraId="49999C0D" w14:textId="77777777" w:rsidR="00537204" w:rsidRDefault="00537204" w:rsidP="00537204">
      <w:pPr>
        <w:rPr>
          <w:rFonts w:ascii="Verdana" w:hAnsi="Verdana"/>
          <w:szCs w:val="24"/>
        </w:rPr>
      </w:pPr>
    </w:p>
    <w:p w14:paraId="22AC38B7" w14:textId="77777777" w:rsidR="00C703EB" w:rsidRDefault="00537204" w:rsidP="00537204">
      <w:pPr>
        <w:rPr>
          <w:rFonts w:ascii="Verdana" w:hAnsi="Verdana"/>
          <w:szCs w:val="24"/>
        </w:rPr>
      </w:pPr>
      <w:r w:rsidRPr="00031CF2">
        <w:rPr>
          <w:rFonts w:ascii="Verdana" w:hAnsi="Verdana"/>
          <w:szCs w:val="24"/>
        </w:rPr>
        <w:t>Proof of Delivery</w:t>
      </w:r>
    </w:p>
    <w:p w14:paraId="04B553EC" w14:textId="2483B83B" w:rsidR="00537204" w:rsidRDefault="00C703EB" w:rsidP="00537204">
      <w:pPr>
        <w:rPr>
          <w:rFonts w:ascii="Verdana" w:hAnsi="Verdana"/>
          <w:szCs w:val="24"/>
        </w:rPr>
      </w:pPr>
      <w:r>
        <w:rPr>
          <w:rFonts w:ascii="Verdana" w:hAnsi="Verdana"/>
          <w:b/>
          <w:bCs/>
          <w:noProof/>
          <w:szCs w:val="24"/>
        </w:rPr>
        <w:drawing>
          <wp:inline distT="0" distB="0" distL="0" distR="0" wp14:anchorId="7F56933F" wp14:editId="088A23F3">
            <wp:extent cx="3606488" cy="2704780"/>
            <wp:effectExtent l="0" t="0" r="0" b="635"/>
            <wp:docPr id="1042460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306" cy="270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1379C" w14:textId="77777777" w:rsidR="00537204" w:rsidRDefault="00537204" w:rsidP="00537204">
      <w:pPr>
        <w:rPr>
          <w:rFonts w:ascii="Verdana" w:hAnsi="Verdana"/>
          <w:szCs w:val="24"/>
        </w:rPr>
      </w:pPr>
    </w:p>
    <w:p w14:paraId="1B9F4254" w14:textId="02513EE6" w:rsidR="00537204" w:rsidRDefault="00C703EB" w:rsidP="00537204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Invoice</w:t>
      </w:r>
    </w:p>
    <w:p w14:paraId="47C03E26" w14:textId="7C14E235" w:rsidR="00537204" w:rsidRDefault="00E832A1" w:rsidP="00537204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2CCEAFFC" wp14:editId="0B0238AE">
            <wp:extent cx="3426663" cy="5209775"/>
            <wp:effectExtent l="0" t="0" r="2540" b="0"/>
            <wp:docPr id="11257753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247" cy="521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D0309" w14:textId="77777777" w:rsidR="00537204" w:rsidRDefault="00537204" w:rsidP="00537204">
      <w:pPr>
        <w:rPr>
          <w:rFonts w:ascii="Verdana" w:hAnsi="Verdana"/>
          <w:szCs w:val="24"/>
        </w:rPr>
      </w:pPr>
    </w:p>
    <w:p w14:paraId="350A31D5" w14:textId="77777777" w:rsidR="00537204" w:rsidRDefault="00537204" w:rsidP="00537204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Bank Transaction</w:t>
      </w:r>
    </w:p>
    <w:p w14:paraId="0ACE4013" w14:textId="4CEA1BE4" w:rsidR="00882F3B" w:rsidRPr="00031CF2" w:rsidRDefault="005F5FAF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lastRenderedPageBreak/>
        <w:drawing>
          <wp:inline distT="0" distB="0" distL="0" distR="0" wp14:anchorId="6F445D08" wp14:editId="47D33999">
            <wp:extent cx="3508791" cy="6108807"/>
            <wp:effectExtent l="0" t="0" r="0" b="6350"/>
            <wp:docPr id="5319698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213" cy="612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2F3B" w:rsidRPr="00031CF2" w:rsidSect="00C30F06">
      <w:footerReference w:type="default" r:id="rId27"/>
      <w:type w:val="continuous"/>
      <w:pgSz w:w="11909" w:h="16834" w:code="9"/>
      <w:pgMar w:top="720" w:right="720" w:bottom="720" w:left="720" w:header="720" w:footer="144" w:gutter="0"/>
      <w:paperSrc w:first="15" w:other="15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DB6F2" w14:textId="77777777" w:rsidR="001104B6" w:rsidRDefault="001104B6">
      <w:r>
        <w:separator/>
      </w:r>
    </w:p>
  </w:endnote>
  <w:endnote w:type="continuationSeparator" w:id="0">
    <w:p w14:paraId="13FCB6AC" w14:textId="77777777" w:rsidR="001104B6" w:rsidRDefault="00110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EB4AF" w14:textId="7140696E" w:rsidR="00ED5CDC" w:rsidRPr="00ED5CDC" w:rsidRDefault="00ED5CDC">
    <w:pPr>
      <w:pStyle w:val="Footer"/>
      <w:rPr>
        <w:rFonts w:ascii="Calibri" w:hAnsi="Calibri"/>
        <w:sz w:val="22"/>
      </w:rPr>
    </w:pPr>
    <w:r w:rsidRPr="00ED5CDC">
      <w:rPr>
        <w:rFonts w:ascii="Calibri" w:hAnsi="Calibri"/>
        <w:sz w:val="22"/>
      </w:rPr>
      <w:t>U</w:t>
    </w:r>
    <w:r w:rsidR="00390571">
      <w:rPr>
        <w:rFonts w:ascii="Calibri" w:hAnsi="Calibri"/>
        <w:sz w:val="22"/>
      </w:rPr>
      <w:t xml:space="preserve">pdated on </w:t>
    </w:r>
    <w:r w:rsidR="007E611F">
      <w:rPr>
        <w:rFonts w:ascii="Calibri" w:hAnsi="Calibri"/>
        <w:sz w:val="22"/>
      </w:rPr>
      <w:t>6</w:t>
    </w:r>
    <w:r w:rsidR="000B6680">
      <w:rPr>
        <w:rFonts w:ascii="Calibri" w:hAnsi="Calibri"/>
        <w:sz w:val="22"/>
      </w:rPr>
      <w:t xml:space="preserve"> </w:t>
    </w:r>
    <w:r w:rsidR="007E611F">
      <w:rPr>
        <w:rFonts w:ascii="Calibri" w:hAnsi="Calibri"/>
        <w:sz w:val="22"/>
      </w:rPr>
      <w:t>June</w:t>
    </w:r>
    <w:r w:rsidR="003373C6">
      <w:rPr>
        <w:rFonts w:ascii="Calibri" w:hAnsi="Calibri"/>
        <w:sz w:val="22"/>
      </w:rPr>
      <w:t xml:space="preserve"> </w:t>
    </w:r>
    <w:r w:rsidR="002344F4">
      <w:rPr>
        <w:rFonts w:ascii="Calibri" w:hAnsi="Calibri"/>
        <w:sz w:val="22"/>
      </w:rPr>
      <w:t>202</w:t>
    </w:r>
    <w:r w:rsidR="007E611F">
      <w:rPr>
        <w:rFonts w:ascii="Calibri" w:hAnsi="Calibri"/>
        <w:sz w:val="22"/>
      </w:rPr>
      <w:t>5</w:t>
    </w:r>
  </w:p>
  <w:p w14:paraId="201673F8" w14:textId="77777777" w:rsidR="00ED5CDC" w:rsidRDefault="00ED5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A3182" w14:textId="77777777" w:rsidR="001104B6" w:rsidRDefault="001104B6">
      <w:r>
        <w:separator/>
      </w:r>
    </w:p>
  </w:footnote>
  <w:footnote w:type="continuationSeparator" w:id="0">
    <w:p w14:paraId="60079F12" w14:textId="77777777" w:rsidR="001104B6" w:rsidRDefault="00110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DAB"/>
    <w:multiLevelType w:val="hybridMultilevel"/>
    <w:tmpl w:val="14A67C16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D465B"/>
    <w:multiLevelType w:val="hybridMultilevel"/>
    <w:tmpl w:val="A0043100"/>
    <w:lvl w:ilvl="0" w:tplc="4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12DDB"/>
    <w:multiLevelType w:val="hybridMultilevel"/>
    <w:tmpl w:val="B692AA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320504"/>
    <w:multiLevelType w:val="hybridMultilevel"/>
    <w:tmpl w:val="CD746D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1B34BD"/>
    <w:multiLevelType w:val="hybridMultilevel"/>
    <w:tmpl w:val="DA06A2C0"/>
    <w:lvl w:ilvl="0" w:tplc="AA40ED66">
      <w:start w:val="1"/>
      <w:numFmt w:val="decimal"/>
      <w:lvlText w:val="(%1)"/>
      <w:lvlJc w:val="left"/>
      <w:pPr>
        <w:tabs>
          <w:tab w:val="num" w:pos="270"/>
        </w:tabs>
        <w:ind w:left="270" w:hanging="360"/>
      </w:pPr>
      <w:rPr>
        <w:rFonts w:hint="default"/>
      </w:rPr>
    </w:lvl>
    <w:lvl w:ilvl="1" w:tplc="4928EE0A">
      <w:start w:val="1"/>
      <w:numFmt w:val="lowerLetter"/>
      <w:lvlText w:val="(%2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50"/>
        </w:tabs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70"/>
        </w:tabs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10"/>
        </w:tabs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30"/>
        </w:tabs>
        <w:ind w:left="6030" w:hanging="180"/>
      </w:pPr>
    </w:lvl>
  </w:abstractNum>
  <w:abstractNum w:abstractNumId="5" w15:restartNumberingAfterBreak="0">
    <w:nsid w:val="2C5167A9"/>
    <w:multiLevelType w:val="hybridMultilevel"/>
    <w:tmpl w:val="3B32474A"/>
    <w:lvl w:ilvl="0" w:tplc="F85A4BB2">
      <w:start w:val="1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E0DF7"/>
    <w:multiLevelType w:val="hybridMultilevel"/>
    <w:tmpl w:val="DBFE2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E83497"/>
    <w:multiLevelType w:val="hybridMultilevel"/>
    <w:tmpl w:val="39FAB62E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61A5389"/>
    <w:multiLevelType w:val="hybridMultilevel"/>
    <w:tmpl w:val="78082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1A7A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AA45F0"/>
    <w:multiLevelType w:val="hybridMultilevel"/>
    <w:tmpl w:val="07B299DC"/>
    <w:lvl w:ilvl="0" w:tplc="4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C3689"/>
    <w:multiLevelType w:val="hybridMultilevel"/>
    <w:tmpl w:val="A40867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6E74495"/>
    <w:multiLevelType w:val="hybridMultilevel"/>
    <w:tmpl w:val="2CC27EE0"/>
    <w:lvl w:ilvl="0" w:tplc="47B41E3C">
      <w:start w:val="16"/>
      <w:numFmt w:val="bullet"/>
      <w:lvlText w:val="-"/>
      <w:lvlJc w:val="left"/>
      <w:pPr>
        <w:ind w:left="365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12" w15:restartNumberingAfterBreak="0">
    <w:nsid w:val="4ED1725B"/>
    <w:multiLevelType w:val="hybridMultilevel"/>
    <w:tmpl w:val="3502FC3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97E6F22"/>
    <w:multiLevelType w:val="hybridMultilevel"/>
    <w:tmpl w:val="71B25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9EC069A"/>
    <w:multiLevelType w:val="hybridMultilevel"/>
    <w:tmpl w:val="974A55F2"/>
    <w:lvl w:ilvl="0" w:tplc="7700AA0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4D0E36"/>
    <w:multiLevelType w:val="hybridMultilevel"/>
    <w:tmpl w:val="3F46C09C"/>
    <w:lvl w:ilvl="0" w:tplc="04090001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184082"/>
    <w:multiLevelType w:val="hybridMultilevel"/>
    <w:tmpl w:val="93EEB040"/>
    <w:lvl w:ilvl="0" w:tplc="2B6C17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81B67DB"/>
    <w:multiLevelType w:val="hybridMultilevel"/>
    <w:tmpl w:val="E034D18A"/>
    <w:lvl w:ilvl="0" w:tplc="5DE6B3E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C0D4EA2"/>
    <w:multiLevelType w:val="hybridMultilevel"/>
    <w:tmpl w:val="8A94E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6015468">
    <w:abstractNumId w:val="8"/>
  </w:num>
  <w:num w:numId="2" w16cid:durableId="1177498851">
    <w:abstractNumId w:val="0"/>
  </w:num>
  <w:num w:numId="3" w16cid:durableId="383257552">
    <w:abstractNumId w:val="15"/>
  </w:num>
  <w:num w:numId="4" w16cid:durableId="1909805793">
    <w:abstractNumId w:val="13"/>
  </w:num>
  <w:num w:numId="5" w16cid:durableId="697971358">
    <w:abstractNumId w:val="10"/>
  </w:num>
  <w:num w:numId="6" w16cid:durableId="1209801248">
    <w:abstractNumId w:val="16"/>
  </w:num>
  <w:num w:numId="7" w16cid:durableId="434205042">
    <w:abstractNumId w:val="3"/>
  </w:num>
  <w:num w:numId="8" w16cid:durableId="1497721544">
    <w:abstractNumId w:val="17"/>
  </w:num>
  <w:num w:numId="9" w16cid:durableId="366369097">
    <w:abstractNumId w:val="18"/>
  </w:num>
  <w:num w:numId="10" w16cid:durableId="1818260976">
    <w:abstractNumId w:val="2"/>
  </w:num>
  <w:num w:numId="11" w16cid:durableId="1567255777">
    <w:abstractNumId w:val="6"/>
  </w:num>
  <w:num w:numId="12" w16cid:durableId="1335835316">
    <w:abstractNumId w:val="7"/>
  </w:num>
  <w:num w:numId="13" w16cid:durableId="1384645666">
    <w:abstractNumId w:val="12"/>
  </w:num>
  <w:num w:numId="14" w16cid:durableId="1316034806">
    <w:abstractNumId w:val="14"/>
  </w:num>
  <w:num w:numId="15" w16cid:durableId="1042897972">
    <w:abstractNumId w:val="4"/>
  </w:num>
  <w:num w:numId="16" w16cid:durableId="1256865108">
    <w:abstractNumId w:val="5"/>
  </w:num>
  <w:num w:numId="17" w16cid:durableId="1825584862">
    <w:abstractNumId w:val="11"/>
  </w:num>
  <w:num w:numId="18" w16cid:durableId="574751710">
    <w:abstractNumId w:val="9"/>
  </w:num>
  <w:num w:numId="19" w16cid:durableId="188835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QwNLGwMLEwNbM0NjJQ0lEKTi0uzszPAykwrAUAmBpmiCwAAAA="/>
  </w:docVars>
  <w:rsids>
    <w:rsidRoot w:val="002B3044"/>
    <w:rsid w:val="000012E8"/>
    <w:rsid w:val="000036C8"/>
    <w:rsid w:val="00006E21"/>
    <w:rsid w:val="000159DB"/>
    <w:rsid w:val="00017D53"/>
    <w:rsid w:val="00020F1C"/>
    <w:rsid w:val="00021338"/>
    <w:rsid w:val="00022196"/>
    <w:rsid w:val="00022CF3"/>
    <w:rsid w:val="0002465C"/>
    <w:rsid w:val="00024BCA"/>
    <w:rsid w:val="00024E75"/>
    <w:rsid w:val="0002616C"/>
    <w:rsid w:val="00031CF2"/>
    <w:rsid w:val="00032C44"/>
    <w:rsid w:val="000409D8"/>
    <w:rsid w:val="0004142E"/>
    <w:rsid w:val="00042DBC"/>
    <w:rsid w:val="00043D0F"/>
    <w:rsid w:val="00044B57"/>
    <w:rsid w:val="00046E52"/>
    <w:rsid w:val="000627CD"/>
    <w:rsid w:val="00066975"/>
    <w:rsid w:val="00070DCC"/>
    <w:rsid w:val="00071D69"/>
    <w:rsid w:val="00075E6E"/>
    <w:rsid w:val="00075F3A"/>
    <w:rsid w:val="00080206"/>
    <w:rsid w:val="000832DA"/>
    <w:rsid w:val="0008398A"/>
    <w:rsid w:val="00085E80"/>
    <w:rsid w:val="0008662D"/>
    <w:rsid w:val="00090254"/>
    <w:rsid w:val="0009318B"/>
    <w:rsid w:val="0009326C"/>
    <w:rsid w:val="000954F6"/>
    <w:rsid w:val="000A0B14"/>
    <w:rsid w:val="000A704B"/>
    <w:rsid w:val="000B0267"/>
    <w:rsid w:val="000B0C9B"/>
    <w:rsid w:val="000B3081"/>
    <w:rsid w:val="000B6680"/>
    <w:rsid w:val="000C0095"/>
    <w:rsid w:val="000D1977"/>
    <w:rsid w:val="000D2FAA"/>
    <w:rsid w:val="000D57CC"/>
    <w:rsid w:val="000E0941"/>
    <w:rsid w:val="000E1D42"/>
    <w:rsid w:val="000E21E3"/>
    <w:rsid w:val="000E2CF1"/>
    <w:rsid w:val="000E3BD3"/>
    <w:rsid w:val="000F2B96"/>
    <w:rsid w:val="000F38BC"/>
    <w:rsid w:val="000F5CF7"/>
    <w:rsid w:val="000F5D07"/>
    <w:rsid w:val="000F5E6E"/>
    <w:rsid w:val="000F6043"/>
    <w:rsid w:val="000F7612"/>
    <w:rsid w:val="000F7ACC"/>
    <w:rsid w:val="00107406"/>
    <w:rsid w:val="001104B6"/>
    <w:rsid w:val="00113738"/>
    <w:rsid w:val="00114206"/>
    <w:rsid w:val="001165DD"/>
    <w:rsid w:val="00120D92"/>
    <w:rsid w:val="00121F66"/>
    <w:rsid w:val="0012355B"/>
    <w:rsid w:val="00127692"/>
    <w:rsid w:val="00130151"/>
    <w:rsid w:val="00130FA7"/>
    <w:rsid w:val="0013348D"/>
    <w:rsid w:val="00133D1C"/>
    <w:rsid w:val="00141113"/>
    <w:rsid w:val="00146637"/>
    <w:rsid w:val="00151807"/>
    <w:rsid w:val="001520E2"/>
    <w:rsid w:val="001529D2"/>
    <w:rsid w:val="00157A64"/>
    <w:rsid w:val="00157F6B"/>
    <w:rsid w:val="001647B8"/>
    <w:rsid w:val="00171661"/>
    <w:rsid w:val="00171C07"/>
    <w:rsid w:val="001727D7"/>
    <w:rsid w:val="0017774A"/>
    <w:rsid w:val="001806AA"/>
    <w:rsid w:val="00183A0A"/>
    <w:rsid w:val="00185674"/>
    <w:rsid w:val="00197B37"/>
    <w:rsid w:val="001A028D"/>
    <w:rsid w:val="001A0A11"/>
    <w:rsid w:val="001A2F6A"/>
    <w:rsid w:val="001A366D"/>
    <w:rsid w:val="001A6963"/>
    <w:rsid w:val="001A7FC4"/>
    <w:rsid w:val="001B2863"/>
    <w:rsid w:val="001B2ABB"/>
    <w:rsid w:val="001B567F"/>
    <w:rsid w:val="001B5736"/>
    <w:rsid w:val="001B6942"/>
    <w:rsid w:val="001C3131"/>
    <w:rsid w:val="001C724D"/>
    <w:rsid w:val="001D32DE"/>
    <w:rsid w:val="001F3FCD"/>
    <w:rsid w:val="001F749F"/>
    <w:rsid w:val="00212071"/>
    <w:rsid w:val="002146C0"/>
    <w:rsid w:val="00216DCB"/>
    <w:rsid w:val="002241F1"/>
    <w:rsid w:val="002268BC"/>
    <w:rsid w:val="00233161"/>
    <w:rsid w:val="0023410F"/>
    <w:rsid w:val="002344F4"/>
    <w:rsid w:val="0024738A"/>
    <w:rsid w:val="00247B68"/>
    <w:rsid w:val="00255763"/>
    <w:rsid w:val="00257868"/>
    <w:rsid w:val="00257C02"/>
    <w:rsid w:val="002621F6"/>
    <w:rsid w:val="0026289C"/>
    <w:rsid w:val="00263E1E"/>
    <w:rsid w:val="002645DB"/>
    <w:rsid w:val="0026706A"/>
    <w:rsid w:val="002708F3"/>
    <w:rsid w:val="002763CD"/>
    <w:rsid w:val="002822D0"/>
    <w:rsid w:val="002864C1"/>
    <w:rsid w:val="00293EEF"/>
    <w:rsid w:val="00293F5F"/>
    <w:rsid w:val="00297B4C"/>
    <w:rsid w:val="002A07D4"/>
    <w:rsid w:val="002A178B"/>
    <w:rsid w:val="002A1FBB"/>
    <w:rsid w:val="002A3785"/>
    <w:rsid w:val="002A481B"/>
    <w:rsid w:val="002A5D94"/>
    <w:rsid w:val="002B126C"/>
    <w:rsid w:val="002B17DB"/>
    <w:rsid w:val="002B3044"/>
    <w:rsid w:val="002B7946"/>
    <w:rsid w:val="002C08D9"/>
    <w:rsid w:val="002C39DB"/>
    <w:rsid w:val="002C5B63"/>
    <w:rsid w:val="002D04C1"/>
    <w:rsid w:val="002D0EDD"/>
    <w:rsid w:val="002D1350"/>
    <w:rsid w:val="002D4AE4"/>
    <w:rsid w:val="002E0919"/>
    <w:rsid w:val="002E5BDE"/>
    <w:rsid w:val="002F0BEF"/>
    <w:rsid w:val="002F0E32"/>
    <w:rsid w:val="002F203F"/>
    <w:rsid w:val="002F2A2A"/>
    <w:rsid w:val="002F41BD"/>
    <w:rsid w:val="002F69FB"/>
    <w:rsid w:val="0030248B"/>
    <w:rsid w:val="003025B6"/>
    <w:rsid w:val="00302AC1"/>
    <w:rsid w:val="00302DCA"/>
    <w:rsid w:val="0030561C"/>
    <w:rsid w:val="00307329"/>
    <w:rsid w:val="00316E54"/>
    <w:rsid w:val="003173A8"/>
    <w:rsid w:val="00317663"/>
    <w:rsid w:val="00322C09"/>
    <w:rsid w:val="00330823"/>
    <w:rsid w:val="00330E08"/>
    <w:rsid w:val="003321FB"/>
    <w:rsid w:val="003373C6"/>
    <w:rsid w:val="0034017B"/>
    <w:rsid w:val="00341265"/>
    <w:rsid w:val="00341D6E"/>
    <w:rsid w:val="0034649E"/>
    <w:rsid w:val="0034776D"/>
    <w:rsid w:val="003508DE"/>
    <w:rsid w:val="00351818"/>
    <w:rsid w:val="003658EB"/>
    <w:rsid w:val="00370445"/>
    <w:rsid w:val="00370ED6"/>
    <w:rsid w:val="00371A44"/>
    <w:rsid w:val="0037558E"/>
    <w:rsid w:val="003776E7"/>
    <w:rsid w:val="00390571"/>
    <w:rsid w:val="00390A9F"/>
    <w:rsid w:val="0039145C"/>
    <w:rsid w:val="00393957"/>
    <w:rsid w:val="003A00E6"/>
    <w:rsid w:val="003A7F69"/>
    <w:rsid w:val="003B36F3"/>
    <w:rsid w:val="003B49F9"/>
    <w:rsid w:val="003B4EA0"/>
    <w:rsid w:val="003B6B6E"/>
    <w:rsid w:val="003B721D"/>
    <w:rsid w:val="003B7466"/>
    <w:rsid w:val="003C6786"/>
    <w:rsid w:val="003D05DC"/>
    <w:rsid w:val="003D4A3E"/>
    <w:rsid w:val="003D5CEC"/>
    <w:rsid w:val="003D7E52"/>
    <w:rsid w:val="003E0489"/>
    <w:rsid w:val="003E3034"/>
    <w:rsid w:val="003F1447"/>
    <w:rsid w:val="003F5FD3"/>
    <w:rsid w:val="003F771E"/>
    <w:rsid w:val="004005DD"/>
    <w:rsid w:val="0040112A"/>
    <w:rsid w:val="00403A11"/>
    <w:rsid w:val="00404493"/>
    <w:rsid w:val="00407934"/>
    <w:rsid w:val="00410F95"/>
    <w:rsid w:val="00413A4E"/>
    <w:rsid w:val="00415610"/>
    <w:rsid w:val="00422AE2"/>
    <w:rsid w:val="00425153"/>
    <w:rsid w:val="004273C7"/>
    <w:rsid w:val="004320C7"/>
    <w:rsid w:val="00442D52"/>
    <w:rsid w:val="004465A0"/>
    <w:rsid w:val="004478A1"/>
    <w:rsid w:val="00447E7E"/>
    <w:rsid w:val="00450307"/>
    <w:rsid w:val="00451080"/>
    <w:rsid w:val="00454239"/>
    <w:rsid w:val="00454CDD"/>
    <w:rsid w:val="0045583F"/>
    <w:rsid w:val="00456910"/>
    <w:rsid w:val="004575F0"/>
    <w:rsid w:val="004578CB"/>
    <w:rsid w:val="00461931"/>
    <w:rsid w:val="004668E0"/>
    <w:rsid w:val="00467DF7"/>
    <w:rsid w:val="004714F7"/>
    <w:rsid w:val="00477EB4"/>
    <w:rsid w:val="00482872"/>
    <w:rsid w:val="00482BFE"/>
    <w:rsid w:val="00483DC4"/>
    <w:rsid w:val="00485065"/>
    <w:rsid w:val="004906ED"/>
    <w:rsid w:val="0049292C"/>
    <w:rsid w:val="0049558C"/>
    <w:rsid w:val="004A0D15"/>
    <w:rsid w:val="004A22DE"/>
    <w:rsid w:val="004A24C7"/>
    <w:rsid w:val="004A2CD4"/>
    <w:rsid w:val="004A5EB3"/>
    <w:rsid w:val="004B1426"/>
    <w:rsid w:val="004B2AEA"/>
    <w:rsid w:val="004B2C6A"/>
    <w:rsid w:val="004B3F72"/>
    <w:rsid w:val="004C3961"/>
    <w:rsid w:val="004C3E7E"/>
    <w:rsid w:val="004C555A"/>
    <w:rsid w:val="004C74D6"/>
    <w:rsid w:val="004C7C77"/>
    <w:rsid w:val="004D1E94"/>
    <w:rsid w:val="004D41CB"/>
    <w:rsid w:val="004E0541"/>
    <w:rsid w:val="004E38AF"/>
    <w:rsid w:val="004E41AE"/>
    <w:rsid w:val="004E4662"/>
    <w:rsid w:val="004E7143"/>
    <w:rsid w:val="004F1D5C"/>
    <w:rsid w:val="004F3B61"/>
    <w:rsid w:val="004F4230"/>
    <w:rsid w:val="004F5A59"/>
    <w:rsid w:val="004F63ED"/>
    <w:rsid w:val="004F7870"/>
    <w:rsid w:val="00500DD0"/>
    <w:rsid w:val="005014A4"/>
    <w:rsid w:val="00501830"/>
    <w:rsid w:val="005029F9"/>
    <w:rsid w:val="00502A0C"/>
    <w:rsid w:val="005164E7"/>
    <w:rsid w:val="00520CF4"/>
    <w:rsid w:val="0052247C"/>
    <w:rsid w:val="00525F59"/>
    <w:rsid w:val="00531EC9"/>
    <w:rsid w:val="00535A9F"/>
    <w:rsid w:val="00537204"/>
    <w:rsid w:val="00540807"/>
    <w:rsid w:val="00541340"/>
    <w:rsid w:val="005440D0"/>
    <w:rsid w:val="00546D4D"/>
    <w:rsid w:val="00547193"/>
    <w:rsid w:val="00547F03"/>
    <w:rsid w:val="00550AD0"/>
    <w:rsid w:val="00551B25"/>
    <w:rsid w:val="0055272E"/>
    <w:rsid w:val="0055548B"/>
    <w:rsid w:val="00555D55"/>
    <w:rsid w:val="0055607D"/>
    <w:rsid w:val="00572377"/>
    <w:rsid w:val="00572D4D"/>
    <w:rsid w:val="005764EB"/>
    <w:rsid w:val="00577486"/>
    <w:rsid w:val="005801CB"/>
    <w:rsid w:val="005811C3"/>
    <w:rsid w:val="0058346C"/>
    <w:rsid w:val="00583E4B"/>
    <w:rsid w:val="00586192"/>
    <w:rsid w:val="00587A19"/>
    <w:rsid w:val="00594D15"/>
    <w:rsid w:val="00596AAA"/>
    <w:rsid w:val="005A3954"/>
    <w:rsid w:val="005A520E"/>
    <w:rsid w:val="005B3B19"/>
    <w:rsid w:val="005B6D5A"/>
    <w:rsid w:val="005B7544"/>
    <w:rsid w:val="005D02E7"/>
    <w:rsid w:val="005D086D"/>
    <w:rsid w:val="005D09B0"/>
    <w:rsid w:val="005D0EB6"/>
    <w:rsid w:val="005D6908"/>
    <w:rsid w:val="005D6AFC"/>
    <w:rsid w:val="005D6FA5"/>
    <w:rsid w:val="005E0ABE"/>
    <w:rsid w:val="005E1D5F"/>
    <w:rsid w:val="005E43BB"/>
    <w:rsid w:val="005E4679"/>
    <w:rsid w:val="005E5B7F"/>
    <w:rsid w:val="005E610F"/>
    <w:rsid w:val="005F0E49"/>
    <w:rsid w:val="005F2381"/>
    <w:rsid w:val="005F5618"/>
    <w:rsid w:val="005F57CB"/>
    <w:rsid w:val="005F5FAF"/>
    <w:rsid w:val="00604785"/>
    <w:rsid w:val="00607774"/>
    <w:rsid w:val="006077CE"/>
    <w:rsid w:val="00607F72"/>
    <w:rsid w:val="00613616"/>
    <w:rsid w:val="00617B3D"/>
    <w:rsid w:val="00617F94"/>
    <w:rsid w:val="00631CC9"/>
    <w:rsid w:val="006356B0"/>
    <w:rsid w:val="00635D26"/>
    <w:rsid w:val="00641919"/>
    <w:rsid w:val="0064340C"/>
    <w:rsid w:val="00643BE3"/>
    <w:rsid w:val="00643F45"/>
    <w:rsid w:val="0064405F"/>
    <w:rsid w:val="00646A0E"/>
    <w:rsid w:val="00646B30"/>
    <w:rsid w:val="0065273D"/>
    <w:rsid w:val="0065274F"/>
    <w:rsid w:val="00653864"/>
    <w:rsid w:val="00653C79"/>
    <w:rsid w:val="00655AD4"/>
    <w:rsid w:val="00656E2C"/>
    <w:rsid w:val="00660183"/>
    <w:rsid w:val="00663904"/>
    <w:rsid w:val="00667A02"/>
    <w:rsid w:val="00670F65"/>
    <w:rsid w:val="00671110"/>
    <w:rsid w:val="00671630"/>
    <w:rsid w:val="006807AC"/>
    <w:rsid w:val="006836E5"/>
    <w:rsid w:val="00683D4F"/>
    <w:rsid w:val="00690F09"/>
    <w:rsid w:val="006914F1"/>
    <w:rsid w:val="00691B7C"/>
    <w:rsid w:val="006A228E"/>
    <w:rsid w:val="006A2CE2"/>
    <w:rsid w:val="006A5341"/>
    <w:rsid w:val="006B0193"/>
    <w:rsid w:val="006B547E"/>
    <w:rsid w:val="006C29FB"/>
    <w:rsid w:val="006C3F7A"/>
    <w:rsid w:val="006C52AB"/>
    <w:rsid w:val="006C7D66"/>
    <w:rsid w:val="006D1F21"/>
    <w:rsid w:val="006D252C"/>
    <w:rsid w:val="006D7632"/>
    <w:rsid w:val="006E07E8"/>
    <w:rsid w:val="006E0B91"/>
    <w:rsid w:val="006F34A8"/>
    <w:rsid w:val="006F366E"/>
    <w:rsid w:val="006F6664"/>
    <w:rsid w:val="00713A0F"/>
    <w:rsid w:val="00717350"/>
    <w:rsid w:val="00722D13"/>
    <w:rsid w:val="00722F5A"/>
    <w:rsid w:val="007235AD"/>
    <w:rsid w:val="00725D95"/>
    <w:rsid w:val="00727281"/>
    <w:rsid w:val="00727E1E"/>
    <w:rsid w:val="00732A2B"/>
    <w:rsid w:val="00735BF1"/>
    <w:rsid w:val="007407E8"/>
    <w:rsid w:val="00741D54"/>
    <w:rsid w:val="007437BF"/>
    <w:rsid w:val="00743C0A"/>
    <w:rsid w:val="00745EBC"/>
    <w:rsid w:val="007475B9"/>
    <w:rsid w:val="00747C61"/>
    <w:rsid w:val="007505D2"/>
    <w:rsid w:val="00750D61"/>
    <w:rsid w:val="00751B49"/>
    <w:rsid w:val="00753CDE"/>
    <w:rsid w:val="00755D03"/>
    <w:rsid w:val="0075625A"/>
    <w:rsid w:val="00760A9D"/>
    <w:rsid w:val="007760AB"/>
    <w:rsid w:val="00777B11"/>
    <w:rsid w:val="007800B8"/>
    <w:rsid w:val="00781BA2"/>
    <w:rsid w:val="00783692"/>
    <w:rsid w:val="00786F8F"/>
    <w:rsid w:val="00787CB7"/>
    <w:rsid w:val="007A3908"/>
    <w:rsid w:val="007A78C0"/>
    <w:rsid w:val="007B0994"/>
    <w:rsid w:val="007B27A1"/>
    <w:rsid w:val="007B3E4B"/>
    <w:rsid w:val="007B4257"/>
    <w:rsid w:val="007B4D34"/>
    <w:rsid w:val="007C0DB0"/>
    <w:rsid w:val="007C3646"/>
    <w:rsid w:val="007C4573"/>
    <w:rsid w:val="007D0264"/>
    <w:rsid w:val="007D5B01"/>
    <w:rsid w:val="007D6930"/>
    <w:rsid w:val="007D779E"/>
    <w:rsid w:val="007E2FA0"/>
    <w:rsid w:val="007E33C9"/>
    <w:rsid w:val="007E512D"/>
    <w:rsid w:val="007E611F"/>
    <w:rsid w:val="007E6F7E"/>
    <w:rsid w:val="007F15AB"/>
    <w:rsid w:val="007F3144"/>
    <w:rsid w:val="007F317C"/>
    <w:rsid w:val="007F4587"/>
    <w:rsid w:val="008001BB"/>
    <w:rsid w:val="00801FFB"/>
    <w:rsid w:val="00802C59"/>
    <w:rsid w:val="0080675A"/>
    <w:rsid w:val="00807536"/>
    <w:rsid w:val="00811F79"/>
    <w:rsid w:val="008248CC"/>
    <w:rsid w:val="00825CA6"/>
    <w:rsid w:val="00831EC9"/>
    <w:rsid w:val="00837363"/>
    <w:rsid w:val="008400B9"/>
    <w:rsid w:val="00843995"/>
    <w:rsid w:val="00844E6A"/>
    <w:rsid w:val="008504DD"/>
    <w:rsid w:val="00853E6E"/>
    <w:rsid w:val="00854D70"/>
    <w:rsid w:val="00855717"/>
    <w:rsid w:val="008572D5"/>
    <w:rsid w:val="00857A0F"/>
    <w:rsid w:val="0086230C"/>
    <w:rsid w:val="008630FF"/>
    <w:rsid w:val="0086557D"/>
    <w:rsid w:val="00866008"/>
    <w:rsid w:val="00866E18"/>
    <w:rsid w:val="00866E6C"/>
    <w:rsid w:val="00871200"/>
    <w:rsid w:val="008712D5"/>
    <w:rsid w:val="0087155B"/>
    <w:rsid w:val="0087669C"/>
    <w:rsid w:val="008777C0"/>
    <w:rsid w:val="00882D4E"/>
    <w:rsid w:val="00882F3B"/>
    <w:rsid w:val="008833B1"/>
    <w:rsid w:val="0088686F"/>
    <w:rsid w:val="008907B9"/>
    <w:rsid w:val="008926D8"/>
    <w:rsid w:val="00896835"/>
    <w:rsid w:val="00896BF7"/>
    <w:rsid w:val="00896C99"/>
    <w:rsid w:val="00897D3B"/>
    <w:rsid w:val="008A4C2D"/>
    <w:rsid w:val="008B1704"/>
    <w:rsid w:val="008B2518"/>
    <w:rsid w:val="008B2698"/>
    <w:rsid w:val="008B483F"/>
    <w:rsid w:val="008B5321"/>
    <w:rsid w:val="008B6C86"/>
    <w:rsid w:val="008B7A60"/>
    <w:rsid w:val="008B7FA4"/>
    <w:rsid w:val="008C1B59"/>
    <w:rsid w:val="008C2C9D"/>
    <w:rsid w:val="008C3A9B"/>
    <w:rsid w:val="008C7E0B"/>
    <w:rsid w:val="008D44F4"/>
    <w:rsid w:val="008D52B8"/>
    <w:rsid w:val="008D52E9"/>
    <w:rsid w:val="008E1A7A"/>
    <w:rsid w:val="008E319B"/>
    <w:rsid w:val="008E7107"/>
    <w:rsid w:val="008E7246"/>
    <w:rsid w:val="008F17A9"/>
    <w:rsid w:val="008F1F7D"/>
    <w:rsid w:val="008F2F71"/>
    <w:rsid w:val="008F3FFE"/>
    <w:rsid w:val="009056BE"/>
    <w:rsid w:val="0090586F"/>
    <w:rsid w:val="00906977"/>
    <w:rsid w:val="00910785"/>
    <w:rsid w:val="00912313"/>
    <w:rsid w:val="0091679A"/>
    <w:rsid w:val="00917D52"/>
    <w:rsid w:val="009256E6"/>
    <w:rsid w:val="00926EF5"/>
    <w:rsid w:val="00927142"/>
    <w:rsid w:val="0093189F"/>
    <w:rsid w:val="00932AA6"/>
    <w:rsid w:val="00940821"/>
    <w:rsid w:val="00941403"/>
    <w:rsid w:val="00941B74"/>
    <w:rsid w:val="00950DED"/>
    <w:rsid w:val="00955417"/>
    <w:rsid w:val="009575C9"/>
    <w:rsid w:val="00961BE2"/>
    <w:rsid w:val="0097059F"/>
    <w:rsid w:val="00972257"/>
    <w:rsid w:val="00975265"/>
    <w:rsid w:val="009759AB"/>
    <w:rsid w:val="00981554"/>
    <w:rsid w:val="009863B2"/>
    <w:rsid w:val="0098798E"/>
    <w:rsid w:val="00987AE7"/>
    <w:rsid w:val="00994075"/>
    <w:rsid w:val="009A21FC"/>
    <w:rsid w:val="009A2F68"/>
    <w:rsid w:val="009A3F57"/>
    <w:rsid w:val="009A45A2"/>
    <w:rsid w:val="009A729C"/>
    <w:rsid w:val="009B5D66"/>
    <w:rsid w:val="009B7315"/>
    <w:rsid w:val="009C451B"/>
    <w:rsid w:val="009C69E2"/>
    <w:rsid w:val="009D1701"/>
    <w:rsid w:val="009D1A61"/>
    <w:rsid w:val="009D28D7"/>
    <w:rsid w:val="009D3EA4"/>
    <w:rsid w:val="009E1C76"/>
    <w:rsid w:val="009E2A2A"/>
    <w:rsid w:val="009E3F96"/>
    <w:rsid w:val="009F2860"/>
    <w:rsid w:val="009F4DA9"/>
    <w:rsid w:val="009F667D"/>
    <w:rsid w:val="009F70F9"/>
    <w:rsid w:val="00A009DC"/>
    <w:rsid w:val="00A01583"/>
    <w:rsid w:val="00A019AC"/>
    <w:rsid w:val="00A02913"/>
    <w:rsid w:val="00A05A11"/>
    <w:rsid w:val="00A1092E"/>
    <w:rsid w:val="00A11136"/>
    <w:rsid w:val="00A1528A"/>
    <w:rsid w:val="00A20073"/>
    <w:rsid w:val="00A26394"/>
    <w:rsid w:val="00A26547"/>
    <w:rsid w:val="00A30F75"/>
    <w:rsid w:val="00A31AE7"/>
    <w:rsid w:val="00A33950"/>
    <w:rsid w:val="00A37D47"/>
    <w:rsid w:val="00A41C71"/>
    <w:rsid w:val="00A42DEE"/>
    <w:rsid w:val="00A433C4"/>
    <w:rsid w:val="00A47026"/>
    <w:rsid w:val="00A50519"/>
    <w:rsid w:val="00A51B38"/>
    <w:rsid w:val="00A5258F"/>
    <w:rsid w:val="00A52984"/>
    <w:rsid w:val="00A56E4A"/>
    <w:rsid w:val="00A61753"/>
    <w:rsid w:val="00A67CCE"/>
    <w:rsid w:val="00A708F7"/>
    <w:rsid w:val="00A87FD5"/>
    <w:rsid w:val="00A91427"/>
    <w:rsid w:val="00A96578"/>
    <w:rsid w:val="00AA27B6"/>
    <w:rsid w:val="00AA3ED1"/>
    <w:rsid w:val="00AA476F"/>
    <w:rsid w:val="00AA6397"/>
    <w:rsid w:val="00AA6536"/>
    <w:rsid w:val="00AA6AD9"/>
    <w:rsid w:val="00AB1513"/>
    <w:rsid w:val="00AB2C01"/>
    <w:rsid w:val="00AB2C41"/>
    <w:rsid w:val="00AB7E0B"/>
    <w:rsid w:val="00AC2C87"/>
    <w:rsid w:val="00AD047C"/>
    <w:rsid w:val="00AD06DA"/>
    <w:rsid w:val="00AD1875"/>
    <w:rsid w:val="00AD2DBC"/>
    <w:rsid w:val="00AD3B49"/>
    <w:rsid w:val="00AD4355"/>
    <w:rsid w:val="00AD7ECF"/>
    <w:rsid w:val="00AE11FE"/>
    <w:rsid w:val="00AE35B9"/>
    <w:rsid w:val="00AE4D29"/>
    <w:rsid w:val="00AE559C"/>
    <w:rsid w:val="00AE5970"/>
    <w:rsid w:val="00AE5F48"/>
    <w:rsid w:val="00AE7900"/>
    <w:rsid w:val="00AF17A6"/>
    <w:rsid w:val="00AF7277"/>
    <w:rsid w:val="00B0218E"/>
    <w:rsid w:val="00B038CA"/>
    <w:rsid w:val="00B1151C"/>
    <w:rsid w:val="00B11CB4"/>
    <w:rsid w:val="00B1364F"/>
    <w:rsid w:val="00B1578F"/>
    <w:rsid w:val="00B1651D"/>
    <w:rsid w:val="00B17541"/>
    <w:rsid w:val="00B17C06"/>
    <w:rsid w:val="00B23754"/>
    <w:rsid w:val="00B26763"/>
    <w:rsid w:val="00B2735A"/>
    <w:rsid w:val="00B302DD"/>
    <w:rsid w:val="00B3046E"/>
    <w:rsid w:val="00B3158F"/>
    <w:rsid w:val="00B41B55"/>
    <w:rsid w:val="00B442C8"/>
    <w:rsid w:val="00B46E06"/>
    <w:rsid w:val="00B472B2"/>
    <w:rsid w:val="00B47512"/>
    <w:rsid w:val="00B544E8"/>
    <w:rsid w:val="00B573EF"/>
    <w:rsid w:val="00B57D4D"/>
    <w:rsid w:val="00B60042"/>
    <w:rsid w:val="00B629AB"/>
    <w:rsid w:val="00B62ADC"/>
    <w:rsid w:val="00B64350"/>
    <w:rsid w:val="00B713A0"/>
    <w:rsid w:val="00B727CF"/>
    <w:rsid w:val="00B8051F"/>
    <w:rsid w:val="00B80672"/>
    <w:rsid w:val="00B82022"/>
    <w:rsid w:val="00B83E8D"/>
    <w:rsid w:val="00B91697"/>
    <w:rsid w:val="00B941A6"/>
    <w:rsid w:val="00B96B9E"/>
    <w:rsid w:val="00B97C22"/>
    <w:rsid w:val="00B97E7E"/>
    <w:rsid w:val="00BA4421"/>
    <w:rsid w:val="00BB0695"/>
    <w:rsid w:val="00BB119C"/>
    <w:rsid w:val="00BB1781"/>
    <w:rsid w:val="00BB1D4E"/>
    <w:rsid w:val="00BB79F9"/>
    <w:rsid w:val="00BD1890"/>
    <w:rsid w:val="00BD65F2"/>
    <w:rsid w:val="00BE1BC1"/>
    <w:rsid w:val="00BE23E2"/>
    <w:rsid w:val="00BE2449"/>
    <w:rsid w:val="00BE5E91"/>
    <w:rsid w:val="00BE6761"/>
    <w:rsid w:val="00BF38DE"/>
    <w:rsid w:val="00BF404B"/>
    <w:rsid w:val="00BF594B"/>
    <w:rsid w:val="00C11CC3"/>
    <w:rsid w:val="00C13D8B"/>
    <w:rsid w:val="00C15C32"/>
    <w:rsid w:val="00C30CE5"/>
    <w:rsid w:val="00C30F06"/>
    <w:rsid w:val="00C31839"/>
    <w:rsid w:val="00C34C8B"/>
    <w:rsid w:val="00C35396"/>
    <w:rsid w:val="00C405D9"/>
    <w:rsid w:val="00C41AC2"/>
    <w:rsid w:val="00C41D9E"/>
    <w:rsid w:val="00C439A1"/>
    <w:rsid w:val="00C44C69"/>
    <w:rsid w:val="00C45292"/>
    <w:rsid w:val="00C46AB5"/>
    <w:rsid w:val="00C515CA"/>
    <w:rsid w:val="00C5282D"/>
    <w:rsid w:val="00C536A9"/>
    <w:rsid w:val="00C53969"/>
    <w:rsid w:val="00C5455F"/>
    <w:rsid w:val="00C54EAB"/>
    <w:rsid w:val="00C55FE3"/>
    <w:rsid w:val="00C6545F"/>
    <w:rsid w:val="00C671C3"/>
    <w:rsid w:val="00C703EB"/>
    <w:rsid w:val="00C705CA"/>
    <w:rsid w:val="00C71AB6"/>
    <w:rsid w:val="00C74C35"/>
    <w:rsid w:val="00C75923"/>
    <w:rsid w:val="00C76A42"/>
    <w:rsid w:val="00C774E1"/>
    <w:rsid w:val="00C829A2"/>
    <w:rsid w:val="00C8401E"/>
    <w:rsid w:val="00C93884"/>
    <w:rsid w:val="00CA1367"/>
    <w:rsid w:val="00CA160F"/>
    <w:rsid w:val="00CA2453"/>
    <w:rsid w:val="00CA3295"/>
    <w:rsid w:val="00CA57FD"/>
    <w:rsid w:val="00CB22AB"/>
    <w:rsid w:val="00CC52B6"/>
    <w:rsid w:val="00CC5BC5"/>
    <w:rsid w:val="00CC6CD1"/>
    <w:rsid w:val="00CD5DF8"/>
    <w:rsid w:val="00CD6CBF"/>
    <w:rsid w:val="00CE1774"/>
    <w:rsid w:val="00CE17BA"/>
    <w:rsid w:val="00CE639E"/>
    <w:rsid w:val="00CE6AC2"/>
    <w:rsid w:val="00CF06E1"/>
    <w:rsid w:val="00CF08B8"/>
    <w:rsid w:val="00CF3A81"/>
    <w:rsid w:val="00CF40E0"/>
    <w:rsid w:val="00CF5610"/>
    <w:rsid w:val="00CF67E1"/>
    <w:rsid w:val="00CF72A7"/>
    <w:rsid w:val="00CF74F7"/>
    <w:rsid w:val="00D066DA"/>
    <w:rsid w:val="00D07A91"/>
    <w:rsid w:val="00D10D55"/>
    <w:rsid w:val="00D12E6C"/>
    <w:rsid w:val="00D1461B"/>
    <w:rsid w:val="00D2040A"/>
    <w:rsid w:val="00D240DC"/>
    <w:rsid w:val="00D24DFE"/>
    <w:rsid w:val="00D30D84"/>
    <w:rsid w:val="00D31DCB"/>
    <w:rsid w:val="00D35480"/>
    <w:rsid w:val="00D414A7"/>
    <w:rsid w:val="00D423D7"/>
    <w:rsid w:val="00D43C6E"/>
    <w:rsid w:val="00D44471"/>
    <w:rsid w:val="00D522FE"/>
    <w:rsid w:val="00D572DA"/>
    <w:rsid w:val="00D62628"/>
    <w:rsid w:val="00D62E60"/>
    <w:rsid w:val="00D64038"/>
    <w:rsid w:val="00D71035"/>
    <w:rsid w:val="00D71C5A"/>
    <w:rsid w:val="00D72DCD"/>
    <w:rsid w:val="00D72FD7"/>
    <w:rsid w:val="00D752DD"/>
    <w:rsid w:val="00D75655"/>
    <w:rsid w:val="00D76D28"/>
    <w:rsid w:val="00D822B8"/>
    <w:rsid w:val="00D861EC"/>
    <w:rsid w:val="00D908FE"/>
    <w:rsid w:val="00D90E05"/>
    <w:rsid w:val="00D92DCF"/>
    <w:rsid w:val="00D9400B"/>
    <w:rsid w:val="00D9524E"/>
    <w:rsid w:val="00D95A6B"/>
    <w:rsid w:val="00D95DAB"/>
    <w:rsid w:val="00DA798F"/>
    <w:rsid w:val="00DB3164"/>
    <w:rsid w:val="00DB7B34"/>
    <w:rsid w:val="00DC002C"/>
    <w:rsid w:val="00DC1AB6"/>
    <w:rsid w:val="00DC24C5"/>
    <w:rsid w:val="00DC3703"/>
    <w:rsid w:val="00DC6DC0"/>
    <w:rsid w:val="00DC7CBB"/>
    <w:rsid w:val="00DD68AB"/>
    <w:rsid w:val="00DE3907"/>
    <w:rsid w:val="00DE55D7"/>
    <w:rsid w:val="00DE5773"/>
    <w:rsid w:val="00DE60B0"/>
    <w:rsid w:val="00DE6798"/>
    <w:rsid w:val="00DF671F"/>
    <w:rsid w:val="00DF7524"/>
    <w:rsid w:val="00DF7697"/>
    <w:rsid w:val="00E0147D"/>
    <w:rsid w:val="00E12C51"/>
    <w:rsid w:val="00E1384B"/>
    <w:rsid w:val="00E1510D"/>
    <w:rsid w:val="00E20BCA"/>
    <w:rsid w:val="00E24C4A"/>
    <w:rsid w:val="00E30C65"/>
    <w:rsid w:val="00E41F85"/>
    <w:rsid w:val="00E421CF"/>
    <w:rsid w:val="00E463F6"/>
    <w:rsid w:val="00E52666"/>
    <w:rsid w:val="00E54218"/>
    <w:rsid w:val="00E54352"/>
    <w:rsid w:val="00E64D58"/>
    <w:rsid w:val="00E66205"/>
    <w:rsid w:val="00E66B24"/>
    <w:rsid w:val="00E6724A"/>
    <w:rsid w:val="00E73A71"/>
    <w:rsid w:val="00E76848"/>
    <w:rsid w:val="00E82559"/>
    <w:rsid w:val="00E8323E"/>
    <w:rsid w:val="00E832A1"/>
    <w:rsid w:val="00E85390"/>
    <w:rsid w:val="00E87066"/>
    <w:rsid w:val="00E87C4E"/>
    <w:rsid w:val="00E87E43"/>
    <w:rsid w:val="00E900CE"/>
    <w:rsid w:val="00E90127"/>
    <w:rsid w:val="00E92EDC"/>
    <w:rsid w:val="00E9632E"/>
    <w:rsid w:val="00E97DBC"/>
    <w:rsid w:val="00EA2573"/>
    <w:rsid w:val="00EA5B59"/>
    <w:rsid w:val="00EA5F46"/>
    <w:rsid w:val="00EB02EE"/>
    <w:rsid w:val="00EB17B2"/>
    <w:rsid w:val="00EB5087"/>
    <w:rsid w:val="00EC0089"/>
    <w:rsid w:val="00EC2C3C"/>
    <w:rsid w:val="00ED0C66"/>
    <w:rsid w:val="00ED3CBD"/>
    <w:rsid w:val="00ED4319"/>
    <w:rsid w:val="00ED5BC4"/>
    <w:rsid w:val="00ED5CDC"/>
    <w:rsid w:val="00ED6D00"/>
    <w:rsid w:val="00EF0735"/>
    <w:rsid w:val="00EF0B07"/>
    <w:rsid w:val="00EF2ECB"/>
    <w:rsid w:val="00EF56B8"/>
    <w:rsid w:val="00EF6817"/>
    <w:rsid w:val="00EF78AB"/>
    <w:rsid w:val="00EF7AFB"/>
    <w:rsid w:val="00F0096A"/>
    <w:rsid w:val="00F016CB"/>
    <w:rsid w:val="00F03C80"/>
    <w:rsid w:val="00F03E73"/>
    <w:rsid w:val="00F072FB"/>
    <w:rsid w:val="00F07EEF"/>
    <w:rsid w:val="00F10322"/>
    <w:rsid w:val="00F10509"/>
    <w:rsid w:val="00F27185"/>
    <w:rsid w:val="00F2740E"/>
    <w:rsid w:val="00F30135"/>
    <w:rsid w:val="00F33704"/>
    <w:rsid w:val="00F3437A"/>
    <w:rsid w:val="00F37B05"/>
    <w:rsid w:val="00F505DA"/>
    <w:rsid w:val="00F51A5C"/>
    <w:rsid w:val="00F53427"/>
    <w:rsid w:val="00F535A5"/>
    <w:rsid w:val="00F55305"/>
    <w:rsid w:val="00F61E18"/>
    <w:rsid w:val="00F643F2"/>
    <w:rsid w:val="00F71C15"/>
    <w:rsid w:val="00F7415C"/>
    <w:rsid w:val="00F85642"/>
    <w:rsid w:val="00F87C42"/>
    <w:rsid w:val="00F93E13"/>
    <w:rsid w:val="00FA08CC"/>
    <w:rsid w:val="00FB0C50"/>
    <w:rsid w:val="00FB5D0A"/>
    <w:rsid w:val="00FB6C19"/>
    <w:rsid w:val="00FB7671"/>
    <w:rsid w:val="00FC0EC2"/>
    <w:rsid w:val="00FC3DB9"/>
    <w:rsid w:val="00FC42F3"/>
    <w:rsid w:val="00FC4886"/>
    <w:rsid w:val="00FD117C"/>
    <w:rsid w:val="00FD397C"/>
    <w:rsid w:val="00FD55A1"/>
    <w:rsid w:val="00FD7F9A"/>
    <w:rsid w:val="00FE4158"/>
    <w:rsid w:val="00FE7F03"/>
    <w:rsid w:val="00FF41C7"/>
    <w:rsid w:val="2B96D571"/>
    <w:rsid w:val="4EB0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57B221"/>
  <w15:docId w15:val="{C222C877-F56B-4E1D-9743-C5AB59E7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24C7"/>
    <w:rPr>
      <w:sz w:val="24"/>
      <w:lang w:val="en-GB" w:eastAsia="en-US"/>
    </w:rPr>
  </w:style>
  <w:style w:type="paragraph" w:styleId="Heading1">
    <w:name w:val="heading 1"/>
    <w:basedOn w:val="Normal"/>
    <w:next w:val="Normal"/>
    <w:qFormat/>
    <w:rsid w:val="000D57CC"/>
    <w:pPr>
      <w:keepNext/>
      <w:jc w:val="center"/>
      <w:outlineLvl w:val="0"/>
    </w:pPr>
    <w:rPr>
      <w:i/>
      <w:iCs/>
      <w:sz w:val="22"/>
    </w:rPr>
  </w:style>
  <w:style w:type="paragraph" w:styleId="Heading2">
    <w:name w:val="heading 2"/>
    <w:basedOn w:val="Normal"/>
    <w:next w:val="Normal"/>
    <w:qFormat/>
    <w:rsid w:val="000D57CC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D57CC"/>
    <w:pPr>
      <w:keepNext/>
      <w:jc w:val="right"/>
      <w:outlineLvl w:val="2"/>
    </w:pPr>
  </w:style>
  <w:style w:type="paragraph" w:styleId="Heading4">
    <w:name w:val="heading 4"/>
    <w:basedOn w:val="Normal"/>
    <w:next w:val="Normal"/>
    <w:qFormat/>
    <w:rsid w:val="000D57CC"/>
    <w:pPr>
      <w:keepNext/>
      <w:outlineLvl w:val="3"/>
    </w:pPr>
    <w:rPr>
      <w:sz w:val="40"/>
      <w:vertAlign w:val="superscript"/>
    </w:rPr>
  </w:style>
  <w:style w:type="paragraph" w:styleId="Heading5">
    <w:name w:val="heading 5"/>
    <w:basedOn w:val="Normal"/>
    <w:next w:val="Normal"/>
    <w:qFormat/>
    <w:rsid w:val="000D57CC"/>
    <w:pPr>
      <w:keepNext/>
      <w:jc w:val="center"/>
      <w:outlineLvl w:val="4"/>
    </w:pPr>
    <w:rPr>
      <w:sz w:val="40"/>
      <w:vertAlign w:val="superscript"/>
    </w:rPr>
  </w:style>
  <w:style w:type="paragraph" w:styleId="Heading6">
    <w:name w:val="heading 6"/>
    <w:basedOn w:val="Normal"/>
    <w:next w:val="Normal"/>
    <w:qFormat/>
    <w:rsid w:val="000D57CC"/>
    <w:pPr>
      <w:keepNext/>
      <w:jc w:val="center"/>
      <w:outlineLvl w:val="5"/>
    </w:pPr>
    <w:rPr>
      <w:b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0D57CC"/>
    <w:pPr>
      <w:ind w:left="720" w:hanging="720"/>
    </w:pPr>
    <w:rPr>
      <w:bCs/>
    </w:rPr>
  </w:style>
  <w:style w:type="paragraph" w:styleId="Header">
    <w:name w:val="header"/>
    <w:basedOn w:val="Normal"/>
    <w:rsid w:val="000D57C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D57CC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711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AE11FE"/>
    <w:rPr>
      <w:sz w:val="16"/>
      <w:szCs w:val="16"/>
    </w:rPr>
  </w:style>
  <w:style w:type="paragraph" w:styleId="CommentText">
    <w:name w:val="annotation text"/>
    <w:basedOn w:val="Normal"/>
    <w:semiHidden/>
    <w:rsid w:val="00AE11FE"/>
    <w:rPr>
      <w:sz w:val="20"/>
    </w:rPr>
  </w:style>
  <w:style w:type="paragraph" w:styleId="CommentSubject">
    <w:name w:val="annotation subject"/>
    <w:basedOn w:val="CommentText"/>
    <w:next w:val="CommentText"/>
    <w:semiHidden/>
    <w:rsid w:val="00AE11FE"/>
    <w:rPr>
      <w:b/>
      <w:bCs/>
    </w:rPr>
  </w:style>
  <w:style w:type="paragraph" w:styleId="BalloonText">
    <w:name w:val="Balloon Text"/>
    <w:basedOn w:val="Normal"/>
    <w:semiHidden/>
    <w:rsid w:val="00AE11FE"/>
    <w:rPr>
      <w:rFonts w:ascii="Tahoma" w:hAnsi="Tahoma" w:cs="Tahoma"/>
      <w:sz w:val="16"/>
      <w:szCs w:val="16"/>
    </w:rPr>
  </w:style>
  <w:style w:type="character" w:styleId="Hyperlink">
    <w:name w:val="Hyperlink"/>
    <w:rsid w:val="005D0EB6"/>
    <w:rPr>
      <w:color w:val="0000FF"/>
      <w:u w:val="single"/>
    </w:rPr>
  </w:style>
  <w:style w:type="character" w:styleId="FollowedHyperlink">
    <w:name w:val="FollowedHyperlink"/>
    <w:rsid w:val="00691B7C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9759AB"/>
    <w:pPr>
      <w:spacing w:before="100" w:beforeAutospacing="1" w:after="100" w:afterAutospacing="1"/>
    </w:pPr>
    <w:rPr>
      <w:color w:val="000000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13D8B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ED5CDC"/>
    <w:rPr>
      <w:sz w:val="24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F4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7" Type="http://schemas.openxmlformats.org/officeDocument/2006/relationships/settings" Target="settings.xml"/><Relationship Id="rId12" Type="http://schemas.openxmlformats.org/officeDocument/2006/relationships/hyperlink" Target="mailto:jeanette.sim@u.nus.edu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jpeg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pefokhl\Local%20Settings\Temporary%20Internet%20Files\OLK6C\Purchase%20Requisition%20Form%20200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716784-C1EB-4FCE-BC0E-DD134E6BA0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11AA8F-EAB0-4141-B6AB-6B378185C5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A34D77-0277-4AAD-904F-805A5E80A5A5}">
  <ds:schemaRefs>
    <ds:schemaRef ds:uri="http://purl.org/dc/elements/1.1/"/>
    <ds:schemaRef ds:uri="http://purl.org/dc/dcmitype/"/>
    <ds:schemaRef ds:uri="http://purl.org/dc/terms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c9422598-6492-471d-9d1f-9c77f43a94f7"/>
    <ds:schemaRef ds:uri="49548318-0a7b-4d65-bc43-907c956e523a"/>
  </ds:schemaRefs>
</ds:datastoreItem>
</file>

<file path=customXml/itemProps4.xml><?xml version="1.0" encoding="utf-8"?>
<ds:datastoreItem xmlns:ds="http://schemas.openxmlformats.org/officeDocument/2006/customXml" ds:itemID="{28AAFB7C-86F2-4F1A-8880-991247777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48318-0a7b-4d65-bc43-907c956e523a"/>
    <ds:schemaRef ds:uri="c9422598-6492-471d-9d1f-9c77f43a94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Purchase Requisition Form 2007.dot</Template>
  <TotalTime>210</TotalTime>
  <Pages>7</Pages>
  <Words>212</Words>
  <Characters>1482</Characters>
  <Application>Microsoft Office Word</Application>
  <DocSecurity>0</DocSecurity>
  <Lines>12</Lines>
  <Paragraphs>3</Paragraphs>
  <ScaleCrop>false</ScaleCrop>
  <Company>NUS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 OF SINGAPORE</dc:title>
  <dc:creator>mpefokhl</dc:creator>
  <cp:lastModifiedBy>Jeanette Sim</cp:lastModifiedBy>
  <cp:revision>64</cp:revision>
  <cp:lastPrinted>2026-01-26T03:13:00Z</cp:lastPrinted>
  <dcterms:created xsi:type="dcterms:W3CDTF">2023-08-23T03:15:00Z</dcterms:created>
  <dcterms:modified xsi:type="dcterms:W3CDTF">2026-01-26T03:15:00Z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