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vAlign w:val="center"/>
          </w:tcPr>
          <w:p w14:paraId="2F676050" w14:textId="13AE8A52" w:rsidR="00B2735A" w:rsidRPr="0026706A" w:rsidRDefault="00655AD4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Ng Jun Hao, Elgin</w:t>
            </w:r>
          </w:p>
        </w:tc>
        <w:tc>
          <w:tcPr>
            <w:tcW w:w="2198" w:type="dxa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vAlign w:val="center"/>
          </w:tcPr>
          <w:p w14:paraId="485203A6" w14:textId="44B6E99E" w:rsidR="00B2735A" w:rsidRPr="0026706A" w:rsidRDefault="00655AD4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A02657</w:t>
            </w:r>
            <w:r w:rsidR="00DA798F">
              <w:rPr>
                <w:rFonts w:ascii="Verdana" w:hAnsi="Verdana"/>
                <w:b/>
                <w:bCs/>
                <w:iCs/>
                <w:sz w:val="20"/>
                <w:szCs w:val="16"/>
              </w:rPr>
              <w:t>21E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vAlign w:val="center"/>
          </w:tcPr>
          <w:p w14:paraId="7106EA0B" w14:textId="0B2CF7FF" w:rsidR="00B2735A" w:rsidRP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hyperlink r:id="rId12" w:history="1">
              <w:r w:rsidRPr="00C25477">
                <w:rPr>
                  <w:rStyle w:val="Hyperlink"/>
                  <w:rFonts w:ascii="Verdana" w:hAnsi="Verdana"/>
                  <w:b/>
                  <w:bCs/>
                  <w:iCs/>
                  <w:sz w:val="20"/>
                  <w:szCs w:val="16"/>
                </w:rPr>
                <w:t>E1067157@u.edu.sg</w:t>
              </w:r>
            </w:hyperlink>
          </w:p>
        </w:tc>
        <w:tc>
          <w:tcPr>
            <w:tcW w:w="2198" w:type="dxa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vAlign w:val="center"/>
          </w:tcPr>
          <w:p w14:paraId="0C17D43F" w14:textId="1060376C" w:rsidR="00B2735A" w:rsidRP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98119309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vAlign w:val="center"/>
          </w:tcPr>
          <w:p w14:paraId="35BB5192" w14:textId="77777777" w:rsid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3E076644" w14:textId="560244AE" w:rsidR="00CF40E0" w:rsidRDefault="00572377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Sim Yu </w:t>
            </w:r>
            <w:r w:rsidR="00CF40E0">
              <w:rPr>
                <w:rFonts w:ascii="Verdana" w:hAnsi="Verdana"/>
                <w:b/>
                <w:bCs/>
                <w:iCs/>
                <w:sz w:val="20"/>
                <w:szCs w:val="16"/>
              </w:rPr>
              <w:t>Jeanette</w:t>
            </w:r>
          </w:p>
          <w:p w14:paraId="1FCA3000" w14:textId="4FA7A603" w:rsidR="00CF40E0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Muthukumaran Yogeeswaran</w:t>
            </w:r>
          </w:p>
          <w:p w14:paraId="05A7ECC0" w14:textId="3F52053F" w:rsidR="00CF40E0" w:rsidRP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</w:p>
        </w:tc>
        <w:tc>
          <w:tcPr>
            <w:tcW w:w="2198" w:type="dxa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6D721E3" wp14:editId="1388E16F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-3810</wp:posOffset>
                      </wp:positionV>
                      <wp:extent cx="1790700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08325689" w:rsidR="00D423D7" w:rsidRDefault="00000000">
                                  <w:sdt>
                                    <w:sdtPr>
                                      <w:id w:val="-116910406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7E611F">
                                    <w:t>CDE</w:t>
                                  </w:r>
                                  <w:r w:rsidR="00D423D7">
                                    <w:t>3301</w:t>
                                  </w:r>
                                </w:p>
                                <w:p w14:paraId="3E10BF6A" w14:textId="1E008991" w:rsidR="00D423D7" w:rsidRDefault="00000000">
                                  <w:sdt>
                                    <w:sdtPr>
                                      <w:id w:val="1897859276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C11CC3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9F2860">
                                    <w:t>CDE</w:t>
                                  </w:r>
                                  <w:r w:rsidR="00D423D7">
                                    <w:t>4301</w:t>
                                  </w:r>
                                  <w:r w:rsidR="000B6680">
                                    <w:t>/</w:t>
                                  </w:r>
                                  <w:r w:rsidR="009F2860">
                                    <w:t>CDE</w:t>
                                  </w:r>
                                  <w:r w:rsidR="000B6680">
                                    <w:t>4301A</w:t>
                                  </w:r>
                                </w:p>
                                <w:p w14:paraId="38527A3C" w14:textId="6D35B26F" w:rsidR="002344F4" w:rsidRDefault="00000000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 xml:space="preserve">Others: 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9pt;margin-top:-.3pt;width:141pt;height:5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wA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" filled="f" stroked="f">
                      <v:textbox>
                        <w:txbxContent>
                          <w:p w14:paraId="508FF758" w14:textId="08325689" w:rsidR="00D423D7" w:rsidRDefault="00000000">
                            <w:sdt>
                              <w:sdtPr>
                                <w:id w:val="-11691040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7E611F">
                              <w:t>CDE</w:t>
                            </w:r>
                            <w:r w:rsidR="00D423D7">
                              <w:t>3301</w:t>
                            </w:r>
                          </w:p>
                          <w:p w14:paraId="3E10BF6A" w14:textId="1E008991" w:rsidR="00D423D7" w:rsidRDefault="00000000">
                            <w:sdt>
                              <w:sdtPr>
                                <w:id w:val="189785927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11CC3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9F2860">
                              <w:t>CDE</w:t>
                            </w:r>
                            <w:r w:rsidR="00D423D7">
                              <w:t>4301</w:t>
                            </w:r>
                            <w:r w:rsidR="000B6680">
                              <w:t>/</w:t>
                            </w:r>
                            <w:r w:rsidR="009F2860">
                              <w:t>CDE</w:t>
                            </w:r>
                            <w:r w:rsidR="000B6680">
                              <w:t>4301A</w:t>
                            </w:r>
                          </w:p>
                          <w:p w14:paraId="38527A3C" w14:textId="6D35B26F" w:rsidR="002344F4" w:rsidRDefault="00000000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 xml:space="preserve">Others: 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vAlign w:val="center"/>
          </w:tcPr>
          <w:p w14:paraId="61753E2F" w14:textId="7FDD990D" w:rsidR="00AA6397" w:rsidRPr="0026706A" w:rsidRDefault="00CF40E0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vAlign w:val="center"/>
          </w:tcPr>
          <w:p w14:paraId="69DF764D" w14:textId="57BDEB19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C11CC3">
              <w:rPr>
                <w:rFonts w:ascii="Verdana" w:hAnsi="Verdana"/>
                <w:b/>
                <w:bCs/>
                <w:iCs/>
                <w:sz w:val="20"/>
                <w:szCs w:val="16"/>
              </w:rPr>
              <w:t>IS-431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355"/>
        <w:gridCol w:w="900"/>
        <w:gridCol w:w="1260"/>
        <w:gridCol w:w="1080"/>
        <w:gridCol w:w="370"/>
        <w:gridCol w:w="440"/>
        <w:gridCol w:w="720"/>
      </w:tblGrid>
      <w:tr w:rsidR="008F17A9" w:rsidRPr="0026706A" w14:paraId="0579817F" w14:textId="77777777" w:rsidTr="4EB02C5E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4EB02C5E">
        <w:trPr>
          <w:trHeight w:val="390"/>
        </w:trPr>
        <w:tc>
          <w:tcPr>
            <w:tcW w:w="540" w:type="dxa"/>
            <w:vMerge w:val="restart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340" w:type="dxa"/>
            <w:gridSpan w:val="2"/>
            <w:vMerge w:val="restart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00" w:type="dxa"/>
            <w:vMerge w:val="restart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60" w:type="dxa"/>
            <w:vMerge w:val="restart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080" w:type="dxa"/>
            <w:vMerge w:val="restart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4EB02C5E">
        <w:trPr>
          <w:trHeight w:val="107"/>
        </w:trPr>
        <w:tc>
          <w:tcPr>
            <w:tcW w:w="540" w:type="dxa"/>
            <w:vMerge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vMerge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Merge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Merge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C30F06" w:rsidRPr="00941403" w14:paraId="628764CC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4BC75CB7" w14:textId="57149257" w:rsidR="00AA6397" w:rsidRPr="00F0096A" w:rsidRDefault="2B96D571" w:rsidP="4EB02C5E">
            <w:pPr>
              <w:jc w:val="center"/>
              <w:rPr>
                <w:rFonts w:ascii="Verdana" w:hAnsi="Verdana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4EB02C5E">
              <w:rPr>
                <w:rFonts w:ascii="Verdana" w:hAnsi="Verdana"/>
                <w:b/>
                <w:bCs/>
                <w:i/>
                <w:iCs/>
                <w:color w:val="FF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vAlign w:val="center"/>
          </w:tcPr>
          <w:p w14:paraId="3A3CC50D" w14:textId="0627BCA4" w:rsidR="00AA6397" w:rsidRPr="00F0096A" w:rsidRDefault="00467DF7" w:rsidP="00F0096A">
            <w:pPr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</w:pPr>
            <w:r w:rsidRPr="00467DF7"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 xml:space="preserve">4x </w:t>
            </w:r>
            <w:proofErr w:type="spellStart"/>
            <w:r w:rsidRPr="00467DF7"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>Damiao</w:t>
            </w:r>
            <w:proofErr w:type="spellEnd"/>
            <w:r w:rsidRPr="00467DF7"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 xml:space="preserve"> DM-J4310-2EC Motor (Including driver) + 1x USB </w:t>
            </w:r>
            <w:proofErr w:type="gramStart"/>
            <w:r w:rsidRPr="00467DF7"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>to CAN</w:t>
            </w:r>
            <w:proofErr w:type="gramEnd"/>
            <w:r w:rsidRPr="00467DF7"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 xml:space="preserve"> debugging tool</w:t>
            </w:r>
            <w:r w:rsidRPr="00467DF7">
              <w:rPr>
                <w:rFonts w:ascii="Verdana" w:hAnsi="Verdana"/>
                <w:b/>
                <w:i/>
                <w:color w:val="FF0000"/>
                <w:sz w:val="18"/>
                <w:szCs w:val="18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48606521" w14:textId="38C37361" w:rsidR="00AA6397" w:rsidRPr="00F0096A" w:rsidRDefault="00B1364F" w:rsidP="008F17A9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  <w:r w:rsidRPr="00B1364F"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Taobao.com</w:t>
            </w:r>
          </w:p>
        </w:tc>
        <w:tc>
          <w:tcPr>
            <w:tcW w:w="900" w:type="dxa"/>
            <w:vAlign w:val="center"/>
          </w:tcPr>
          <w:p w14:paraId="351481EC" w14:textId="64F6C0C9" w:rsidR="00AA6397" w:rsidRPr="00F0096A" w:rsidRDefault="0093189F" w:rsidP="00157018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5</w:t>
            </w:r>
            <w:r w:rsidR="004273C7"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28</w:t>
            </w:r>
            <w:r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.</w:t>
            </w:r>
            <w:r w:rsidR="00017D53"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t>18</w:t>
            </w:r>
          </w:p>
        </w:tc>
        <w:tc>
          <w:tcPr>
            <w:tcW w:w="1260" w:type="dxa"/>
            <w:vAlign w:val="center"/>
          </w:tcPr>
          <w:p w14:paraId="6EC919E4" w14:textId="77777777" w:rsidR="00AA6397" w:rsidRPr="00F0096A" w:rsidRDefault="00AA6397" w:rsidP="00157018">
            <w:pPr>
              <w:jc w:val="right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33F333E5" w14:textId="77777777" w:rsidR="00AA6397" w:rsidRPr="00F0096A" w:rsidRDefault="00AA6397" w:rsidP="00157018">
            <w:pPr>
              <w:jc w:val="right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41A999B" w14:textId="197F7632" w:rsidR="00AA6397" w:rsidRPr="00F0096A" w:rsidRDefault="00C11CC3" w:rsidP="00157018">
            <w:pPr>
              <w:jc w:val="center"/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color w:val="FF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B8398BD" w14:textId="77777777" w:rsidR="00AA6397" w:rsidRPr="0026706A" w:rsidRDefault="00AA6397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6D3C692C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7F32D3A7" w14:textId="66270B3D" w:rsidR="008F17A9" w:rsidRPr="0026706A" w:rsidRDefault="00CE17B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2</w:t>
            </w:r>
          </w:p>
        </w:tc>
        <w:tc>
          <w:tcPr>
            <w:tcW w:w="3420" w:type="dxa"/>
            <w:gridSpan w:val="3"/>
            <w:vAlign w:val="center"/>
          </w:tcPr>
          <w:p w14:paraId="5BEE9CEF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6C0772FC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4D3188B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1617505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72D329A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9F156D7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A9D3D10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543FDA78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419BBF6F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0F0BE84F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56DBD027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49CD3D8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1BDA028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42B60901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C84497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A038631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2F1C8C4F" w14:textId="77777777" w:rsidTr="4EB02C5E">
        <w:trPr>
          <w:trHeight w:val="533"/>
        </w:trPr>
        <w:tc>
          <w:tcPr>
            <w:tcW w:w="540" w:type="dxa"/>
            <w:vAlign w:val="center"/>
          </w:tcPr>
          <w:p w14:paraId="30AD112D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7A78AE2E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02BF1BD1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89AD33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6A5472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6DA7D592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AB92E8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D3B1836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26D02626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753F917B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2BD1345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4A991402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6DA177AD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67917B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4E8FA8A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8464BC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D6498B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7457E1FE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1A5452AE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FF48CA4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53C44898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C21C0F8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5F4A41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3547D076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F150AFF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553A119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71585072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6A85CA07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29A45905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20F7CC91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D6F8F8B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BE2C288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654D989F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CE4F4F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6965C1B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0A5E2C58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6413210B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CE7981C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6BC34056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C881F1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D1DE5A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0F006D9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E793AF6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BD7A192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057F3454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59D7D853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892D65F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4436DBC5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799E591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608ACB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05D6B570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8FB2BB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6C8840F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4482B602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7C073E2C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3CE91F03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565787D6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7702FD19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8B4988D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534D256D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1A1960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F052C56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3AB0AF58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658D519A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798069D7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4E6968B2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CE25DCA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334E227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2ED4CEDB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510757C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377EC4A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58F50641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2743A25B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68B8394C" w14:textId="77777777" w:rsidR="00C30F06" w:rsidRPr="0026706A" w:rsidRDefault="00C30F06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7E7B1A4F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3AD32A6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67CDE26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6F633B75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4CECE7AC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780882D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44779E9F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4AFDD8A2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076CA3B5" w14:textId="77777777" w:rsidR="00C30F06" w:rsidRPr="0026706A" w:rsidRDefault="00C30F06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6DD11CF6" w14:textId="77777777" w:rsidR="00C30F06" w:rsidRPr="0026706A" w:rsidRDefault="00C30F06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A50EAC7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D4B8CDD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3667D972" w14:textId="77777777" w:rsidR="00C30F06" w:rsidRPr="0026706A" w:rsidRDefault="00C30F06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490DB81D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E5D183D" w14:textId="77777777" w:rsidR="00C30F06" w:rsidRPr="0026706A" w:rsidRDefault="00C30F06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C30F06" w:rsidRPr="00941403" w14:paraId="4EC0FE6C" w14:textId="77777777" w:rsidTr="4EB02C5E">
        <w:trPr>
          <w:trHeight w:val="432"/>
        </w:trPr>
        <w:tc>
          <w:tcPr>
            <w:tcW w:w="540" w:type="dxa"/>
            <w:vAlign w:val="center"/>
          </w:tcPr>
          <w:p w14:paraId="3C0D1806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5D5F64FC" w14:textId="77777777" w:rsidR="008F17A9" w:rsidRPr="0026706A" w:rsidRDefault="008F17A9" w:rsidP="008F17A9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2FB20A57" w14:textId="77777777" w:rsidR="008F17A9" w:rsidRPr="0026706A" w:rsidRDefault="008F17A9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5C436992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135E833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2C199E0E" w14:textId="77777777" w:rsidR="008F17A9" w:rsidRPr="0026706A" w:rsidRDefault="008F17A9" w:rsidP="008F17A9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DD15B65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3AC2981" w14:textId="77777777" w:rsidR="008F17A9" w:rsidRPr="0026706A" w:rsidRDefault="008F17A9" w:rsidP="008F17A9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B23754" w:rsidRPr="00941403" w14:paraId="3C0A4488" w14:textId="77777777" w:rsidTr="4EB02C5E">
        <w:trPr>
          <w:trHeight w:val="360"/>
        </w:trPr>
        <w:tc>
          <w:tcPr>
            <w:tcW w:w="6300" w:type="dxa"/>
            <w:gridSpan w:val="6"/>
            <w:tcBorders>
              <w:bottom w:val="single" w:sz="4" w:space="0" w:color="auto"/>
            </w:tcBorders>
            <w:vAlign w:val="center"/>
          </w:tcPr>
          <w:p w14:paraId="5CED56CA" w14:textId="77777777" w:rsidR="00B23754" w:rsidRPr="0026706A" w:rsidRDefault="00B23754" w:rsidP="00FE7F03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4770" w:type="dxa"/>
            <w:gridSpan w:val="6"/>
            <w:tcBorders>
              <w:bottom w:val="single" w:sz="4" w:space="0" w:color="auto"/>
            </w:tcBorders>
            <w:vAlign w:val="center"/>
          </w:tcPr>
          <w:p w14:paraId="18277042" w14:textId="29EB6AAE" w:rsidR="00B23754" w:rsidRPr="00B23754" w:rsidRDefault="00777B11" w:rsidP="00896835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545.33</w:t>
            </w:r>
          </w:p>
        </w:tc>
      </w:tr>
      <w:tr w:rsidR="008F17A9" w:rsidRPr="00941403" w14:paraId="38959CF5" w14:textId="77777777" w:rsidTr="4EB02C5E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0F3E3DA" w14:textId="77777777" w:rsidR="008F17A9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B23754" w:rsidRPr="0026706A" w:rsidRDefault="00B23754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091B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7D40C0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29EDD3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8F17A9" w:rsidRPr="00896835" w14:paraId="4681752F" w14:textId="77777777" w:rsidTr="4EB02C5E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14:paraId="5EB32CA8" w14:textId="77777777" w:rsidR="008F17A9" w:rsidRPr="00896835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1814" w14:textId="77777777" w:rsidR="008F17A9" w:rsidRPr="00896835" w:rsidRDefault="008F17A9" w:rsidP="008F17A9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vAlign w:val="center"/>
          </w:tcPr>
          <w:p w14:paraId="16397216" w14:textId="77777777" w:rsidR="00B23754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8F17A9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B23754" w:rsidRPr="00896835" w:rsidRDefault="00B23754" w:rsidP="008F17A9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8798E" w:rsidRPr="00896835" w14:paraId="1D30EBBD" w14:textId="77777777" w:rsidTr="4EB02C5E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57F9" w14:textId="77777777" w:rsidR="0098798E" w:rsidRPr="00896835" w:rsidRDefault="0098798E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B23754" w:rsidRPr="00896835" w14:paraId="5478E79D" w14:textId="77777777" w:rsidTr="4EB02C5E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vAlign w:val="center"/>
          </w:tcPr>
          <w:p w14:paraId="78D063EF" w14:textId="14E9D709" w:rsidR="00B23754" w:rsidRPr="00B23754" w:rsidRDefault="004273C7" w:rsidP="00B23754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69EB226C" wp14:editId="1F179F2D">
                      <wp:simplePos x="0" y="0"/>
                      <wp:positionH relativeFrom="column">
                        <wp:posOffset>1843322</wp:posOffset>
                      </wp:positionH>
                      <wp:positionV relativeFrom="paragraph">
                        <wp:posOffset>151193</wp:posOffset>
                      </wp:positionV>
                      <wp:extent cx="549000" cy="601200"/>
                      <wp:effectExtent l="38100" t="38100" r="22860" b="46990"/>
                      <wp:wrapNone/>
                      <wp:docPr id="1780514351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9000" cy="60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786355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144.65pt;margin-top:11.4pt;width:44.25pt;height:4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">
                      <v:imagedata r:id="rId14" o:title=""/>
                    </v:shape>
                  </w:pict>
                </mc:Fallback>
              </mc:AlternateContent>
            </w:r>
            <w:r w:rsidR="00B23754"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68424A6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  <w:r w:rsidR="004273C7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vAlign w:val="center"/>
          </w:tcPr>
          <w:p w14:paraId="4C5C49DB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 w:rsidR="004005DD"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B23754" w:rsidRPr="00B23754" w:rsidRDefault="00B23754" w:rsidP="00B23754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3D5A4415" w14:textId="77777777" w:rsidR="00422AE2" w:rsidRPr="00910785" w:rsidRDefault="00422AE2" w:rsidP="00910785">
      <w:pPr>
        <w:ind w:right="1500"/>
        <w:rPr>
          <w:rFonts w:ascii="Verdana" w:hAnsi="Verdana"/>
          <w:sz w:val="6"/>
          <w:szCs w:val="6"/>
        </w:rPr>
      </w:pPr>
    </w:p>
    <w:sectPr w:rsidR="00422AE2" w:rsidRPr="00910785" w:rsidSect="00C30F06">
      <w:footerReference w:type="default" r:id="rId15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754D" w14:textId="77777777" w:rsidR="005B477E" w:rsidRDefault="005B477E">
      <w:r>
        <w:separator/>
      </w:r>
    </w:p>
  </w:endnote>
  <w:endnote w:type="continuationSeparator" w:id="0">
    <w:p w14:paraId="7DE9B89B" w14:textId="77777777" w:rsidR="005B477E" w:rsidRDefault="005B4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B4AF" w14:textId="7140696E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7E611F">
      <w:rPr>
        <w:rFonts w:ascii="Calibri" w:hAnsi="Calibri"/>
        <w:sz w:val="22"/>
      </w:rPr>
      <w:t>6</w:t>
    </w:r>
    <w:r w:rsidR="000B6680">
      <w:rPr>
        <w:rFonts w:ascii="Calibri" w:hAnsi="Calibri"/>
        <w:sz w:val="22"/>
      </w:rPr>
      <w:t xml:space="preserve"> </w:t>
    </w:r>
    <w:r w:rsidR="007E611F">
      <w:rPr>
        <w:rFonts w:ascii="Calibri" w:hAnsi="Calibri"/>
        <w:sz w:val="22"/>
      </w:rPr>
      <w:t>June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</w:t>
    </w:r>
    <w:r w:rsidR="007E611F">
      <w:rPr>
        <w:rFonts w:ascii="Calibri" w:hAnsi="Calibri"/>
        <w:sz w:val="22"/>
      </w:rPr>
      <w:t>5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04CA" w14:textId="77777777" w:rsidR="005B477E" w:rsidRDefault="005B477E">
      <w:r>
        <w:separator/>
      </w:r>
    </w:p>
  </w:footnote>
  <w:footnote w:type="continuationSeparator" w:id="0">
    <w:p w14:paraId="7336B1FE" w14:textId="77777777" w:rsidR="005B477E" w:rsidRDefault="005B4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E21"/>
    <w:rsid w:val="00017D53"/>
    <w:rsid w:val="00020F1C"/>
    <w:rsid w:val="00021338"/>
    <w:rsid w:val="00022196"/>
    <w:rsid w:val="00022CF3"/>
    <w:rsid w:val="0002465C"/>
    <w:rsid w:val="00024BCA"/>
    <w:rsid w:val="00024E75"/>
    <w:rsid w:val="0002616C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90254"/>
    <w:rsid w:val="0009318B"/>
    <w:rsid w:val="0009326C"/>
    <w:rsid w:val="000A0B14"/>
    <w:rsid w:val="000A704B"/>
    <w:rsid w:val="000B0267"/>
    <w:rsid w:val="000B0C9B"/>
    <w:rsid w:val="000B3081"/>
    <w:rsid w:val="000B6680"/>
    <w:rsid w:val="000C0095"/>
    <w:rsid w:val="000D1977"/>
    <w:rsid w:val="000D2FAA"/>
    <w:rsid w:val="000D57CC"/>
    <w:rsid w:val="000E0941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3738"/>
    <w:rsid w:val="00114206"/>
    <w:rsid w:val="001165DD"/>
    <w:rsid w:val="00120D92"/>
    <w:rsid w:val="00121F66"/>
    <w:rsid w:val="0012355B"/>
    <w:rsid w:val="00127692"/>
    <w:rsid w:val="00130151"/>
    <w:rsid w:val="00130FA7"/>
    <w:rsid w:val="0013348D"/>
    <w:rsid w:val="00141113"/>
    <w:rsid w:val="00146637"/>
    <w:rsid w:val="00151807"/>
    <w:rsid w:val="001520E2"/>
    <w:rsid w:val="001529D2"/>
    <w:rsid w:val="00157A64"/>
    <w:rsid w:val="00157F6B"/>
    <w:rsid w:val="001647B8"/>
    <w:rsid w:val="00171661"/>
    <w:rsid w:val="00171C07"/>
    <w:rsid w:val="001727D7"/>
    <w:rsid w:val="0017774A"/>
    <w:rsid w:val="001806AA"/>
    <w:rsid w:val="00183A0A"/>
    <w:rsid w:val="00185674"/>
    <w:rsid w:val="00197B37"/>
    <w:rsid w:val="001A028D"/>
    <w:rsid w:val="001A2F6A"/>
    <w:rsid w:val="001A366D"/>
    <w:rsid w:val="001A6963"/>
    <w:rsid w:val="001A7FC4"/>
    <w:rsid w:val="001B2863"/>
    <w:rsid w:val="001B2ABB"/>
    <w:rsid w:val="001B567F"/>
    <w:rsid w:val="001B5736"/>
    <w:rsid w:val="001B6942"/>
    <w:rsid w:val="001C3131"/>
    <w:rsid w:val="001C724D"/>
    <w:rsid w:val="001D32DE"/>
    <w:rsid w:val="001F3FCD"/>
    <w:rsid w:val="001F749F"/>
    <w:rsid w:val="00212071"/>
    <w:rsid w:val="002146C0"/>
    <w:rsid w:val="00216DCB"/>
    <w:rsid w:val="002241F1"/>
    <w:rsid w:val="002268BC"/>
    <w:rsid w:val="00233161"/>
    <w:rsid w:val="0023410F"/>
    <w:rsid w:val="002344F4"/>
    <w:rsid w:val="00247B68"/>
    <w:rsid w:val="00257868"/>
    <w:rsid w:val="00257C02"/>
    <w:rsid w:val="002621F6"/>
    <w:rsid w:val="0026289C"/>
    <w:rsid w:val="00263E1E"/>
    <w:rsid w:val="0026706A"/>
    <w:rsid w:val="002708F3"/>
    <w:rsid w:val="002763CD"/>
    <w:rsid w:val="002774FB"/>
    <w:rsid w:val="002822D0"/>
    <w:rsid w:val="002864C1"/>
    <w:rsid w:val="00293EEF"/>
    <w:rsid w:val="00293F5F"/>
    <w:rsid w:val="00297B4C"/>
    <w:rsid w:val="002A07D4"/>
    <w:rsid w:val="002A178B"/>
    <w:rsid w:val="002A3785"/>
    <w:rsid w:val="002A481B"/>
    <w:rsid w:val="002A5D94"/>
    <w:rsid w:val="002A7B48"/>
    <w:rsid w:val="002B126C"/>
    <w:rsid w:val="002B17DB"/>
    <w:rsid w:val="002B3044"/>
    <w:rsid w:val="002C08D9"/>
    <w:rsid w:val="002C39DB"/>
    <w:rsid w:val="002D04C1"/>
    <w:rsid w:val="002D0EDD"/>
    <w:rsid w:val="002D1350"/>
    <w:rsid w:val="002D4AE4"/>
    <w:rsid w:val="002E0919"/>
    <w:rsid w:val="002E5BDE"/>
    <w:rsid w:val="002F0BEF"/>
    <w:rsid w:val="002F0E32"/>
    <w:rsid w:val="002F203F"/>
    <w:rsid w:val="002F2A2A"/>
    <w:rsid w:val="002F41BD"/>
    <w:rsid w:val="002F69FB"/>
    <w:rsid w:val="0030248B"/>
    <w:rsid w:val="003025B6"/>
    <w:rsid w:val="00302AC1"/>
    <w:rsid w:val="00302DCA"/>
    <w:rsid w:val="0030561C"/>
    <w:rsid w:val="00307329"/>
    <w:rsid w:val="00316E54"/>
    <w:rsid w:val="003173A8"/>
    <w:rsid w:val="00322C09"/>
    <w:rsid w:val="00330823"/>
    <w:rsid w:val="00330E08"/>
    <w:rsid w:val="003321FB"/>
    <w:rsid w:val="003373C6"/>
    <w:rsid w:val="0034017B"/>
    <w:rsid w:val="00341D6E"/>
    <w:rsid w:val="0034649E"/>
    <w:rsid w:val="0034776D"/>
    <w:rsid w:val="003508DE"/>
    <w:rsid w:val="00351818"/>
    <w:rsid w:val="003658EB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A00E6"/>
    <w:rsid w:val="003A7F69"/>
    <w:rsid w:val="003B36F3"/>
    <w:rsid w:val="003B49F9"/>
    <w:rsid w:val="003B6B6E"/>
    <w:rsid w:val="003B721D"/>
    <w:rsid w:val="003B7466"/>
    <w:rsid w:val="003C6786"/>
    <w:rsid w:val="003D05DC"/>
    <w:rsid w:val="003D4A3E"/>
    <w:rsid w:val="003D5CEC"/>
    <w:rsid w:val="003D7E52"/>
    <w:rsid w:val="003E0489"/>
    <w:rsid w:val="003E3034"/>
    <w:rsid w:val="003F1447"/>
    <w:rsid w:val="003F5FD3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3F3E"/>
    <w:rsid w:val="00425153"/>
    <w:rsid w:val="004273C7"/>
    <w:rsid w:val="004320C7"/>
    <w:rsid w:val="00442D52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8CB"/>
    <w:rsid w:val="00461931"/>
    <w:rsid w:val="004668E0"/>
    <w:rsid w:val="00467DF7"/>
    <w:rsid w:val="00477EB4"/>
    <w:rsid w:val="00482872"/>
    <w:rsid w:val="00482BFE"/>
    <w:rsid w:val="00483DC4"/>
    <w:rsid w:val="00485065"/>
    <w:rsid w:val="004906ED"/>
    <w:rsid w:val="0049292C"/>
    <w:rsid w:val="0049558C"/>
    <w:rsid w:val="004A0D15"/>
    <w:rsid w:val="004A22DE"/>
    <w:rsid w:val="004A2CD4"/>
    <w:rsid w:val="004A5EB3"/>
    <w:rsid w:val="004B1426"/>
    <w:rsid w:val="004B2AEA"/>
    <w:rsid w:val="004B2C6A"/>
    <w:rsid w:val="004B3F72"/>
    <w:rsid w:val="004C3961"/>
    <w:rsid w:val="004C3E7E"/>
    <w:rsid w:val="004C555A"/>
    <w:rsid w:val="004C74D6"/>
    <w:rsid w:val="004D1E94"/>
    <w:rsid w:val="004D41CB"/>
    <w:rsid w:val="004E0541"/>
    <w:rsid w:val="004E38AF"/>
    <w:rsid w:val="004E41AE"/>
    <w:rsid w:val="004E4662"/>
    <w:rsid w:val="004E7143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164E7"/>
    <w:rsid w:val="00520CF4"/>
    <w:rsid w:val="0052247C"/>
    <w:rsid w:val="00525F59"/>
    <w:rsid w:val="00531EC9"/>
    <w:rsid w:val="00535A9F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548B"/>
    <w:rsid w:val="00555D55"/>
    <w:rsid w:val="0055607D"/>
    <w:rsid w:val="00572377"/>
    <w:rsid w:val="00572D4D"/>
    <w:rsid w:val="00577486"/>
    <w:rsid w:val="005801CB"/>
    <w:rsid w:val="005811C3"/>
    <w:rsid w:val="0058346C"/>
    <w:rsid w:val="00583E4B"/>
    <w:rsid w:val="00586192"/>
    <w:rsid w:val="00587A19"/>
    <w:rsid w:val="00594D15"/>
    <w:rsid w:val="00596AAA"/>
    <w:rsid w:val="005A3954"/>
    <w:rsid w:val="005A520E"/>
    <w:rsid w:val="005B3B19"/>
    <w:rsid w:val="005B477E"/>
    <w:rsid w:val="005B6D5A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2381"/>
    <w:rsid w:val="005F5618"/>
    <w:rsid w:val="005F57CB"/>
    <w:rsid w:val="00604785"/>
    <w:rsid w:val="00607774"/>
    <w:rsid w:val="006077CE"/>
    <w:rsid w:val="00607F72"/>
    <w:rsid w:val="00617B3D"/>
    <w:rsid w:val="00617F94"/>
    <w:rsid w:val="00631CC9"/>
    <w:rsid w:val="006356B0"/>
    <w:rsid w:val="00635D26"/>
    <w:rsid w:val="00641919"/>
    <w:rsid w:val="0064340C"/>
    <w:rsid w:val="00643BE3"/>
    <w:rsid w:val="00643F45"/>
    <w:rsid w:val="0064405F"/>
    <w:rsid w:val="00646A0E"/>
    <w:rsid w:val="00646B30"/>
    <w:rsid w:val="0065273D"/>
    <w:rsid w:val="0065274F"/>
    <w:rsid w:val="00653C79"/>
    <w:rsid w:val="00655AD4"/>
    <w:rsid w:val="00656E2C"/>
    <w:rsid w:val="00660183"/>
    <w:rsid w:val="00663904"/>
    <w:rsid w:val="00667A02"/>
    <w:rsid w:val="00670F65"/>
    <w:rsid w:val="00671110"/>
    <w:rsid w:val="00671630"/>
    <w:rsid w:val="006807AC"/>
    <w:rsid w:val="006836E5"/>
    <w:rsid w:val="00683D4F"/>
    <w:rsid w:val="00690F09"/>
    <w:rsid w:val="006914F1"/>
    <w:rsid w:val="00691B7C"/>
    <w:rsid w:val="006A228E"/>
    <w:rsid w:val="006A2CE2"/>
    <w:rsid w:val="006A5341"/>
    <w:rsid w:val="006B0193"/>
    <w:rsid w:val="006B547E"/>
    <w:rsid w:val="006C29FB"/>
    <w:rsid w:val="006C3F7A"/>
    <w:rsid w:val="006C52AB"/>
    <w:rsid w:val="006C7D66"/>
    <w:rsid w:val="006D1F21"/>
    <w:rsid w:val="006D252C"/>
    <w:rsid w:val="006D7632"/>
    <w:rsid w:val="006E07E8"/>
    <w:rsid w:val="006E0B91"/>
    <w:rsid w:val="006F34A8"/>
    <w:rsid w:val="006F366E"/>
    <w:rsid w:val="006F6664"/>
    <w:rsid w:val="00713A0F"/>
    <w:rsid w:val="00717350"/>
    <w:rsid w:val="00722D13"/>
    <w:rsid w:val="00722F5A"/>
    <w:rsid w:val="007235AD"/>
    <w:rsid w:val="00725D95"/>
    <w:rsid w:val="00727281"/>
    <w:rsid w:val="00732A2B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77B11"/>
    <w:rsid w:val="007800B8"/>
    <w:rsid w:val="00781BA2"/>
    <w:rsid w:val="00783692"/>
    <w:rsid w:val="00786F8F"/>
    <w:rsid w:val="00787CB7"/>
    <w:rsid w:val="007A3908"/>
    <w:rsid w:val="007A78C0"/>
    <w:rsid w:val="007B0994"/>
    <w:rsid w:val="007B27A1"/>
    <w:rsid w:val="007B3E4B"/>
    <w:rsid w:val="007B4257"/>
    <w:rsid w:val="007B4D34"/>
    <w:rsid w:val="007C0DB0"/>
    <w:rsid w:val="007C3646"/>
    <w:rsid w:val="007C4573"/>
    <w:rsid w:val="007D0264"/>
    <w:rsid w:val="007D5B01"/>
    <w:rsid w:val="007D6930"/>
    <w:rsid w:val="007D779E"/>
    <w:rsid w:val="007E2FA0"/>
    <w:rsid w:val="007E33C9"/>
    <w:rsid w:val="007E512D"/>
    <w:rsid w:val="007E611F"/>
    <w:rsid w:val="007E6F7E"/>
    <w:rsid w:val="007F15AB"/>
    <w:rsid w:val="007F3144"/>
    <w:rsid w:val="007F317C"/>
    <w:rsid w:val="007F4587"/>
    <w:rsid w:val="008001BB"/>
    <w:rsid w:val="00801FFB"/>
    <w:rsid w:val="00802C59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2D4E"/>
    <w:rsid w:val="008833B1"/>
    <w:rsid w:val="0088686F"/>
    <w:rsid w:val="008907B9"/>
    <w:rsid w:val="008926D8"/>
    <w:rsid w:val="00896835"/>
    <w:rsid w:val="00896BF7"/>
    <w:rsid w:val="00896C99"/>
    <w:rsid w:val="00897D3B"/>
    <w:rsid w:val="008A4C2D"/>
    <w:rsid w:val="008B2518"/>
    <w:rsid w:val="008B2698"/>
    <w:rsid w:val="008B483F"/>
    <w:rsid w:val="008B5321"/>
    <w:rsid w:val="008B6C86"/>
    <w:rsid w:val="008B7A60"/>
    <w:rsid w:val="008B7FA4"/>
    <w:rsid w:val="008C1B59"/>
    <w:rsid w:val="008C3A9B"/>
    <w:rsid w:val="008C7E0B"/>
    <w:rsid w:val="008D44F4"/>
    <w:rsid w:val="008D52B8"/>
    <w:rsid w:val="008D52E9"/>
    <w:rsid w:val="008E1A7A"/>
    <w:rsid w:val="008E319B"/>
    <w:rsid w:val="008E7107"/>
    <w:rsid w:val="008E7246"/>
    <w:rsid w:val="008F17A9"/>
    <w:rsid w:val="008F1F7D"/>
    <w:rsid w:val="008F2F71"/>
    <w:rsid w:val="008F3FFE"/>
    <w:rsid w:val="0090586F"/>
    <w:rsid w:val="00906977"/>
    <w:rsid w:val="00910785"/>
    <w:rsid w:val="00912313"/>
    <w:rsid w:val="0091679A"/>
    <w:rsid w:val="00917D52"/>
    <w:rsid w:val="009256E6"/>
    <w:rsid w:val="00926EF5"/>
    <w:rsid w:val="00927142"/>
    <w:rsid w:val="0093189F"/>
    <w:rsid w:val="00932AA6"/>
    <w:rsid w:val="00940821"/>
    <w:rsid w:val="00941403"/>
    <w:rsid w:val="00950DED"/>
    <w:rsid w:val="00955417"/>
    <w:rsid w:val="009575C9"/>
    <w:rsid w:val="00961BE2"/>
    <w:rsid w:val="0097059F"/>
    <w:rsid w:val="00972257"/>
    <w:rsid w:val="00975265"/>
    <w:rsid w:val="009759AB"/>
    <w:rsid w:val="00981554"/>
    <w:rsid w:val="009863B2"/>
    <w:rsid w:val="0098798E"/>
    <w:rsid w:val="00987AE7"/>
    <w:rsid w:val="00994075"/>
    <w:rsid w:val="009A21FC"/>
    <w:rsid w:val="009A2F68"/>
    <w:rsid w:val="009A3F57"/>
    <w:rsid w:val="009A729C"/>
    <w:rsid w:val="009B5D66"/>
    <w:rsid w:val="009B7315"/>
    <w:rsid w:val="009C451B"/>
    <w:rsid w:val="009C69E2"/>
    <w:rsid w:val="009D1701"/>
    <w:rsid w:val="009D1A61"/>
    <w:rsid w:val="009D28D7"/>
    <w:rsid w:val="009D3EA4"/>
    <w:rsid w:val="009E1C76"/>
    <w:rsid w:val="009E2A2A"/>
    <w:rsid w:val="009E3F96"/>
    <w:rsid w:val="009F2860"/>
    <w:rsid w:val="009F4DA9"/>
    <w:rsid w:val="009F667D"/>
    <w:rsid w:val="009F70F9"/>
    <w:rsid w:val="00A009DC"/>
    <w:rsid w:val="00A01583"/>
    <w:rsid w:val="00A019AC"/>
    <w:rsid w:val="00A02913"/>
    <w:rsid w:val="00A05A11"/>
    <w:rsid w:val="00A1092E"/>
    <w:rsid w:val="00A11136"/>
    <w:rsid w:val="00A1528A"/>
    <w:rsid w:val="00A20073"/>
    <w:rsid w:val="00A26394"/>
    <w:rsid w:val="00A26547"/>
    <w:rsid w:val="00A31AE7"/>
    <w:rsid w:val="00A33950"/>
    <w:rsid w:val="00A37D47"/>
    <w:rsid w:val="00A41C71"/>
    <w:rsid w:val="00A42DEE"/>
    <w:rsid w:val="00A433C4"/>
    <w:rsid w:val="00A47026"/>
    <w:rsid w:val="00A50519"/>
    <w:rsid w:val="00A5258F"/>
    <w:rsid w:val="00A52984"/>
    <w:rsid w:val="00A56E4A"/>
    <w:rsid w:val="00A61753"/>
    <w:rsid w:val="00A67CCE"/>
    <w:rsid w:val="00A708F7"/>
    <w:rsid w:val="00A87FD5"/>
    <w:rsid w:val="00A91427"/>
    <w:rsid w:val="00A96578"/>
    <w:rsid w:val="00AA27B6"/>
    <w:rsid w:val="00AA3ED1"/>
    <w:rsid w:val="00AA476F"/>
    <w:rsid w:val="00AA6397"/>
    <w:rsid w:val="00AA6536"/>
    <w:rsid w:val="00AA6AD9"/>
    <w:rsid w:val="00AB1513"/>
    <w:rsid w:val="00AB2C01"/>
    <w:rsid w:val="00AB2C41"/>
    <w:rsid w:val="00AB7E0B"/>
    <w:rsid w:val="00AC2C87"/>
    <w:rsid w:val="00AD047C"/>
    <w:rsid w:val="00AD06DA"/>
    <w:rsid w:val="00AD1875"/>
    <w:rsid w:val="00AD2DBC"/>
    <w:rsid w:val="00AD3B49"/>
    <w:rsid w:val="00AD4355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B0218E"/>
    <w:rsid w:val="00B038CA"/>
    <w:rsid w:val="00B1151C"/>
    <w:rsid w:val="00B11CB4"/>
    <w:rsid w:val="00B1364F"/>
    <w:rsid w:val="00B1578F"/>
    <w:rsid w:val="00B1651D"/>
    <w:rsid w:val="00B17541"/>
    <w:rsid w:val="00B17C06"/>
    <w:rsid w:val="00B23754"/>
    <w:rsid w:val="00B26763"/>
    <w:rsid w:val="00B2735A"/>
    <w:rsid w:val="00B302DD"/>
    <w:rsid w:val="00B3046E"/>
    <w:rsid w:val="00B3158F"/>
    <w:rsid w:val="00B41B55"/>
    <w:rsid w:val="00B442C8"/>
    <w:rsid w:val="00B46E06"/>
    <w:rsid w:val="00B472B2"/>
    <w:rsid w:val="00B47512"/>
    <w:rsid w:val="00B544E8"/>
    <w:rsid w:val="00B573EF"/>
    <w:rsid w:val="00B60042"/>
    <w:rsid w:val="00B629AB"/>
    <w:rsid w:val="00B62ADC"/>
    <w:rsid w:val="00B64350"/>
    <w:rsid w:val="00B713A0"/>
    <w:rsid w:val="00B727CF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4421"/>
    <w:rsid w:val="00BB0695"/>
    <w:rsid w:val="00BB119C"/>
    <w:rsid w:val="00BB1781"/>
    <w:rsid w:val="00BB1D4E"/>
    <w:rsid w:val="00BB79F9"/>
    <w:rsid w:val="00BD1890"/>
    <w:rsid w:val="00BD65F2"/>
    <w:rsid w:val="00BE1BC1"/>
    <w:rsid w:val="00BE23E2"/>
    <w:rsid w:val="00BE5E91"/>
    <w:rsid w:val="00BE6761"/>
    <w:rsid w:val="00BF404B"/>
    <w:rsid w:val="00BF594B"/>
    <w:rsid w:val="00C11CC3"/>
    <w:rsid w:val="00C13D8B"/>
    <w:rsid w:val="00C15C32"/>
    <w:rsid w:val="00C30CE5"/>
    <w:rsid w:val="00C30F06"/>
    <w:rsid w:val="00C31839"/>
    <w:rsid w:val="00C34C8B"/>
    <w:rsid w:val="00C405D9"/>
    <w:rsid w:val="00C41AC2"/>
    <w:rsid w:val="00C41D9E"/>
    <w:rsid w:val="00C439A1"/>
    <w:rsid w:val="00C44C69"/>
    <w:rsid w:val="00C45292"/>
    <w:rsid w:val="00C46AB5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5CA"/>
    <w:rsid w:val="00C71AB6"/>
    <w:rsid w:val="00C74C35"/>
    <w:rsid w:val="00C75923"/>
    <w:rsid w:val="00C76A42"/>
    <w:rsid w:val="00C774E1"/>
    <w:rsid w:val="00C829A2"/>
    <w:rsid w:val="00C8401E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6CD1"/>
    <w:rsid w:val="00CD5DF8"/>
    <w:rsid w:val="00CD6CBF"/>
    <w:rsid w:val="00CE1774"/>
    <w:rsid w:val="00CE17BA"/>
    <w:rsid w:val="00CE639E"/>
    <w:rsid w:val="00CE6AC2"/>
    <w:rsid w:val="00CF06E1"/>
    <w:rsid w:val="00CF08B8"/>
    <w:rsid w:val="00CF3A81"/>
    <w:rsid w:val="00CF40E0"/>
    <w:rsid w:val="00CF5610"/>
    <w:rsid w:val="00CF67E1"/>
    <w:rsid w:val="00CF72A7"/>
    <w:rsid w:val="00D066DA"/>
    <w:rsid w:val="00D07A91"/>
    <w:rsid w:val="00D10D55"/>
    <w:rsid w:val="00D12E6C"/>
    <w:rsid w:val="00D1461B"/>
    <w:rsid w:val="00D2040A"/>
    <w:rsid w:val="00D240DC"/>
    <w:rsid w:val="00D24DFE"/>
    <w:rsid w:val="00D30D84"/>
    <w:rsid w:val="00D31DCB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C5A"/>
    <w:rsid w:val="00D72DCD"/>
    <w:rsid w:val="00D72FD7"/>
    <w:rsid w:val="00D752DD"/>
    <w:rsid w:val="00D75655"/>
    <w:rsid w:val="00D76D28"/>
    <w:rsid w:val="00D822B8"/>
    <w:rsid w:val="00D861EC"/>
    <w:rsid w:val="00D908FE"/>
    <w:rsid w:val="00D90E05"/>
    <w:rsid w:val="00D92DCF"/>
    <w:rsid w:val="00D9524E"/>
    <w:rsid w:val="00D95A6B"/>
    <w:rsid w:val="00D95DAB"/>
    <w:rsid w:val="00DA798F"/>
    <w:rsid w:val="00DB3164"/>
    <w:rsid w:val="00DB7B34"/>
    <w:rsid w:val="00DC002C"/>
    <w:rsid w:val="00DC1AB6"/>
    <w:rsid w:val="00DC24C5"/>
    <w:rsid w:val="00DC3703"/>
    <w:rsid w:val="00DC6DC0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2C51"/>
    <w:rsid w:val="00E1384B"/>
    <w:rsid w:val="00E1510D"/>
    <w:rsid w:val="00E20BCA"/>
    <w:rsid w:val="00E24C4A"/>
    <w:rsid w:val="00E30C65"/>
    <w:rsid w:val="00E41F85"/>
    <w:rsid w:val="00E421CF"/>
    <w:rsid w:val="00E463F6"/>
    <w:rsid w:val="00E52666"/>
    <w:rsid w:val="00E54218"/>
    <w:rsid w:val="00E54352"/>
    <w:rsid w:val="00E64D58"/>
    <w:rsid w:val="00E66205"/>
    <w:rsid w:val="00E66B24"/>
    <w:rsid w:val="00E6724A"/>
    <w:rsid w:val="00E73A71"/>
    <w:rsid w:val="00E76848"/>
    <w:rsid w:val="00E8022C"/>
    <w:rsid w:val="00E8323E"/>
    <w:rsid w:val="00E85390"/>
    <w:rsid w:val="00E87066"/>
    <w:rsid w:val="00E87C4E"/>
    <w:rsid w:val="00E87E43"/>
    <w:rsid w:val="00E900CE"/>
    <w:rsid w:val="00E90127"/>
    <w:rsid w:val="00E92EDC"/>
    <w:rsid w:val="00E9632E"/>
    <w:rsid w:val="00E97DBC"/>
    <w:rsid w:val="00EA2573"/>
    <w:rsid w:val="00EA5B59"/>
    <w:rsid w:val="00EA5F46"/>
    <w:rsid w:val="00EB02EE"/>
    <w:rsid w:val="00EB17B2"/>
    <w:rsid w:val="00EB5087"/>
    <w:rsid w:val="00EC0089"/>
    <w:rsid w:val="00EC2C3C"/>
    <w:rsid w:val="00ED0C66"/>
    <w:rsid w:val="00ED3CBD"/>
    <w:rsid w:val="00ED4319"/>
    <w:rsid w:val="00ED5BC4"/>
    <w:rsid w:val="00ED5CDC"/>
    <w:rsid w:val="00ED6D00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27185"/>
    <w:rsid w:val="00F2740E"/>
    <w:rsid w:val="00F30135"/>
    <w:rsid w:val="00F33704"/>
    <w:rsid w:val="00F3437A"/>
    <w:rsid w:val="00F37B05"/>
    <w:rsid w:val="00F505DA"/>
    <w:rsid w:val="00F51A5C"/>
    <w:rsid w:val="00F53427"/>
    <w:rsid w:val="00F535A5"/>
    <w:rsid w:val="00F55305"/>
    <w:rsid w:val="00F61E18"/>
    <w:rsid w:val="00F643F2"/>
    <w:rsid w:val="00F71C15"/>
    <w:rsid w:val="00F7415C"/>
    <w:rsid w:val="00F85642"/>
    <w:rsid w:val="00F87C42"/>
    <w:rsid w:val="00F93E13"/>
    <w:rsid w:val="00FA08CC"/>
    <w:rsid w:val="00FB0C50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7F9A"/>
    <w:rsid w:val="00FE4158"/>
    <w:rsid w:val="00FE7F03"/>
    <w:rsid w:val="00FF41C7"/>
    <w:rsid w:val="2B96D571"/>
    <w:rsid w:val="4E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57CC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F4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1067157@u.edu.s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06:41:45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607 18 24575,'-6'2'0,"1"-1"0,0 1 0,-1 1 0,1-1 0,0 1 0,0 0 0,0 0 0,1 0 0,-1 1 0,1-1 0,-5 6 0,-2 0 0,-21 18 0,2 1 0,2 1 0,0 1 0,2 2 0,2 1 0,1 0 0,1 2 0,2 1 0,1 0 0,2 1 0,2 1 0,1 1 0,2 0 0,2 1 0,1 0 0,3 0 0,-4 69 0,10-106 0,0 0 0,0 0 0,0 1 0,0-1 0,0 0 0,1 0 0,0 0 0,-1 0 0,1 0 0,0 0 0,0 0 0,1 0 0,-1 0 0,1-1 0,-1 1 0,1 0 0,0-1 0,0 1 0,4 3 0,-3-4 0,0-1 0,0 1 0,0-1 0,0 0 0,0 0 0,0 0 0,1 0 0,-1 0 0,0-1 0,0 0 0,1 1 0,-1-1 0,0 0 0,1-1 0,5 0 0,8-3 0,0-1 0,-1-1 0,1 0 0,-1-1 0,27-16 0,-16 7 0,-1-2 0,-1 0 0,-1-1 0,0-2 0,-2 0 0,33-40 0,-30 16 0,-25 45 0,0 0 0,0 0 0,1-1 0,-1 1 0,0 0 0,0-1 0,1 1 0,-1 0 0,0-1 0,0 1 0,0 0 0,0-1 0,0 1 0,1-1 0,-1 1 0,0 0 0,0-1 0,0 1 0,0-1 0,0 1 0,0 0 0,0-1 0,0 1 0,-1 0 0,1-1 0,0 1 0,0-1 0,0 1 0,0 0 0,0-1 0,-1 1 0,1 0 0,0-1 0,0 1 0,-1 0 0,1-1 0,0 1 0,0 0 0,-1 0 0,1-1 0,0 1 0,-1 0 0,1 0 0,0 0 0,-1-1 0,1 1 0,0 0 0,-1 0 0,1 0 0,-1 0 0,1 0 0,0 0 0,-1 0 0,1 0 0,-1 0 0,1 0 0,0 0 0,-1 0 0,1 0 0,0 0 0,-1 0 0,1 0 0,-1 0 0,1 1 0,0-1 0,-1 0 0,0 0 0,-28 18 0,3 3 0,1 2 0,1 0 0,1 2 0,2 0 0,-37 56 0,34-41 0,1 1 0,1 2 0,-27 78 0,44-104 0,0 1 0,1 0 0,1-1 0,0 1 0,0 33 0,3-46 0,1-1 0,-1 1 0,1-1 0,0 0 0,0 1 0,0-1 0,0 0 0,1 0 0,0 1 0,0-1 0,0-1 0,4 6 0,-4-6 0,0-1 0,1 0 0,-1 0 0,1 0 0,-1 0 0,1-1 0,0 1 0,-1-1 0,1 1 0,0-1 0,0 0 0,0 0 0,0-1 0,0 1 0,0 0 0,0-1 0,1 0 0,-1 0 0,5 0 0,1 0 0,-1-1 0,1 0 0,-1 0 0,0-1 0,0 0 0,1 0 0,-1-1 0,-1 0 0,1 0 0,0-1 0,-1 0 0,0 0 0,1-1 0,-2 0 0,1 0 0,-1-1 0,0 1 0,0-2 0,0 1 0,-1-1 0,0 1 0,0-1 0,-1-1 0,0 1 0,0 0 0,0-1 0,2-10 0,149-508 0,-129 400 0,-5-2 0,4-150 0,-25 235 0,0 43 0,0 0 0,0 0 0,0 0 0,-1 1 0,1-1 0,0 0 0,0 0 0,0 0 0,0 0 0,0 0 0,0 0 0,0 0 0,0 0 0,-1 0 0,1 0 0,0 0 0,0 0 0,0 0 0,0 0 0,0 0 0,0 0 0,0 0 0,-1 0 0,1 0 0,0 0 0,0 0 0,0 0 0,0 0 0,0 0 0,0 0 0,-1 0 0,1 0 0,0 0 0,0 0 0,0 0 0,0 0 0,0 0 0,0 0 0,0 0 0,0-1 0,-1 1 0,1 0 0,-14 64 0,-28 173 0,-14 288 0,56-509 0,1 76 0,-1-86 0,1 1 0,0 0 0,1-1 0,-1 1 0,1-1 0,1 0 0,-1 1 0,1-1 0,0 0 0,7 10 0,-9-15 0,1 1 0,-1-1 0,0 0 0,1 1 0,-1-1 0,1 0 0,0 0 0,-1 0 0,1 0 0,0 0 0,-1-1 0,1 1 0,0 0 0,0-1 0,0 1 0,0-1 0,-1 0 0,1 0 0,0 0 0,0 0 0,0 0 0,0 0 0,0 0 0,0 0 0,0-1 0,-1 1 0,1-1 0,0 1 0,0-1 0,-1 0 0,1 0 0,0 0 0,1-1 0,7-4 0,-1 0 0,1-1 0,-2-1 0,11-9 0,-17 14 0,58-57 0,-4-4 0,66-95 0,-120 156 0,1-1 0,-1 0 0,1 0 0,-1 0 0,-1-1 0,1 1 0,0 0 0,-1-1 0,1-8 0,-2 12 0,0 0 0,0 0 0,0 0 0,0 0 0,0 0 0,0 0 0,0 1 0,0-1 0,-1 0 0,1 0 0,0 0 0,-1 0 0,1 0 0,-1 1 0,1-1 0,-1 0 0,1 0 0,-1 1 0,0-1 0,0-1 0,-1 1 0,0 0 0,1 1 0,-1-1 0,1 1 0,-1-1 0,0 1 0,1-1 0,-1 1 0,0 0 0,0 0 0,1 0 0,-1 0 0,0 0 0,0 0 0,-2 1 0,-5 1 0,0 0 0,0 1 0,0 0 0,0 1 0,0 0 0,1 0 0,0 1 0,0 0 0,0 1 0,0-1 0,1 1 0,0 1 0,0 0 0,1 0 0,0 0 0,0 0 0,1 1 0,-7 11 0,1 1 0,0 0 0,1 1 0,1 1 0,1 0 0,1 0 0,-6 30 0,11-35 0,0 1 0,1-1 0,1 1 0,0-1 0,2 1 0,0-1 0,0 1 0,2-1 0,0 0 0,1 0 0,1-1 0,1 1 0,0-2 0,17 28 0,-18-33 0,0 0 0,1 0 0,1-1 0,0 0 0,0-1 0,0 0 0,1 0 0,0 0 0,1-1 0,0-1 0,0 0 0,0 0 0,1-1 0,0 0 0,0-1 0,0 0 0,0-1 0,1 0 0,-1-1 0,1 0 0,0-1 0,19 0 0,-19-2 0,-1-1 0,-1 0 0,1-1 0,0 0 0,0 0 0,-1-1 0,0-1 0,0 0 0,15-10 0,-20 13 0,-1-1 0,0 0 0,1 0 0,-2 0 0,1-1 0,0 1 0,-1-1 0,1 0 0,-1 0 0,0 0 0,0 0 0,-1-1 0,1 1 0,-1-1 0,0 0 0,0 1 0,-1-1 0,1 0 0,-1 0 0,0 0 0,0 0 0,-1-9 0,0 12 0,0-1 0,-1 1 0,0-1 0,1 0 0,-1 1 0,0-1 0,0 1 0,-1 0 0,1-1 0,0 1 0,-1 0 0,1 0 0,-1-1 0,0 1 0,0 1 0,0-1 0,0 0 0,-4-2 0,0 0 0,0 1 0,0-1 0,0 1 0,-1 1 0,0-1 0,-10-1 0,-7-1 0,1 2 0,-1 1 0,1 0 0,-1 2 0,0 1 0,1 1 0,-26 4 0,-162 47 0,131-29 0,1 4 0,1 3 0,2 4 0,2 3 0,1 3 0,-82 61 0,148-97 0,-20 16 0,-34 33 0,56-49 0,0 1 0,0-1 0,0 1 0,1 0 0,-1 1 0,1-1 0,1 1 0,-1-1 0,1 1 0,1 0 0,-1 0 0,-1 10 0,4-16 0,0 0 0,-1 0 0,1 1 0,0-1 0,0 0 0,0 0 0,0 0 0,1 1 0,-1-1 0,0 0 0,1 0 0,-1 0 0,0 1 0,1-1 0,-1 0 0,1 0 0,0 0 0,-1 0 0,1 0 0,0 0 0,0 0 0,-1 0 0,1 0 0,0-1 0,1 2 0,0-1 0,0 0 0,1 0 0,-1 0 0,0 0 0,0-1 0,1 1 0,-1-1 0,0 0 0,0 1 0,1-1 0,-1 0 0,0 0 0,1-1 0,1 1 0,19-6 0,-1-1 0,-1-1 0,1-1 0,-2 0 0,1-2 0,32-22 0,-50 31 0,462-325 0,-30-44 0,-309 251 0,121-149 0,-228 253 0,-22 33 0,-19 32 0,-22 20-1365,24-42-5461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A34D77-0277-4AAD-904F-805A5E80A5A5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4.xml><?xml version="1.0" encoding="utf-8"?>
<ds:datastoreItem xmlns:ds="http://schemas.openxmlformats.org/officeDocument/2006/customXml" ds:itemID="{25F332C7-3832-4ECB-B62D-2781D7D13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17</TotalTime>
  <Pages>1</Pages>
  <Words>148</Words>
  <Characters>849</Characters>
  <Application>Microsoft Office Word</Application>
  <DocSecurity>0</DocSecurity>
  <Lines>7</Lines>
  <Paragraphs>1</Paragraphs>
  <ScaleCrop>false</ScaleCrop>
  <Company>NUS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25</cp:revision>
  <cp:lastPrinted>2019-01-14T02:19:00Z</cp:lastPrinted>
  <dcterms:created xsi:type="dcterms:W3CDTF">2023-08-23T03:15:00Z</dcterms:created>
  <dcterms:modified xsi:type="dcterms:W3CDTF">2026-01-26T01:47:00Z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