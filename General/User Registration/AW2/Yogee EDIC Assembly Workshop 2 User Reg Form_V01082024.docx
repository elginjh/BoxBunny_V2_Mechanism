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95"/>
      </w:tblGrid>
      <w:tr w:rsidR="00CF5610" w:rsidRPr="00243F31" w14:paraId="6E6B88AC" w14:textId="77777777" w:rsidTr="007C1CBD">
        <w:trPr>
          <w:trHeight w:val="326"/>
        </w:trPr>
        <w:tc>
          <w:tcPr>
            <w:tcW w:w="4095" w:type="dxa"/>
            <w:vAlign w:val="center"/>
          </w:tcPr>
          <w:p w14:paraId="5EBF5D4F" w14:textId="1DB0DCDA" w:rsidR="00CF5610" w:rsidRPr="00243F31" w:rsidRDefault="006F0D90">
            <w:pPr>
              <w:rPr>
                <w:rFonts w:ascii="Verdana" w:hAnsi="Verdana"/>
                <w:b/>
                <w:bCs/>
                <w:iCs/>
                <w:sz w:val="16"/>
                <w:szCs w:val="16"/>
              </w:rPr>
            </w:pPr>
            <w:r>
              <w:rPr>
                <w:bCs/>
                <w:iCs/>
                <w:noProof/>
                <w:sz w:val="4"/>
                <w:szCs w:val="4"/>
                <w:u w:val="single"/>
                <w:lang w:val="en-US" w:eastAsia="zh-CN"/>
              </w:rPr>
              <w:drawing>
                <wp:anchor distT="0" distB="0" distL="114300" distR="114300" simplePos="0" relativeHeight="251657728" behindDoc="0" locked="0" layoutInCell="1" allowOverlap="0" wp14:anchorId="607A4D0F" wp14:editId="767FAE82">
                  <wp:simplePos x="0" y="0"/>
                  <wp:positionH relativeFrom="column">
                    <wp:posOffset>4559300</wp:posOffset>
                  </wp:positionH>
                  <wp:positionV relativeFrom="page">
                    <wp:posOffset>-45085</wp:posOffset>
                  </wp:positionV>
                  <wp:extent cx="1200150" cy="542925"/>
                  <wp:effectExtent l="0" t="0" r="0" b="0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F5610" w:rsidRPr="00243F31" w14:paraId="44776A24" w14:textId="77777777" w:rsidTr="007C1CBD">
        <w:trPr>
          <w:trHeight w:val="268"/>
        </w:trPr>
        <w:tc>
          <w:tcPr>
            <w:tcW w:w="4095" w:type="dxa"/>
            <w:vAlign w:val="center"/>
          </w:tcPr>
          <w:p w14:paraId="2E671AAF" w14:textId="77777777" w:rsidR="00FF5724" w:rsidRPr="007C1CBD" w:rsidRDefault="00BF4198" w:rsidP="005726EC">
            <w:pPr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</w:pPr>
            <w:r w:rsidRPr="007C1CBD">
              <w:rPr>
                <w:rFonts w:ascii="Verdana" w:hAnsi="Verdana"/>
                <w:b/>
                <w:bCs/>
                <w:iCs/>
                <w:sz w:val="16"/>
                <w:szCs w:val="16"/>
                <w:lang w:eastAsia="zh-CN"/>
              </w:rPr>
              <w:t>Engineering Design and Innovation Centre</w:t>
            </w:r>
          </w:p>
        </w:tc>
      </w:tr>
    </w:tbl>
    <w:p w14:paraId="342FB441" w14:textId="77777777" w:rsidR="00390A9F" w:rsidRPr="00B91697" w:rsidRDefault="00390A9F">
      <w:pPr>
        <w:rPr>
          <w:bCs/>
          <w:iCs/>
          <w:sz w:val="4"/>
          <w:szCs w:val="4"/>
        </w:rPr>
      </w:pPr>
    </w:p>
    <w:p w14:paraId="2522FEE7" w14:textId="77777777" w:rsidR="006C29FB" w:rsidRDefault="006C29FB" w:rsidP="00DE60B0">
      <w:pPr>
        <w:jc w:val="center"/>
        <w:rPr>
          <w:rFonts w:ascii="Verdana" w:hAnsi="Verdana"/>
          <w:b/>
          <w:bCs/>
          <w:iCs/>
          <w:sz w:val="8"/>
          <w:szCs w:val="8"/>
          <w:u w:val="single"/>
        </w:rPr>
      </w:pPr>
    </w:p>
    <w:p w14:paraId="4A999CDD" w14:textId="77777777" w:rsidR="006C29FB" w:rsidRDefault="006C29FB" w:rsidP="002C08D9">
      <w:pPr>
        <w:rPr>
          <w:rFonts w:ascii="Verdana" w:hAnsi="Verdana"/>
          <w:b/>
          <w:bCs/>
          <w:iCs/>
          <w:sz w:val="8"/>
          <w:szCs w:val="8"/>
        </w:rPr>
      </w:pPr>
    </w:p>
    <w:p w14:paraId="0223A5ED" w14:textId="77777777" w:rsidR="009D1701" w:rsidRDefault="009D1701" w:rsidP="009E2A2A">
      <w:pPr>
        <w:jc w:val="center"/>
        <w:rPr>
          <w:rFonts w:ascii="Verdana" w:hAnsi="Verdana"/>
          <w:b/>
          <w:bCs/>
          <w:iCs/>
          <w:sz w:val="20"/>
          <w:u w:val="single"/>
          <w:lang w:eastAsia="zh-CN"/>
        </w:rPr>
      </w:pPr>
      <w:r w:rsidRPr="009D1701">
        <w:rPr>
          <w:rFonts w:ascii="Verdana" w:hAnsi="Verdana"/>
          <w:b/>
          <w:bCs/>
          <w:iCs/>
          <w:sz w:val="20"/>
          <w:u w:val="single"/>
        </w:rPr>
        <w:t>USER REGISTRATION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FOR </w:t>
      </w:r>
      <w:r w:rsidR="00B1570A">
        <w:rPr>
          <w:rFonts w:ascii="Verdana" w:hAnsi="Verdana"/>
          <w:b/>
          <w:bCs/>
          <w:iCs/>
          <w:sz w:val="20"/>
          <w:u w:val="single"/>
        </w:rPr>
        <w:t>WORKSHOP</w:t>
      </w:r>
      <w:r w:rsidR="0037074B">
        <w:rPr>
          <w:rFonts w:ascii="Verdana" w:hAnsi="Verdana"/>
          <w:b/>
          <w:bCs/>
          <w:iCs/>
          <w:sz w:val="20"/>
          <w:u w:val="single"/>
        </w:rPr>
        <w:t xml:space="preserve"> FACILITIES</w:t>
      </w:r>
      <w:r w:rsidR="0016697B">
        <w:rPr>
          <w:rFonts w:ascii="Verdana" w:hAnsi="Verdana" w:hint="eastAsia"/>
          <w:b/>
          <w:bCs/>
          <w:iCs/>
          <w:sz w:val="20"/>
          <w:u w:val="single"/>
          <w:lang w:eastAsia="zh-CN"/>
        </w:rPr>
        <w:t xml:space="preserve"> </w:t>
      </w:r>
    </w:p>
    <w:p w14:paraId="2CA12E32" w14:textId="3CC99129" w:rsidR="00507C8C" w:rsidRPr="001B099F" w:rsidRDefault="005D2D0F" w:rsidP="001B099F">
      <w:pPr>
        <w:spacing w:beforeLines="100" w:before="240" w:afterLines="50" w:after="120"/>
        <w:jc w:val="both"/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</w:pPr>
      <w:r>
        <w:rPr>
          <w:rFonts w:ascii="Verdana" w:hAnsi="Verdana"/>
          <w:b/>
          <w:bCs/>
          <w:iCs/>
          <w:sz w:val="20"/>
          <w:lang w:eastAsia="zh-CN"/>
        </w:rPr>
        <w:t>WORKSHOP</w:t>
      </w:r>
      <w:r w:rsidR="00507C8C" w:rsidRPr="00507C8C">
        <w:rPr>
          <w:rFonts w:ascii="Verdana" w:hAnsi="Verdana"/>
          <w:b/>
          <w:bCs/>
          <w:iCs/>
          <w:sz w:val="20"/>
          <w:lang w:eastAsia="zh-CN"/>
        </w:rPr>
        <w:t xml:space="preserve"> NAME / LOCATION</w:t>
      </w:r>
      <w:r w:rsidR="00507C8C" w:rsidRPr="00D80506">
        <w:rPr>
          <w:rFonts w:ascii="Verdana" w:hAnsi="Verdana"/>
          <w:bCs/>
          <w:iCs/>
          <w:sz w:val="22"/>
          <w:szCs w:val="22"/>
          <w:lang w:eastAsia="zh-CN"/>
        </w:rPr>
        <w:t xml:space="preserve">: </w:t>
      </w:r>
      <w:r w:rsidR="0037074B" w:rsidRPr="00D80506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7B3219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1B099F" w:rsidRPr="001B099F">
        <w:rPr>
          <w:rFonts w:ascii="Verdana" w:hAnsi="Verdana"/>
          <w:bCs/>
          <w:iCs/>
          <w:sz w:val="22"/>
          <w:szCs w:val="22"/>
          <w:u w:val="single"/>
          <w:lang w:val="en-SG" w:eastAsia="zh-CN"/>
        </w:rPr>
        <w:t xml:space="preserve">EDIC Assembly Workshop 2 (E1A-01-04) </w:t>
      </w:r>
      <w:r w:rsidR="0098137D">
        <w:rPr>
          <w:rFonts w:ascii="Verdana" w:hAnsi="Verdana"/>
          <w:bCs/>
          <w:iCs/>
          <w:sz w:val="22"/>
          <w:szCs w:val="22"/>
          <w:u w:val="single"/>
          <w:lang w:eastAsia="zh-CN"/>
        </w:rPr>
        <w:t>_</w:t>
      </w:r>
      <w:r w:rsidR="0037074B" w:rsidRPr="00D80506">
        <w:rPr>
          <w:rFonts w:ascii="Verdana" w:hAnsi="Verdana"/>
          <w:bCs/>
          <w:iCs/>
          <w:sz w:val="22"/>
          <w:szCs w:val="22"/>
          <w:lang w:eastAsia="zh-CN"/>
        </w:rPr>
        <w:t>_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411"/>
        <w:gridCol w:w="300"/>
        <w:gridCol w:w="125"/>
        <w:gridCol w:w="511"/>
        <w:gridCol w:w="930"/>
        <w:gridCol w:w="1125"/>
        <w:gridCol w:w="607"/>
        <w:gridCol w:w="393"/>
        <w:gridCol w:w="276"/>
        <w:gridCol w:w="708"/>
        <w:gridCol w:w="142"/>
        <w:gridCol w:w="425"/>
        <w:gridCol w:w="567"/>
        <w:gridCol w:w="1686"/>
        <w:gridCol w:w="238"/>
      </w:tblGrid>
      <w:tr w:rsidR="00FC42F3" w14:paraId="3AA9A8D2" w14:textId="77777777" w:rsidTr="1865E5F7">
        <w:tc>
          <w:tcPr>
            <w:tcW w:w="9403" w:type="dxa"/>
            <w:gridSpan w:val="16"/>
            <w:tcBorders>
              <w:bottom w:val="single" w:sz="4" w:space="0" w:color="auto"/>
            </w:tcBorders>
            <w:shd w:val="clear" w:color="auto" w:fill="E0E0E0"/>
          </w:tcPr>
          <w:p w14:paraId="3E75F761" w14:textId="77777777" w:rsidR="00FC42F3" w:rsidRPr="00243F31" w:rsidRDefault="00FC42F3" w:rsidP="00243F31">
            <w:pPr>
              <w:jc w:val="center"/>
              <w:rPr>
                <w:sz w:val="8"/>
                <w:szCs w:val="8"/>
              </w:rPr>
            </w:pPr>
          </w:p>
          <w:p w14:paraId="4EA00C18" w14:textId="77777777" w:rsidR="00FC42F3" w:rsidRPr="00243F31" w:rsidRDefault="002C08D9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USER PARTICULARS</w:t>
            </w:r>
          </w:p>
          <w:p w14:paraId="6CFCD5F9" w14:textId="77777777" w:rsidR="00FC42F3" w:rsidRPr="00243F31" w:rsidRDefault="00FC42F3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043D0F" w14:paraId="4C61626E" w14:textId="77777777" w:rsidTr="1865E5F7">
        <w:trPr>
          <w:trHeight w:val="343"/>
        </w:trPr>
        <w:tc>
          <w:tcPr>
            <w:tcW w:w="959" w:type="dxa"/>
            <w:tcBorders>
              <w:bottom w:val="nil"/>
              <w:right w:val="nil"/>
            </w:tcBorders>
            <w:vAlign w:val="center"/>
          </w:tcPr>
          <w:p w14:paraId="19BE4168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</w:p>
        </w:tc>
        <w:tc>
          <w:tcPr>
            <w:tcW w:w="4678" w:type="dxa"/>
            <w:gridSpan w:val="9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32DFE057" w14:textId="0B27934F" w:rsidR="00043D0F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Muthukumaran </w:t>
            </w:r>
            <w:proofErr w:type="spellStart"/>
            <w:r>
              <w:rPr>
                <w:rFonts w:ascii="Verdana" w:hAnsi="Verdana"/>
                <w:sz w:val="20"/>
              </w:rPr>
              <w:t>Yogeeswaran</w:t>
            </w:r>
            <w:proofErr w:type="spellEnd"/>
          </w:p>
        </w:tc>
        <w:tc>
          <w:tcPr>
            <w:tcW w:w="127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51AE2DDD" w14:textId="77777777" w:rsidR="00043D0F" w:rsidRPr="00243F31" w:rsidRDefault="00043D0F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Matric No:</w:t>
            </w:r>
          </w:p>
        </w:tc>
        <w:tc>
          <w:tcPr>
            <w:tcW w:w="2253" w:type="dxa"/>
            <w:gridSpan w:val="2"/>
            <w:tcBorders>
              <w:left w:val="nil"/>
              <w:bottom w:val="dashSmallGap" w:sz="4" w:space="0" w:color="auto"/>
              <w:right w:val="nil"/>
            </w:tcBorders>
            <w:vAlign w:val="center"/>
          </w:tcPr>
          <w:p w14:paraId="22226355" w14:textId="0210DD21" w:rsidR="00043D0F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A0253028L</w:t>
            </w:r>
          </w:p>
        </w:tc>
        <w:tc>
          <w:tcPr>
            <w:tcW w:w="238" w:type="dxa"/>
            <w:tcBorders>
              <w:left w:val="nil"/>
              <w:bottom w:val="nil"/>
            </w:tcBorders>
            <w:vAlign w:val="center"/>
          </w:tcPr>
          <w:p w14:paraId="1C498AE0" w14:textId="77777777" w:rsidR="00043D0F" w:rsidRPr="00243F31" w:rsidRDefault="00043D0F" w:rsidP="00BB119C">
            <w:pPr>
              <w:rPr>
                <w:sz w:val="20"/>
              </w:rPr>
            </w:pPr>
          </w:p>
        </w:tc>
      </w:tr>
      <w:tr w:rsidR="00D572DA" w:rsidRPr="00243F31" w14:paraId="2DAAD959" w14:textId="77777777" w:rsidTr="1865E5F7">
        <w:trPr>
          <w:trHeight w:hRule="exact" w:val="85"/>
        </w:trPr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09F27F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67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8D87D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11E6" w14:textId="77777777" w:rsidR="00D572DA" w:rsidRPr="00243F31" w:rsidRDefault="00D572DA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9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6959E7" w14:textId="77777777" w:rsidR="00D572DA" w:rsidRPr="00243F31" w:rsidRDefault="00D572DA" w:rsidP="00BB119C">
            <w:pPr>
              <w:rPr>
                <w:sz w:val="8"/>
                <w:szCs w:val="8"/>
              </w:rPr>
            </w:pPr>
          </w:p>
        </w:tc>
      </w:tr>
      <w:tr w:rsidR="006F3EEC" w14:paraId="2646C124" w14:textId="77777777" w:rsidTr="1865E5F7">
        <w:trPr>
          <w:trHeight w:val="318"/>
        </w:trPr>
        <w:tc>
          <w:tcPr>
            <w:tcW w:w="1670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E60EA6D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Supervisor(s):</w:t>
            </w:r>
          </w:p>
        </w:tc>
        <w:tc>
          <w:tcPr>
            <w:tcW w:w="5809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0756D75" w14:textId="277A62EB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 and Royston</w:t>
            </w:r>
            <w:r>
              <w:rPr>
                <w:rFonts w:ascii="Verdana" w:hAnsi="Verdana"/>
                <w:sz w:val="20"/>
                <w:lang w:val="en-SG"/>
              </w:rPr>
              <w:t xml:space="preserve"> </w:t>
            </w:r>
            <w:r w:rsidRPr="001B099F">
              <w:rPr>
                <w:rFonts w:ascii="Verdana" w:hAnsi="Verdana"/>
                <w:sz w:val="20"/>
                <w:lang w:val="en-SG"/>
              </w:rPr>
              <w:t>Shieh Teng Wei</w:t>
            </w:r>
          </w:p>
        </w:tc>
        <w:tc>
          <w:tcPr>
            <w:tcW w:w="1686" w:type="dxa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23F4DD13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D1E4E4" w14:textId="77777777" w:rsidR="006F3EEC" w:rsidRPr="00243F31" w:rsidRDefault="006F3EEC" w:rsidP="00BB119C">
            <w:pPr>
              <w:rPr>
                <w:rFonts w:ascii="Verdana" w:hAnsi="Verdana"/>
                <w:sz w:val="20"/>
              </w:rPr>
            </w:pPr>
          </w:p>
        </w:tc>
      </w:tr>
      <w:tr w:rsidR="000F3E45" w:rsidRPr="00243F31" w14:paraId="32BC2419" w14:textId="77777777" w:rsidTr="1865E5F7">
        <w:trPr>
          <w:trHeight w:hRule="exact" w:val="85"/>
        </w:trPr>
        <w:tc>
          <w:tcPr>
            <w:tcW w:w="1795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36C5268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8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2087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1842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7C2BAF45" w14:textId="77777777" w:rsidR="000F3E45" w:rsidRPr="00243F31" w:rsidRDefault="000F3E45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1686" w:type="dxa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32EFD597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CE82" w14:textId="77777777" w:rsidR="000F3E45" w:rsidRPr="00243F31" w:rsidRDefault="000F3E45" w:rsidP="00BB119C">
            <w:pPr>
              <w:rPr>
                <w:sz w:val="8"/>
                <w:szCs w:val="8"/>
              </w:rPr>
            </w:pPr>
          </w:p>
        </w:tc>
      </w:tr>
      <w:tr w:rsidR="00866E18" w14:paraId="030ADD0D" w14:textId="77777777" w:rsidTr="1865E5F7">
        <w:trPr>
          <w:trHeight w:val="323"/>
        </w:trPr>
        <w:tc>
          <w:tcPr>
            <w:tcW w:w="2306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76C1A8DF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Attachment Period: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87263" w14:textId="75D4F652" w:rsidR="00866E18" w:rsidRPr="00243F31" w:rsidRDefault="00866E18" w:rsidP="1865E5F7">
            <w:pPr>
              <w:rPr>
                <w:rFonts w:ascii="Verdana" w:hAnsi="Verdana"/>
                <w:sz w:val="20"/>
              </w:rPr>
            </w:pPr>
            <w:r w:rsidRPr="1865E5F7">
              <w:rPr>
                <w:rFonts w:ascii="Verdana" w:hAnsi="Verdana"/>
                <w:sz w:val="20"/>
              </w:rPr>
              <w:t>Fro</w:t>
            </w:r>
            <w:r w:rsidR="3F9BB56E" w:rsidRPr="1865E5F7">
              <w:rPr>
                <w:rFonts w:ascii="Verdana" w:hAnsi="Verdana"/>
                <w:sz w:val="20"/>
              </w:rPr>
              <w:t>m</w:t>
            </w:r>
            <w:r w:rsidRPr="1865E5F7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2401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6DC93813" w14:textId="6F729A8C" w:rsidR="00866E18" w:rsidRPr="00243F31" w:rsidRDefault="001B099F" w:rsidP="00BB119C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04 August 2025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791155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To: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E9AE164" w14:textId="1748F96A" w:rsidR="00866E18" w:rsidRPr="00243F31" w:rsidRDefault="00F13125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  <w:lang w:val="en-SG"/>
              </w:rPr>
              <w:t>0</w:t>
            </w:r>
            <w:r w:rsidR="001B099F" w:rsidRPr="001B099F">
              <w:rPr>
                <w:rFonts w:ascii="Verdana" w:hAnsi="Verdana"/>
                <w:sz w:val="20"/>
                <w:lang w:val="en-SG"/>
              </w:rPr>
              <w:t>9 May 2026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6C5884E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F61E18" w:rsidRPr="00243F31" w14:paraId="69B2C155" w14:textId="77777777" w:rsidTr="1865E5F7">
        <w:trPr>
          <w:trHeight w:hRule="exact" w:val="85"/>
        </w:trPr>
        <w:tc>
          <w:tcPr>
            <w:tcW w:w="2306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52CEDE7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A460A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401" w:type="dxa"/>
            <w:gridSpan w:val="4"/>
            <w:tcBorders>
              <w:top w:val="dashSmallGap" w:sz="4" w:space="0" w:color="auto"/>
              <w:left w:val="nil"/>
              <w:bottom w:val="nil"/>
              <w:right w:val="nil"/>
            </w:tcBorders>
            <w:vAlign w:val="center"/>
          </w:tcPr>
          <w:p w14:paraId="079DDC4E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95AAD" w14:textId="77777777" w:rsidR="00F61E18" w:rsidRPr="00243F31" w:rsidRDefault="00F61E1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B87D7C" w14:textId="77777777" w:rsidR="00F61E18" w:rsidRPr="00243F31" w:rsidRDefault="00F61E18" w:rsidP="00BB119C">
            <w:pPr>
              <w:rPr>
                <w:sz w:val="8"/>
                <w:szCs w:val="8"/>
              </w:rPr>
            </w:pPr>
          </w:p>
        </w:tc>
      </w:tr>
      <w:tr w:rsidR="00866E18" w14:paraId="233B9EED" w14:textId="77777777" w:rsidTr="1865E5F7">
        <w:trPr>
          <w:trHeight w:val="329"/>
        </w:trPr>
        <w:tc>
          <w:tcPr>
            <w:tcW w:w="1795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9AFB81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3566" w:type="dxa"/>
            <w:gridSpan w:val="5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5352404" w14:textId="69716330" w:rsidR="00866E18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9177 4466</w:t>
            </w:r>
          </w:p>
        </w:tc>
        <w:tc>
          <w:tcPr>
            <w:tcW w:w="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37E00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Email:</w:t>
            </w:r>
          </w:p>
        </w:tc>
        <w:tc>
          <w:tcPr>
            <w:tcW w:w="2820" w:type="dxa"/>
            <w:gridSpan w:val="4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4AF5A9F4" w14:textId="3870C2C0" w:rsidR="00866E18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E0958616@u.nus.edu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D85DB51" w14:textId="77777777" w:rsidR="00866E18" w:rsidRPr="00243F31" w:rsidRDefault="00866E18" w:rsidP="00BB119C">
            <w:pPr>
              <w:rPr>
                <w:rFonts w:ascii="Verdana" w:hAnsi="Verdana"/>
                <w:sz w:val="20"/>
              </w:rPr>
            </w:pPr>
          </w:p>
        </w:tc>
      </w:tr>
      <w:tr w:rsidR="00CD5DF8" w14:paraId="3C2DD3A9" w14:textId="77777777" w:rsidTr="1865E5F7">
        <w:trPr>
          <w:trHeight w:hRule="exact" w:val="85"/>
        </w:trPr>
        <w:tc>
          <w:tcPr>
            <w:tcW w:w="2306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14C9E2C" w14:textId="77777777" w:rsidR="00CD5DF8" w:rsidRPr="00243F31" w:rsidRDefault="00CD5DF8" w:rsidP="00BB119C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3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CE10A" w14:textId="77777777" w:rsidR="00CD5DF8" w:rsidRDefault="00CD5DF8" w:rsidP="00BB119C"/>
        </w:tc>
        <w:tc>
          <w:tcPr>
            <w:tcW w:w="1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321B6C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652A918" w14:textId="77777777" w:rsidR="00CD5DF8" w:rsidRDefault="00CD5DF8" w:rsidP="00BB119C"/>
        </w:tc>
      </w:tr>
      <w:tr w:rsidR="00CD5DF8" w14:paraId="5B85F141" w14:textId="77777777" w:rsidTr="1865E5F7">
        <w:trPr>
          <w:trHeight w:val="467"/>
        </w:trPr>
        <w:tc>
          <w:tcPr>
            <w:tcW w:w="4361" w:type="dxa"/>
            <w:gridSpan w:val="7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51DE159" w14:textId="77777777" w:rsidR="00CD5DF8" w:rsidRPr="00243F31" w:rsidRDefault="00D95DAB" w:rsidP="00BB119C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Emergency Contact Information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5ADCD7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12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D6DEDA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916" w:type="dxa"/>
            <w:gridSpan w:val="4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C301441" w14:textId="77777777" w:rsidR="00CD5DF8" w:rsidRPr="00243F31" w:rsidRDefault="00CD5DF8" w:rsidP="00BB119C">
            <w:pPr>
              <w:rPr>
                <w:rFonts w:ascii="Verdana" w:hAnsi="Verdana"/>
                <w:sz w:val="20"/>
              </w:rPr>
            </w:pPr>
          </w:p>
        </w:tc>
      </w:tr>
      <w:tr w:rsidR="00C774E1" w14:paraId="4ADAA955" w14:textId="77777777" w:rsidTr="1865E5F7">
        <w:trPr>
          <w:trHeight w:val="249"/>
        </w:trPr>
        <w:tc>
          <w:tcPr>
            <w:tcW w:w="1370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853D54" w14:textId="6CAB092B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Name:</w:t>
            </w:r>
            <w:r w:rsidR="00C03A0C">
              <w:rPr>
                <w:rFonts w:ascii="Verdana" w:hAnsi="Verdana"/>
                <w:sz w:val="20"/>
              </w:rPr>
              <w:t xml:space="preserve"> </w:t>
            </w:r>
          </w:p>
        </w:tc>
        <w:tc>
          <w:tcPr>
            <w:tcW w:w="35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8E9CE0" w14:textId="03C66205" w:rsidR="00C774E1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Subramanian Muthukumaran</w:t>
            </w:r>
          </w:p>
        </w:tc>
        <w:tc>
          <w:tcPr>
            <w:tcW w:w="15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2523A8" w14:textId="77777777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Contact No:</w:t>
            </w:r>
          </w:p>
        </w:tc>
        <w:tc>
          <w:tcPr>
            <w:tcW w:w="26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D5952F" w14:textId="4D95086F" w:rsidR="00C774E1" w:rsidRPr="00243F31" w:rsidRDefault="00C03A0C" w:rsidP="00BB119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9711 8969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BC90BE8" w14:textId="77777777" w:rsidR="00C774E1" w:rsidRPr="00243F31" w:rsidRDefault="00C774E1" w:rsidP="00BB119C">
            <w:pPr>
              <w:rPr>
                <w:rFonts w:ascii="Verdana" w:hAnsi="Verdana"/>
                <w:sz w:val="20"/>
              </w:rPr>
            </w:pPr>
          </w:p>
        </w:tc>
      </w:tr>
    </w:tbl>
    <w:p w14:paraId="419F0ADB" w14:textId="77777777" w:rsidR="00BF594B" w:rsidRDefault="00BF594B" w:rsidP="00BB119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270"/>
        <w:gridCol w:w="171"/>
        <w:gridCol w:w="217"/>
        <w:gridCol w:w="65"/>
        <w:gridCol w:w="283"/>
        <w:gridCol w:w="954"/>
        <w:gridCol w:w="588"/>
        <w:gridCol w:w="1720"/>
        <w:gridCol w:w="100"/>
        <w:gridCol w:w="149"/>
        <w:gridCol w:w="1489"/>
        <w:gridCol w:w="246"/>
        <w:gridCol w:w="1545"/>
        <w:gridCol w:w="238"/>
      </w:tblGrid>
      <w:tr w:rsidR="00BF594B" w14:paraId="5A070DF7" w14:textId="77777777" w:rsidTr="1865E5F7">
        <w:trPr>
          <w:trHeight w:val="1130"/>
        </w:trPr>
        <w:tc>
          <w:tcPr>
            <w:tcW w:w="9403" w:type="dxa"/>
            <w:gridSpan w:val="15"/>
            <w:tcBorders>
              <w:bottom w:val="single" w:sz="4" w:space="0" w:color="auto"/>
            </w:tcBorders>
            <w:shd w:val="clear" w:color="auto" w:fill="E0E0E0"/>
          </w:tcPr>
          <w:p w14:paraId="0D703965" w14:textId="77777777" w:rsidR="00BF594B" w:rsidRPr="00243F31" w:rsidRDefault="00BF594B" w:rsidP="00243F31">
            <w:pPr>
              <w:jc w:val="center"/>
              <w:rPr>
                <w:sz w:val="8"/>
                <w:szCs w:val="8"/>
              </w:rPr>
            </w:pPr>
          </w:p>
          <w:p w14:paraId="25569642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PROJECT RISK ASSESSMENT</w:t>
            </w:r>
          </w:p>
          <w:p w14:paraId="05CF2F28" w14:textId="77777777" w:rsidR="00BF594B" w:rsidRPr="00243F31" w:rsidRDefault="00BF594B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  <w:p w14:paraId="7850C873" w14:textId="77777777" w:rsidR="007372B2" w:rsidRPr="00243F31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To be completed by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Principal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Supervisor</w:t>
            </w: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.</w:t>
            </w:r>
          </w:p>
          <w:p w14:paraId="4E26E973" w14:textId="77777777" w:rsidR="00FE36FE" w:rsidRPr="00243F31" w:rsidRDefault="00FE36FE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>Attach extra sheets if necessary.</w:t>
            </w:r>
          </w:p>
          <w:p w14:paraId="45D6BC6A" w14:textId="77777777" w:rsidR="007372B2" w:rsidRPr="000D33CB" w:rsidRDefault="007372B2" w:rsidP="00B9265C">
            <w:pPr>
              <w:numPr>
                <w:ilvl w:val="0"/>
                <w:numId w:val="12"/>
              </w:numPr>
              <w:tabs>
                <w:tab w:val="clear" w:pos="720"/>
                <w:tab w:val="num" w:pos="540"/>
              </w:tabs>
              <w:ind w:left="540" w:hanging="256"/>
              <w:rPr>
                <w:rFonts w:ascii="Verdana" w:hAnsi="Verdana"/>
                <w:color w:val="666699"/>
                <w:sz w:val="16"/>
                <w:szCs w:val="16"/>
              </w:rPr>
            </w:pPr>
            <w:r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Applicable only to </w:t>
            </w:r>
            <w:r w:rsidR="00B1570A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DCC</w:t>
            </w:r>
            <w:r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 xml:space="preserve"> projects</w:t>
            </w:r>
            <w:r w:rsidR="000D33CB">
              <w:rPr>
                <w:rFonts w:ascii="Verdana" w:hAnsi="Verdana"/>
                <w:color w:val="666699"/>
                <w:sz w:val="16"/>
                <w:szCs w:val="16"/>
              </w:rPr>
              <w:t xml:space="preserve">, use </w:t>
            </w:r>
            <w:proofErr w:type="spellStart"/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>FoE</w:t>
            </w:r>
            <w:proofErr w:type="spellEnd"/>
            <w:r w:rsidR="000D33CB" w:rsidRPr="00243F31">
              <w:rPr>
                <w:rFonts w:ascii="Verdana" w:hAnsi="Verdana"/>
                <w:color w:val="666699"/>
                <w:sz w:val="16"/>
                <w:szCs w:val="16"/>
              </w:rPr>
              <w:t xml:space="preserve"> Risk Assessment Form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according to the guideline</w:t>
            </w:r>
            <w:r w:rsidR="00C07FA4">
              <w:rPr>
                <w:rFonts w:ascii="Verdana" w:hAnsi="Verdana"/>
                <w:color w:val="666699"/>
                <w:sz w:val="16"/>
                <w:szCs w:val="16"/>
              </w:rPr>
              <w:t>s</w:t>
            </w:r>
            <w:r w:rsidR="00B9265C">
              <w:rPr>
                <w:rFonts w:ascii="Verdana" w:hAnsi="Verdana"/>
                <w:color w:val="666699"/>
                <w:sz w:val="16"/>
                <w:szCs w:val="16"/>
              </w:rPr>
              <w:t xml:space="preserve"> described by 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OSHE/SOP/</w:t>
            </w:r>
            <w:r w:rsidR="00B9265C">
              <w:rPr>
                <w:rFonts w:ascii="Verdana" w:hAnsi="Verdana"/>
                <w:b/>
                <w:color w:val="666699"/>
                <w:sz w:val="16"/>
                <w:szCs w:val="16"/>
              </w:rPr>
              <w:t>GL</w:t>
            </w:r>
            <w:r w:rsidR="000D33CB" w:rsidRPr="00243F31">
              <w:rPr>
                <w:rFonts w:ascii="Verdana" w:hAnsi="Verdana"/>
                <w:b/>
                <w:color w:val="666699"/>
                <w:sz w:val="16"/>
                <w:szCs w:val="16"/>
              </w:rPr>
              <w:t>/05</w:t>
            </w:r>
            <w:r w:rsidR="000D33CB">
              <w:rPr>
                <w:rFonts w:ascii="Verdana" w:hAnsi="Verdana"/>
                <w:b/>
                <w:color w:val="666699"/>
                <w:sz w:val="16"/>
                <w:szCs w:val="16"/>
              </w:rPr>
              <w:t>.</w:t>
            </w:r>
          </w:p>
        </w:tc>
      </w:tr>
      <w:tr w:rsidR="00C774E1" w14:paraId="752D071B" w14:textId="77777777" w:rsidTr="1865E5F7">
        <w:trPr>
          <w:trHeight w:val="415"/>
        </w:trPr>
        <w:tc>
          <w:tcPr>
            <w:tcW w:w="1638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AFA64E" w14:textId="77777777" w:rsidR="00C774E1" w:rsidRPr="000620C0" w:rsidRDefault="00C774E1" w:rsidP="000B0C9B">
            <w:pPr>
              <w:rPr>
                <w:rFonts w:ascii="Verdana" w:hAnsi="Verdana"/>
                <w:b/>
                <w:sz w:val="20"/>
              </w:rPr>
            </w:pPr>
            <w:r w:rsidRPr="000620C0">
              <w:rPr>
                <w:rFonts w:ascii="Verdana" w:hAnsi="Verdana"/>
                <w:b/>
                <w:sz w:val="20"/>
              </w:rPr>
              <w:t xml:space="preserve">Project </w:t>
            </w:r>
            <w:r w:rsidR="000620C0">
              <w:rPr>
                <w:rFonts w:ascii="Verdana" w:hAnsi="Verdana"/>
                <w:b/>
                <w:sz w:val="20"/>
              </w:rPr>
              <w:t>T</w:t>
            </w:r>
            <w:r w:rsidRPr="000620C0">
              <w:rPr>
                <w:rFonts w:ascii="Verdana" w:hAnsi="Verdana"/>
                <w:b/>
                <w:sz w:val="20"/>
              </w:rPr>
              <w:t>itle:</w:t>
            </w:r>
          </w:p>
        </w:tc>
        <w:tc>
          <w:tcPr>
            <w:tcW w:w="7527" w:type="dxa"/>
            <w:gridSpan w:val="12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C8BD58D" w14:textId="0A4E0E04" w:rsidR="00C774E1" w:rsidRDefault="001B099F" w:rsidP="000B0C9B">
            <w:r>
              <w:t>IS</w:t>
            </w:r>
            <w:r w:rsidR="00802253">
              <w:t>431</w:t>
            </w:r>
            <w:r>
              <w:t xml:space="preserve"> - BoxBunny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1B8C6C8C" w14:textId="77777777" w:rsidR="00C774E1" w:rsidRDefault="00C774E1" w:rsidP="000B0C9B"/>
        </w:tc>
      </w:tr>
      <w:tr w:rsidR="00BF594B" w:rsidRPr="00243F31" w14:paraId="107ECAD8" w14:textId="77777777" w:rsidTr="1865E5F7">
        <w:trPr>
          <w:trHeight w:hRule="exact" w:val="113"/>
        </w:trPr>
        <w:tc>
          <w:tcPr>
            <w:tcW w:w="1368" w:type="dxa"/>
            <w:tcBorders>
              <w:top w:val="nil"/>
              <w:left w:val="single" w:sz="4" w:space="0" w:color="auto"/>
              <w:bottom w:val="single" w:sz="4" w:space="0" w:color="C0C0C0"/>
              <w:right w:val="nil"/>
            </w:tcBorders>
            <w:vAlign w:val="center"/>
          </w:tcPr>
          <w:p w14:paraId="5B768540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4517" w:type="dxa"/>
            <w:gridSpan w:val="10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6CE2DE8F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C0C0C0"/>
              <w:right w:val="nil"/>
            </w:tcBorders>
            <w:vAlign w:val="center"/>
          </w:tcPr>
          <w:p w14:paraId="56810CE2" w14:textId="77777777" w:rsidR="00BF594B" w:rsidRPr="00243F31" w:rsidRDefault="00BF594B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2029" w:type="dxa"/>
            <w:gridSpan w:val="3"/>
            <w:tcBorders>
              <w:top w:val="nil"/>
              <w:left w:val="nil"/>
              <w:bottom w:val="single" w:sz="4" w:space="0" w:color="C0C0C0"/>
              <w:right w:val="single" w:sz="4" w:space="0" w:color="auto"/>
            </w:tcBorders>
            <w:vAlign w:val="center"/>
          </w:tcPr>
          <w:p w14:paraId="2FD81A89" w14:textId="77777777" w:rsidR="00BF594B" w:rsidRPr="00243F31" w:rsidRDefault="00BF594B" w:rsidP="000B0C9B">
            <w:pPr>
              <w:rPr>
                <w:sz w:val="8"/>
                <w:szCs w:val="8"/>
              </w:rPr>
            </w:pPr>
          </w:p>
        </w:tc>
      </w:tr>
      <w:tr w:rsidR="00BF594B" w14:paraId="75AC95EC" w14:textId="77777777" w:rsidTr="1865E5F7">
        <w:trPr>
          <w:trHeight w:val="308"/>
        </w:trPr>
        <w:tc>
          <w:tcPr>
            <w:tcW w:w="2374" w:type="dxa"/>
            <w:gridSpan w:val="6"/>
            <w:tcBorders>
              <w:top w:val="single" w:sz="4" w:space="0" w:color="C0C0C0"/>
              <w:bottom w:val="nil"/>
              <w:right w:val="nil"/>
            </w:tcBorders>
            <w:vAlign w:val="center"/>
          </w:tcPr>
          <w:p w14:paraId="6B388879" w14:textId="77777777" w:rsidR="00BF594B" w:rsidRPr="00243F31" w:rsidRDefault="00BF594B" w:rsidP="000B0C9B">
            <w:pPr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  <w:u w:val="single"/>
              </w:rPr>
              <w:t>Risk Assessment:</w:t>
            </w:r>
          </w:p>
        </w:tc>
        <w:tc>
          <w:tcPr>
            <w:tcW w:w="7029" w:type="dxa"/>
            <w:gridSpan w:val="9"/>
            <w:tcBorders>
              <w:top w:val="single" w:sz="4" w:space="0" w:color="C0C0C0"/>
              <w:left w:val="nil"/>
              <w:bottom w:val="nil"/>
            </w:tcBorders>
            <w:vAlign w:val="center"/>
          </w:tcPr>
          <w:p w14:paraId="72D87926" w14:textId="77777777" w:rsidR="00BF594B" w:rsidRDefault="00BF594B" w:rsidP="000B0C9B"/>
        </w:tc>
      </w:tr>
      <w:tr w:rsidR="001727D7" w14:paraId="1F7AB852" w14:textId="77777777" w:rsidTr="1865E5F7">
        <w:trPr>
          <w:trHeight w:val="317"/>
        </w:trPr>
        <w:tc>
          <w:tcPr>
            <w:tcW w:w="9403" w:type="dxa"/>
            <w:gridSpan w:val="15"/>
            <w:tcBorders>
              <w:top w:val="nil"/>
              <w:bottom w:val="single" w:sz="4" w:space="0" w:color="C0C0C0"/>
            </w:tcBorders>
            <w:vAlign w:val="center"/>
          </w:tcPr>
          <w:p w14:paraId="790066F5" w14:textId="77777777" w:rsidR="001727D7" w:rsidRPr="00243F31" w:rsidRDefault="001727D7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 Risk</w:t>
            </w:r>
          </w:p>
        </w:tc>
      </w:tr>
      <w:tr w:rsidR="001727D7" w14:paraId="45103F2A" w14:textId="77777777" w:rsidTr="1865E5F7">
        <w:trPr>
          <w:trHeight w:val="318"/>
        </w:trPr>
        <w:tc>
          <w:tcPr>
            <w:tcW w:w="9403" w:type="dxa"/>
            <w:gridSpan w:val="15"/>
            <w:tcBorders>
              <w:top w:val="single" w:sz="4" w:space="0" w:color="C0C0C0"/>
              <w:bottom w:val="nil"/>
            </w:tcBorders>
            <w:vAlign w:val="center"/>
          </w:tcPr>
          <w:p w14:paraId="41FDEA3F" w14:textId="1AF7C110" w:rsidR="001727D7" w:rsidRDefault="0098137D" w:rsidP="000B0C9B"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257C0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D6930" w:rsidRPr="00243F31">
              <w:rPr>
                <w:rFonts w:ascii="Verdana" w:hAnsi="Verdana"/>
                <w:sz w:val="20"/>
              </w:rPr>
              <w:t>Risk [Please tick the risks and indicat</w:t>
            </w:r>
            <w:r w:rsidR="004F1D5C" w:rsidRPr="00243F31">
              <w:rPr>
                <w:rFonts w:ascii="Verdana" w:hAnsi="Verdana"/>
                <w:sz w:val="20"/>
              </w:rPr>
              <w:t>e Assess Risks and Risks Control</w:t>
            </w:r>
            <w:r w:rsidR="00641919" w:rsidRPr="00243F31">
              <w:rPr>
                <w:rFonts w:ascii="Verdana" w:hAnsi="Verdana"/>
                <w:sz w:val="20"/>
              </w:rPr>
              <w:t xml:space="preserve"> below</w:t>
            </w:r>
            <w:r w:rsidR="00257C02" w:rsidRPr="00243F31">
              <w:rPr>
                <w:rFonts w:ascii="Verdana" w:hAnsi="Verdana"/>
                <w:sz w:val="20"/>
              </w:rPr>
              <w:t>]</w:t>
            </w:r>
          </w:p>
        </w:tc>
      </w:tr>
      <w:tr w:rsidR="00212A9D" w14:paraId="401889BC" w14:textId="77777777" w:rsidTr="1865E5F7">
        <w:trPr>
          <w:trHeight w:val="491"/>
        </w:trPr>
        <w:tc>
          <w:tcPr>
            <w:tcW w:w="202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1B5404A7" w14:textId="6826481E" w:rsidR="007372B2" w:rsidRPr="00243F31" w:rsidRDefault="0098137D" w:rsidP="00243F31">
            <w:pPr>
              <w:jc w:val="right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Mechanical</w:t>
            </w:r>
          </w:p>
        </w:tc>
        <w:tc>
          <w:tcPr>
            <w:tcW w:w="18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3EB5" w14:textId="1989C84C" w:rsidR="007372B2" w:rsidRPr="00243F31" w:rsidRDefault="0098137D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372B2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372B2" w:rsidRPr="00243F31">
              <w:rPr>
                <w:rFonts w:ascii="Verdana" w:hAnsi="Verdana"/>
                <w:sz w:val="20"/>
              </w:rPr>
              <w:t>Electrical</w:t>
            </w:r>
          </w:p>
        </w:tc>
        <w:tc>
          <w:tcPr>
            <w:tcW w:w="18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95689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Chemical</w:t>
            </w:r>
          </w:p>
        </w:tc>
        <w:tc>
          <w:tcPr>
            <w:tcW w:w="188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982C3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Biological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A52A2" w14:textId="77777777" w:rsidR="007372B2" w:rsidRPr="00243F31" w:rsidRDefault="007372B2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Noise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7106A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98CB2F8" w14:textId="77777777" w:rsidTr="1865E5F7">
        <w:trPr>
          <w:trHeight w:val="293"/>
        </w:trPr>
        <w:tc>
          <w:tcPr>
            <w:tcW w:w="3328" w:type="dxa"/>
            <w:gridSpan w:val="7"/>
            <w:tcBorders>
              <w:top w:val="nil"/>
              <w:bottom w:val="nil"/>
              <w:right w:val="nil"/>
            </w:tcBorders>
            <w:vAlign w:val="bottom"/>
          </w:tcPr>
          <w:p w14:paraId="0868C811" w14:textId="77777777" w:rsidR="007372B2" w:rsidRPr="00243F31" w:rsidRDefault="00B76088" w:rsidP="00243F31">
            <w:pPr>
              <w:jc w:val="right"/>
              <w:rPr>
                <w:rFonts w:ascii="Verdana" w:hAnsi="Verdana"/>
                <w:sz w:val="28"/>
                <w:szCs w:val="28"/>
              </w:rPr>
            </w:pPr>
            <w:r w:rsidRPr="00243F31">
              <w:rPr>
                <w:rFonts w:ascii="Verdana" w:hAnsi="Verdana"/>
                <w:sz w:val="28"/>
                <w:szCs w:val="28"/>
              </w:rPr>
              <w:t xml:space="preserve">□  </w:t>
            </w:r>
            <w:r w:rsidRPr="00243F31">
              <w:rPr>
                <w:rFonts w:ascii="Verdana" w:hAnsi="Verdana"/>
                <w:sz w:val="20"/>
              </w:rPr>
              <w:t>Others (Please specify):</w:t>
            </w:r>
          </w:p>
        </w:tc>
        <w:tc>
          <w:tcPr>
            <w:tcW w:w="5837" w:type="dxa"/>
            <w:gridSpan w:val="7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36CFF4B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2EAECD6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0835F26F" w14:textId="77777777" w:rsidTr="1865E5F7">
        <w:trPr>
          <w:trHeight w:val="4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bottom"/>
          </w:tcPr>
          <w:p w14:paraId="55BABD24" w14:textId="77777777" w:rsidR="007372B2" w:rsidRPr="00243F31" w:rsidRDefault="00A85EBE" w:rsidP="000D33CB">
            <w:pPr>
              <w:ind w:right="-27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Assessed</w:t>
            </w:r>
            <w:r w:rsidR="000D33CB">
              <w:rPr>
                <w:rFonts w:ascii="Verdana" w:hAnsi="Verdana"/>
                <w:sz w:val="20"/>
              </w:rPr>
              <w:t xml:space="preserve"> </w:t>
            </w:r>
            <w:r w:rsidRPr="00243F31">
              <w:rPr>
                <w:rFonts w:ascii="Verdana" w:hAnsi="Verdana"/>
                <w:sz w:val="20"/>
              </w:rPr>
              <w:t>Risks</w:t>
            </w:r>
            <w:r w:rsidR="00B76088" w:rsidRPr="00243F31"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nil"/>
              <w:left w:val="nil"/>
              <w:bottom w:val="dashSmallGap" w:sz="4" w:space="0" w:color="auto"/>
              <w:right w:val="nil"/>
            </w:tcBorders>
            <w:vAlign w:val="center"/>
          </w:tcPr>
          <w:p w14:paraId="77F7013D" w14:textId="3C8BECD9" w:rsidR="007372B2" w:rsidRPr="00243F31" w:rsidRDefault="001B099F" w:rsidP="000B0C9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Refer to IS</w:t>
            </w:r>
            <w:r w:rsidR="00802253">
              <w:rPr>
                <w:rFonts w:ascii="Verdana" w:hAnsi="Verdana"/>
                <w:sz w:val="20"/>
                <w:lang w:val="en-SG"/>
              </w:rPr>
              <w:t>431</w:t>
            </w:r>
            <w:r w:rsidRPr="001B099F">
              <w:rPr>
                <w:rFonts w:ascii="Verdana" w:hAnsi="Verdana"/>
                <w:sz w:val="20"/>
                <w:lang w:val="en-SG"/>
              </w:rPr>
              <w:t>_Risk Evaluation Form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59F78854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41DB5267" w14:textId="77777777" w:rsidTr="1865E5F7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8A23FBA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738D47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2FF93F1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15FFF4C" w14:textId="77777777" w:rsidTr="1865E5F7">
        <w:trPr>
          <w:trHeight w:val="345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15F508B2" w14:textId="77777777" w:rsidR="007372B2" w:rsidRPr="00243F31" w:rsidRDefault="000D33CB" w:rsidP="000B0C9B">
            <w:pPr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Risk Controls: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745B4EE1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6DEE131C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6A631DE" w14:textId="77777777" w:rsidTr="1865E5F7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3AD1F6A1" w14:textId="77777777" w:rsidR="007372B2" w:rsidRPr="005433E8" w:rsidRDefault="007372B2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23EF472C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2D8A1DCE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600B0514" w14:textId="77777777" w:rsidTr="1865E5F7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0D3D6CE" w14:textId="77777777" w:rsidR="007372B2" w:rsidRPr="000D33CB" w:rsidRDefault="000D33CB" w:rsidP="000B0C9B">
            <w:pPr>
              <w:rPr>
                <w:rFonts w:ascii="Verdana" w:hAnsi="Verdana"/>
                <w:sz w:val="20"/>
              </w:rPr>
            </w:pPr>
            <w:r w:rsidRPr="000D33CB">
              <w:rPr>
                <w:rFonts w:ascii="Verdana" w:hAnsi="Verdana"/>
                <w:sz w:val="20"/>
              </w:rPr>
              <w:t>Remark</w:t>
            </w:r>
            <w:r>
              <w:rPr>
                <w:rFonts w:ascii="Verdana" w:hAnsi="Verdana"/>
                <w:sz w:val="20"/>
              </w:rPr>
              <w:t>:</w:t>
            </w:r>
          </w:p>
        </w:tc>
        <w:tc>
          <w:tcPr>
            <w:tcW w:w="7356" w:type="dxa"/>
            <w:gridSpan w:val="11"/>
            <w:tcBorders>
              <w:top w:val="dashSmallGap" w:sz="4" w:space="0" w:color="auto"/>
              <w:left w:val="nil"/>
              <w:bottom w:val="dashSmallGap" w:sz="4" w:space="0" w:color="auto"/>
              <w:right w:val="nil"/>
            </w:tcBorders>
            <w:vAlign w:val="center"/>
          </w:tcPr>
          <w:p w14:paraId="69E48FC6" w14:textId="77777777" w:rsidR="007372B2" w:rsidRPr="00243F31" w:rsidRDefault="007372B2" w:rsidP="00243F31">
            <w:pPr>
              <w:spacing w:line="400" w:lineRule="atLeast"/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6C9133" w14:textId="77777777" w:rsidR="007372B2" w:rsidRPr="00243F31" w:rsidRDefault="007372B2" w:rsidP="000B0C9B">
            <w:pPr>
              <w:rPr>
                <w:rFonts w:ascii="Verdana" w:hAnsi="Verdana"/>
                <w:sz w:val="20"/>
              </w:rPr>
            </w:pPr>
          </w:p>
        </w:tc>
      </w:tr>
      <w:tr w:rsidR="00F2517B" w14:paraId="57B1E3F5" w14:textId="77777777" w:rsidTr="1865E5F7">
        <w:trPr>
          <w:trHeight w:val="293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21CEA8E9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AD04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4390A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CEC28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47EC84DD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F2517B" w14:paraId="10D7468A" w14:textId="77777777" w:rsidTr="1865E5F7">
        <w:trPr>
          <w:trHeight w:val="451"/>
        </w:trPr>
        <w:tc>
          <w:tcPr>
            <w:tcW w:w="1809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E830764" w14:textId="77777777" w:rsidR="00F2517B" w:rsidRPr="005433E8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827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3BF7BEA" w14:textId="2DE5A270" w:rsidR="00F2517B" w:rsidRPr="00243F31" w:rsidRDefault="001B099F" w:rsidP="00F2517B">
            <w:pPr>
              <w:rPr>
                <w:rFonts w:ascii="Verdana" w:hAnsi="Verdana"/>
                <w:sz w:val="20"/>
              </w:rPr>
            </w:pPr>
            <w:r w:rsidRPr="001B099F">
              <w:rPr>
                <w:rFonts w:ascii="Verdana" w:hAnsi="Verdana"/>
                <w:sz w:val="20"/>
                <w:lang w:val="en-SG"/>
              </w:rPr>
              <w:t>Graham Zhu Hongjiao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B220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101B419B" w14:textId="4869124D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00B091D5" w14:textId="77777777" w:rsidR="00F2517B" w:rsidRPr="00243F31" w:rsidRDefault="00F2517B" w:rsidP="00F2517B">
            <w:pPr>
              <w:rPr>
                <w:rFonts w:ascii="Verdana" w:hAnsi="Verdana"/>
                <w:sz w:val="20"/>
              </w:rPr>
            </w:pPr>
          </w:p>
        </w:tc>
      </w:tr>
      <w:tr w:rsidR="000541E7" w14:paraId="6022FB74" w14:textId="77777777" w:rsidTr="1865E5F7">
        <w:trPr>
          <w:trHeight w:val="293"/>
        </w:trPr>
        <w:tc>
          <w:tcPr>
            <w:tcW w:w="5636" w:type="dxa"/>
            <w:gridSpan w:val="9"/>
            <w:tcBorders>
              <w:top w:val="nil"/>
              <w:bottom w:val="nil"/>
              <w:right w:val="nil"/>
            </w:tcBorders>
            <w:vAlign w:val="center"/>
          </w:tcPr>
          <w:p w14:paraId="2DB9CB6A" w14:textId="77777777" w:rsidR="000541E7" w:rsidRPr="00243F31" w:rsidRDefault="000541E7" w:rsidP="00243F31">
            <w:pPr>
              <w:jc w:val="right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 &amp; Contact of Principal Supervisor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D7816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28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EB4CCA1" w14:textId="77777777" w:rsidR="000541E7" w:rsidRPr="00243F31" w:rsidRDefault="000541E7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</w:tcBorders>
            <w:vAlign w:val="center"/>
          </w:tcPr>
          <w:p w14:paraId="391B1C8C" w14:textId="77777777" w:rsidR="000541E7" w:rsidRPr="00243F31" w:rsidRDefault="000541E7" w:rsidP="000B0C9B">
            <w:pPr>
              <w:rPr>
                <w:rFonts w:ascii="Verdana" w:hAnsi="Verdana"/>
                <w:sz w:val="20"/>
              </w:rPr>
            </w:pPr>
          </w:p>
        </w:tc>
      </w:tr>
      <w:tr w:rsidR="007372B2" w14:paraId="201328E8" w14:textId="77777777" w:rsidTr="1865E5F7">
        <w:trPr>
          <w:trHeight w:hRule="exact" w:val="85"/>
        </w:trPr>
        <w:tc>
          <w:tcPr>
            <w:tcW w:w="2091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156DC1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  <w:tc>
          <w:tcPr>
            <w:tcW w:w="7312" w:type="dxa"/>
            <w:gridSpan w:val="10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204C13" w14:textId="77777777" w:rsidR="007372B2" w:rsidRPr="00243F31" w:rsidRDefault="007372B2" w:rsidP="000B0C9B">
            <w:pPr>
              <w:rPr>
                <w:rFonts w:ascii="Verdana" w:hAnsi="Verdana"/>
                <w:sz w:val="8"/>
                <w:szCs w:val="8"/>
              </w:rPr>
            </w:pPr>
          </w:p>
        </w:tc>
      </w:tr>
    </w:tbl>
    <w:p w14:paraId="1032C138" w14:textId="24531CEC" w:rsidR="1865E5F7" w:rsidRDefault="1865E5F7">
      <w:r>
        <w:br w:type="page"/>
      </w:r>
    </w:p>
    <w:p w14:paraId="1A150202" w14:textId="77777777" w:rsidR="009D1701" w:rsidRPr="005433E8" w:rsidRDefault="009D1701" w:rsidP="00BB119C">
      <w:pPr>
        <w:rPr>
          <w:sz w:val="20"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60"/>
        <w:gridCol w:w="1931"/>
        <w:gridCol w:w="1987"/>
      </w:tblGrid>
      <w:tr w:rsidR="00AD06DA" w14:paraId="2E796727" w14:textId="77777777" w:rsidTr="1865E5F7">
        <w:trPr>
          <w:trHeight w:val="435"/>
        </w:trPr>
        <w:tc>
          <w:tcPr>
            <w:tcW w:w="9378" w:type="dxa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32FAC345" w14:textId="77777777" w:rsidR="00AD06DA" w:rsidRPr="00243F31" w:rsidRDefault="00AD06DA" w:rsidP="00243F31">
            <w:pPr>
              <w:jc w:val="center"/>
              <w:rPr>
                <w:sz w:val="8"/>
                <w:szCs w:val="8"/>
              </w:rPr>
            </w:pPr>
            <w:bookmarkStart w:id="0" w:name="OLE_LINK1"/>
            <w:bookmarkStart w:id="1" w:name="OLE_LINK2"/>
          </w:p>
          <w:p w14:paraId="5921FEE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SAFE</w:t>
            </w:r>
            <w:r w:rsidR="004F1D5C" w:rsidRPr="00243F31">
              <w:rPr>
                <w:rFonts w:ascii="Verdana" w:hAnsi="Verdana"/>
                <w:b/>
                <w:color w:val="808080"/>
                <w:sz w:val="20"/>
              </w:rPr>
              <w:t>TY</w:t>
            </w:r>
            <w:r w:rsidR="00EB17B2" w:rsidRPr="00243F31">
              <w:rPr>
                <w:rFonts w:ascii="Verdana" w:hAnsi="Verdana"/>
                <w:b/>
                <w:color w:val="808080"/>
                <w:sz w:val="20"/>
              </w:rPr>
              <w:t xml:space="preserve"> </w:t>
            </w:r>
            <w:r w:rsidR="0016697B" w:rsidRPr="00243F31">
              <w:rPr>
                <w:rFonts w:ascii="Verdana" w:hAnsi="Verdana" w:hint="eastAsia"/>
                <w:b/>
                <w:color w:val="808080"/>
                <w:sz w:val="20"/>
                <w:lang w:eastAsia="zh-CN"/>
              </w:rPr>
              <w:t>ISSUES</w:t>
            </w:r>
          </w:p>
          <w:p w14:paraId="083D307A" w14:textId="77777777" w:rsidR="00AD06DA" w:rsidRPr="00243F31" w:rsidRDefault="00AD06DA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16697B" w14:paraId="376C4A04" w14:textId="77777777" w:rsidTr="1865E5F7">
        <w:trPr>
          <w:trHeight w:val="515"/>
        </w:trPr>
        <w:tc>
          <w:tcPr>
            <w:tcW w:w="546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02770ACE" w14:textId="77777777" w:rsidR="0016697B" w:rsidRPr="00243F31" w:rsidRDefault="0016697B" w:rsidP="00A11437">
            <w:pPr>
              <w:jc w:val="both"/>
              <w:rPr>
                <w:rFonts w:ascii="Verdana" w:hAnsi="Verdana"/>
                <w:sz w:val="20"/>
                <w:u w:val="single"/>
              </w:rPr>
            </w:pPr>
            <w:r w:rsidRPr="00243F31">
              <w:rPr>
                <w:rFonts w:ascii="Verdana" w:hAnsi="Verdana"/>
                <w:sz w:val="20"/>
              </w:rPr>
              <w:t xml:space="preserve">Safety 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>briefing conducted by P</w:t>
            </w:r>
            <w:r w:rsidR="00642A4E" w:rsidRPr="00243F31">
              <w:rPr>
                <w:rFonts w:ascii="Verdana" w:hAnsi="Verdana"/>
                <w:sz w:val="20"/>
                <w:lang w:eastAsia="zh-CN"/>
              </w:rPr>
              <w:t>rincipal Supervisor</w:t>
            </w:r>
            <w:r w:rsidRPr="00243F31">
              <w:rPr>
                <w:rFonts w:ascii="Verdana" w:hAnsi="Verdana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391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2BE626D3" w14:textId="4F114CA5" w:rsidR="0016697B" w:rsidRPr="00243F31" w:rsidRDefault="0016697B" w:rsidP="1865E5F7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1865E5F7">
              <w:rPr>
                <w:rFonts w:ascii="Verdana" w:hAnsi="Verdana"/>
                <w:sz w:val="20"/>
                <w:lang w:eastAsia="zh-CN"/>
              </w:rPr>
              <w:t>Yes [</w:t>
            </w:r>
            <w:r w:rsidR="7C73111B" w:rsidRPr="1865E5F7">
              <w:rPr>
                <w:rFonts w:ascii="Verdana" w:hAnsi="Verdana"/>
                <w:sz w:val="20"/>
                <w:lang w:eastAsia="zh-CN"/>
              </w:rPr>
              <w:t>•</w:t>
            </w:r>
            <w:r w:rsidR="00C03A0C" w:rsidRPr="1865E5F7">
              <w:rPr>
                <w:rFonts w:ascii="Verdana" w:hAnsi="Verdana"/>
                <w:sz w:val="20"/>
                <w:lang w:eastAsia="zh-CN"/>
              </w:rPr>
              <w:t>], No</w:t>
            </w:r>
            <w:r w:rsidRPr="1865E5F7">
              <w:rPr>
                <w:rFonts w:ascii="Verdana" w:hAnsi="Verdana"/>
                <w:sz w:val="20"/>
                <w:lang w:eastAsia="zh-CN"/>
              </w:rPr>
              <w:t xml:space="preserve"> [ ] </w:t>
            </w:r>
            <w:r w:rsidRPr="1865E5F7">
              <w:rPr>
                <w:rFonts w:ascii="Verdana" w:hAnsi="Verdana"/>
                <w:sz w:val="20"/>
              </w:rPr>
              <w:t>Date</w:t>
            </w:r>
            <w:r w:rsidRPr="1865E5F7">
              <w:rPr>
                <w:rFonts w:ascii="Verdana" w:hAnsi="Verdana"/>
                <w:sz w:val="20"/>
                <w:lang w:eastAsia="zh-CN"/>
              </w:rPr>
              <w:t>:</w:t>
            </w:r>
            <w:r w:rsidR="413BAFC0" w:rsidRPr="1865E5F7">
              <w:rPr>
                <w:rFonts w:ascii="Verdana" w:hAnsi="Verdana"/>
                <w:sz w:val="20"/>
                <w:lang w:eastAsia="zh-CN"/>
              </w:rPr>
              <w:t xml:space="preserve"> 1</w:t>
            </w:r>
            <w:r w:rsidR="00802253">
              <w:rPr>
                <w:rFonts w:ascii="Verdana" w:hAnsi="Verdana"/>
                <w:sz w:val="20"/>
                <w:lang w:eastAsia="zh-CN"/>
              </w:rPr>
              <w:t>5</w:t>
            </w:r>
            <w:r w:rsidR="413BAFC0" w:rsidRPr="1865E5F7">
              <w:rPr>
                <w:rFonts w:ascii="Verdana" w:hAnsi="Verdana"/>
                <w:sz w:val="20"/>
                <w:lang w:eastAsia="zh-CN"/>
              </w:rPr>
              <w:t xml:space="preserve"> Aug 2025</w:t>
            </w:r>
            <w:r w:rsidRPr="1865E5F7">
              <w:rPr>
                <w:rFonts w:ascii="Verdana" w:hAnsi="Verdana"/>
                <w:sz w:val="20"/>
                <w:lang w:eastAsia="zh-CN"/>
              </w:rPr>
              <w:t xml:space="preserve"> </w:t>
            </w:r>
          </w:p>
        </w:tc>
      </w:tr>
      <w:tr w:rsidR="000620C0" w14:paraId="5DAAC206" w14:textId="77777777" w:rsidTr="1865E5F7">
        <w:trPr>
          <w:trHeight w:val="515"/>
        </w:trPr>
        <w:tc>
          <w:tcPr>
            <w:tcW w:w="5460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060525F" w14:textId="77777777" w:rsidR="000620C0" w:rsidRPr="001E0844" w:rsidRDefault="001E0844" w:rsidP="00A11437">
            <w:pPr>
              <w:jc w:val="both"/>
              <w:rPr>
                <w:rFonts w:ascii="Verdana" w:hAnsi="Verdana"/>
                <w:b/>
                <w:sz w:val="20"/>
              </w:rPr>
            </w:pPr>
            <w:r w:rsidRPr="001E0844">
              <w:rPr>
                <w:rFonts w:ascii="Verdana" w:hAnsi="Verdana"/>
                <w:b/>
                <w:sz w:val="20"/>
              </w:rPr>
              <w:t xml:space="preserve">Have you passed the EDIC </w:t>
            </w:r>
            <w:r w:rsidR="000620C0" w:rsidRPr="001E0844">
              <w:rPr>
                <w:rFonts w:ascii="Verdana" w:hAnsi="Verdana"/>
                <w:b/>
                <w:sz w:val="20"/>
              </w:rPr>
              <w:t xml:space="preserve">Safety </w:t>
            </w:r>
            <w:r w:rsidRPr="001E0844">
              <w:rPr>
                <w:rFonts w:ascii="Verdana" w:hAnsi="Verdana"/>
                <w:b/>
                <w:sz w:val="20"/>
              </w:rPr>
              <w:t>Awareness Quiz?</w:t>
            </w:r>
          </w:p>
        </w:tc>
        <w:tc>
          <w:tcPr>
            <w:tcW w:w="3918" w:type="dxa"/>
            <w:gridSpan w:val="2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1A44D4F7" w14:textId="64AB07DF" w:rsidR="000620C0" w:rsidRPr="001E0844" w:rsidRDefault="000620C0" w:rsidP="2CC0FFC7">
            <w:pPr>
              <w:jc w:val="both"/>
              <w:rPr>
                <w:rFonts w:ascii="Verdana" w:hAnsi="Verdana"/>
                <w:b/>
                <w:bCs/>
                <w:sz w:val="20"/>
                <w:lang w:eastAsia="zh-CN"/>
              </w:rPr>
            </w:pP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>P</w:t>
            </w:r>
            <w:r w:rsidR="0051365E"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ass/ </w:t>
            </w:r>
            <w:r w:rsidR="0051365E" w:rsidRPr="2CC0FFC7">
              <w:rPr>
                <w:rFonts w:ascii="Verdana" w:hAnsi="Verdana"/>
                <w:b/>
                <w:bCs/>
                <w:strike/>
                <w:sz w:val="20"/>
                <w:lang w:eastAsia="zh-CN"/>
              </w:rPr>
              <w:t>Fail</w:t>
            </w:r>
            <w:r w:rsidR="00C03A0C"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 </w:t>
            </w: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Test </w:t>
            </w:r>
            <w:r w:rsidR="0051365E" w:rsidRPr="2CC0FFC7">
              <w:rPr>
                <w:rFonts w:ascii="Verdana" w:hAnsi="Verdana"/>
                <w:b/>
                <w:bCs/>
                <w:sz w:val="20"/>
                <w:lang w:eastAsia="zh-CN"/>
              </w:rPr>
              <w:t>Date</w:t>
            </w:r>
            <w:r w:rsidRPr="2CC0FFC7">
              <w:rPr>
                <w:rFonts w:ascii="Verdana" w:hAnsi="Verdana"/>
                <w:b/>
                <w:bCs/>
                <w:sz w:val="20"/>
                <w:lang w:eastAsia="zh-CN"/>
              </w:rPr>
              <w:t xml:space="preserve">: </w:t>
            </w:r>
            <w:r w:rsidR="00C03A0C" w:rsidRPr="2CC0FFC7">
              <w:rPr>
                <w:rFonts w:ascii="Verdana" w:hAnsi="Verdana"/>
                <w:b/>
                <w:bCs/>
                <w:sz w:val="20"/>
                <w:lang w:eastAsia="zh-CN"/>
              </w:rPr>
              <w:t>Mar 2023</w:t>
            </w:r>
          </w:p>
        </w:tc>
      </w:tr>
      <w:tr w:rsidR="005433E8" w14:paraId="1E56068C" w14:textId="77777777" w:rsidTr="1865E5F7">
        <w:trPr>
          <w:trHeight w:val="360"/>
        </w:trPr>
        <w:tc>
          <w:tcPr>
            <w:tcW w:w="93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E24627" w14:textId="77777777" w:rsidR="005433E8" w:rsidRPr="00243F31" w:rsidRDefault="005433E8" w:rsidP="00467ED8">
            <w:pPr>
              <w:jc w:val="center"/>
              <w:rPr>
                <w:sz w:val="8"/>
                <w:szCs w:val="8"/>
              </w:rPr>
            </w:pPr>
          </w:p>
          <w:p w14:paraId="55AA4E89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color w:val="808080"/>
                <w:sz w:val="20"/>
                <w:lang w:eastAsia="zh-CN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SAFETY </w:t>
            </w:r>
            <w:r>
              <w:rPr>
                <w:rFonts w:ascii="Verdana" w:hAnsi="Verdana"/>
                <w:b/>
                <w:color w:val="808080"/>
                <w:sz w:val="20"/>
              </w:rPr>
              <w:t>VIDEO VIEWING</w:t>
            </w:r>
          </w:p>
          <w:p w14:paraId="0193CE17" w14:textId="77777777" w:rsidR="005433E8" w:rsidRPr="00243F31" w:rsidRDefault="005433E8" w:rsidP="00467ED8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5433E8" w:rsidRPr="005433E8" w14:paraId="008297DF" w14:textId="77777777" w:rsidTr="1865E5F7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C0C0C0"/>
            </w:tcBorders>
            <w:vAlign w:val="center"/>
          </w:tcPr>
          <w:p w14:paraId="6545F98E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Safety Video Title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83B9FA" w14:textId="77777777" w:rsidR="005433E8" w:rsidRPr="005433E8" w:rsidRDefault="005433E8" w:rsidP="005433E8">
            <w:pPr>
              <w:jc w:val="center"/>
              <w:rPr>
                <w:rFonts w:ascii="Verdana" w:hAnsi="Verdana"/>
                <w:sz w:val="19"/>
                <w:szCs w:val="19"/>
                <w:lang w:eastAsia="zh-CN"/>
              </w:rPr>
            </w:pPr>
            <w:r w:rsidRPr="005433E8">
              <w:rPr>
                <w:rFonts w:ascii="Verdana" w:hAnsi="Verdana"/>
                <w:sz w:val="19"/>
                <w:szCs w:val="19"/>
                <w:lang w:eastAsia="zh-CN"/>
              </w:rPr>
              <w:t>Date of Viewing</w:t>
            </w:r>
          </w:p>
        </w:tc>
      </w:tr>
      <w:tr w:rsidR="006C4541" w14:paraId="08E10CAE" w14:textId="77777777" w:rsidTr="1865E5F7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auto"/>
              <w:bottom w:val="single" w:sz="4" w:space="0" w:color="C0C0C0"/>
              <w:right w:val="single" w:sz="4" w:space="0" w:color="C0C0C0"/>
            </w:tcBorders>
            <w:vAlign w:val="center"/>
          </w:tcPr>
          <w:p w14:paraId="2D08F6A4" w14:textId="78B500AE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First Aid Video</w:t>
            </w:r>
          </w:p>
        </w:tc>
        <w:tc>
          <w:tcPr>
            <w:tcW w:w="1987" w:type="dxa"/>
            <w:tcBorders>
              <w:top w:val="single" w:sz="4" w:space="0" w:color="auto"/>
              <w:bottom w:val="single" w:sz="4" w:space="0" w:color="C0C0C0"/>
            </w:tcBorders>
            <w:vAlign w:val="center"/>
          </w:tcPr>
          <w:p w14:paraId="4BEAC6FF" w14:textId="683B0563" w:rsidR="006C4541" w:rsidRPr="00243F31" w:rsidRDefault="006C4541" w:rsidP="006C4541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6C4541" w14:paraId="2810175B" w14:textId="77777777" w:rsidTr="1865E5F7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CB01786" w14:textId="73466382" w:rsidR="006C4541" w:rsidRPr="00243F31" w:rsidRDefault="006C4541" w:rsidP="006C454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Introduction to Laboratory Safety and Health in NUS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A833EE1" w14:textId="6F4E48FA" w:rsidR="006C4541" w:rsidRPr="00243F31" w:rsidRDefault="07CB09C6" w:rsidP="1865E5F7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 w:rsidRPr="1865E5F7"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tr w:rsidR="005433E8" w14:paraId="060060E3" w14:textId="77777777" w:rsidTr="1865E5F7">
        <w:trPr>
          <w:trHeight w:val="360"/>
        </w:trPr>
        <w:tc>
          <w:tcPr>
            <w:tcW w:w="7391" w:type="dxa"/>
            <w:gridSpan w:val="2"/>
            <w:tcBorders>
              <w:top w:val="single" w:sz="4" w:space="0" w:color="C0C0C0"/>
              <w:bottom w:val="single" w:sz="4" w:space="0" w:color="auto"/>
              <w:right w:val="single" w:sz="4" w:space="0" w:color="C0C0C0"/>
            </w:tcBorders>
            <w:vAlign w:val="center"/>
          </w:tcPr>
          <w:p w14:paraId="0C5CBAD4" w14:textId="6C01A5FB" w:rsidR="005433E8" w:rsidRPr="00243F31" w:rsidRDefault="006C4541" w:rsidP="00243F31">
            <w:pPr>
              <w:jc w:val="both"/>
              <w:rPr>
                <w:rFonts w:ascii="Verdana" w:hAnsi="Verdana"/>
                <w:sz w:val="20"/>
                <w:lang w:eastAsia="zh-CN"/>
              </w:rPr>
            </w:pPr>
            <w:r w:rsidRPr="006C4541">
              <w:rPr>
                <w:rFonts w:ascii="Verdana" w:hAnsi="Verdana"/>
                <w:sz w:val="20"/>
                <w:lang w:val="en-SG" w:eastAsia="zh-CN"/>
              </w:rPr>
              <w:t>Mechanical Engineering Workshop Safety</w:t>
            </w:r>
          </w:p>
        </w:tc>
        <w:tc>
          <w:tcPr>
            <w:tcW w:w="1987" w:type="dxa"/>
            <w:tcBorders>
              <w:top w:val="single" w:sz="4" w:space="0" w:color="C0C0C0"/>
              <w:bottom w:val="single" w:sz="4" w:space="0" w:color="auto"/>
            </w:tcBorders>
            <w:vAlign w:val="center"/>
          </w:tcPr>
          <w:p w14:paraId="5C781667" w14:textId="7D660C4C" w:rsidR="005433E8" w:rsidRPr="00243F31" w:rsidRDefault="006C4541" w:rsidP="006F0D90">
            <w:pPr>
              <w:jc w:val="center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sz w:val="20"/>
                <w:lang w:eastAsia="zh-CN"/>
              </w:rPr>
              <w:t>7 August 2025</w:t>
            </w:r>
          </w:p>
        </w:tc>
      </w:tr>
      <w:bookmarkEnd w:id="0"/>
      <w:bookmarkEnd w:id="1"/>
    </w:tbl>
    <w:p w14:paraId="5791946B" w14:textId="77777777" w:rsidR="0049558C" w:rsidRDefault="00EA2420" w:rsidP="00BB119C">
      <w:pPr>
        <w:rPr>
          <w:sz w:val="8"/>
          <w:szCs w:val="8"/>
        </w:rPr>
      </w:pPr>
      <w:r>
        <w:rPr>
          <w:sz w:val="8"/>
          <w:szCs w:val="8"/>
        </w:rPr>
        <w:br w:type="page"/>
      </w:r>
    </w:p>
    <w:p w14:paraId="06F7B04E" w14:textId="77777777" w:rsidR="00E9535D" w:rsidRDefault="00E9535D" w:rsidP="00BB119C">
      <w:pPr>
        <w:rPr>
          <w:sz w:val="8"/>
          <w:szCs w:val="8"/>
        </w:rPr>
      </w:pPr>
    </w:p>
    <w:p w14:paraId="6733553C" w14:textId="77777777" w:rsidR="00E9535D" w:rsidRPr="0049558C" w:rsidRDefault="00E9535D" w:rsidP="00BB119C">
      <w:pPr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84"/>
      </w:tblGrid>
      <w:tr w:rsidR="00447E7E" w14:paraId="67E46785" w14:textId="77777777" w:rsidTr="698DEE2A">
        <w:tc>
          <w:tcPr>
            <w:tcW w:w="9684" w:type="dxa"/>
            <w:tcBorders>
              <w:bottom w:val="single" w:sz="4" w:space="0" w:color="auto"/>
            </w:tcBorders>
            <w:shd w:val="clear" w:color="auto" w:fill="E0E0E0"/>
          </w:tcPr>
          <w:p w14:paraId="3759C1C7" w14:textId="77777777" w:rsidR="00447E7E" w:rsidRPr="00243F31" w:rsidRDefault="00447E7E" w:rsidP="00243F31">
            <w:pPr>
              <w:jc w:val="center"/>
              <w:rPr>
                <w:sz w:val="8"/>
                <w:szCs w:val="8"/>
              </w:rPr>
            </w:pPr>
          </w:p>
          <w:p w14:paraId="096BC71D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GUIDELINES FOR APPROPRIATE USE OF </w:t>
            </w:r>
            <w:r w:rsidR="0024223E" w:rsidRPr="00243F31">
              <w:rPr>
                <w:rFonts w:ascii="Verdana" w:hAnsi="Verdana"/>
                <w:b/>
                <w:color w:val="808080"/>
                <w:sz w:val="20"/>
              </w:rPr>
              <w:t>WORKSHOP</w:t>
            </w:r>
            <w:r w:rsidRPr="00243F31">
              <w:rPr>
                <w:rFonts w:ascii="Verdana" w:hAnsi="Verdana"/>
                <w:b/>
                <w:color w:val="808080"/>
                <w:sz w:val="20"/>
              </w:rPr>
              <w:t xml:space="preserve"> FACILITIES</w:t>
            </w:r>
          </w:p>
          <w:p w14:paraId="06C25285" w14:textId="77777777" w:rsidR="00447E7E" w:rsidRPr="00243F31" w:rsidRDefault="00447E7E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447E7E" w:rsidRPr="00243F31" w14:paraId="6C82CC7A" w14:textId="77777777" w:rsidTr="698DEE2A">
        <w:trPr>
          <w:trHeight w:val="373"/>
        </w:trPr>
        <w:tc>
          <w:tcPr>
            <w:tcW w:w="9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43CA" w14:textId="77777777" w:rsid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1897A7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0620C0">
              <w:rPr>
                <w:sz w:val="20"/>
                <w:szCs w:val="20"/>
              </w:rPr>
              <w:t>Project Supervisor</w:t>
            </w:r>
            <w:r>
              <w:rPr>
                <w:sz w:val="20"/>
                <w:szCs w:val="20"/>
              </w:rPr>
              <w:t xml:space="preserve"> (PS)</w:t>
            </w:r>
            <w:r w:rsidRPr="000620C0">
              <w:rPr>
                <w:sz w:val="20"/>
                <w:szCs w:val="20"/>
              </w:rPr>
              <w:t xml:space="preserve"> </w:t>
            </w:r>
            <w:proofErr w:type="gramStart"/>
            <w:r w:rsidRPr="000620C0">
              <w:rPr>
                <w:sz w:val="20"/>
                <w:szCs w:val="20"/>
              </w:rPr>
              <w:t>has to</w:t>
            </w:r>
            <w:proofErr w:type="gramEnd"/>
            <w:r w:rsidRPr="000620C0">
              <w:rPr>
                <w:sz w:val="20"/>
                <w:szCs w:val="20"/>
              </w:rPr>
              <w:t xml:space="preserve"> ensure that students receive the appropriate information, instruction, training and practice standard operation procedures for them to perform work safely </w:t>
            </w:r>
          </w:p>
          <w:p w14:paraId="722D1301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3F086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Project Supervisor </w:t>
            </w:r>
            <w:proofErr w:type="gramStart"/>
            <w:r w:rsidRPr="000620C0">
              <w:rPr>
                <w:sz w:val="20"/>
                <w:szCs w:val="20"/>
              </w:rPr>
              <w:t>has to</w:t>
            </w:r>
            <w:proofErr w:type="gramEnd"/>
            <w:r w:rsidRPr="000620C0">
              <w:rPr>
                <w:sz w:val="20"/>
                <w:szCs w:val="20"/>
              </w:rPr>
              <w:t xml:space="preserve"> ensure that students receive an induction that includes information pertaining to emergency response procedures and emergency contact numbers </w:t>
            </w:r>
          </w:p>
          <w:p w14:paraId="6B7FFD5F" w14:textId="50F87E39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8280CC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b/>
                <w:sz w:val="20"/>
                <w:szCs w:val="20"/>
              </w:rPr>
            </w:pPr>
            <w:r w:rsidRPr="000620C0">
              <w:rPr>
                <w:b/>
                <w:sz w:val="20"/>
                <w:szCs w:val="20"/>
              </w:rPr>
              <w:t xml:space="preserve">No one is permitted to </w:t>
            </w:r>
            <w:proofErr w:type="gramStart"/>
            <w:r w:rsidRPr="000620C0">
              <w:rPr>
                <w:b/>
                <w:sz w:val="20"/>
                <w:szCs w:val="20"/>
              </w:rPr>
              <w:t>work in the workshop alone at all times</w:t>
            </w:r>
            <w:proofErr w:type="gramEnd"/>
            <w:r w:rsidRPr="000620C0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(use “Buddy system”)</w:t>
            </w:r>
          </w:p>
          <w:p w14:paraId="237E7A5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62946B5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Prior approval is needed by workshop supervisor/manager two (2) working days in advance if the staff and students need to work after office hours </w:t>
            </w:r>
          </w:p>
          <w:p w14:paraId="388A706F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20834A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Activities and usage of material beyond those mentioned in the project risk assessment are not allowed </w:t>
            </w:r>
          </w:p>
          <w:p w14:paraId="7FD7EA5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1944F97F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Personal protective equipment e.g. safety goggles, ear plugs, breathing respirators, gloves must be used when applicable </w:t>
            </w:r>
          </w:p>
          <w:p w14:paraId="06244F7D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A0A136D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Sandals, slippers or any other types of open toe shoes are not allowed in the workshop </w:t>
            </w:r>
          </w:p>
          <w:p w14:paraId="2F980C19" w14:textId="77777777" w:rsidR="000620C0" w:rsidRPr="000620C0" w:rsidRDefault="000620C0" w:rsidP="000620C0">
            <w:pPr>
              <w:pStyle w:val="Default"/>
              <w:pageBreakBefore/>
              <w:rPr>
                <w:sz w:val="20"/>
                <w:szCs w:val="20"/>
              </w:rPr>
            </w:pPr>
          </w:p>
          <w:p w14:paraId="7714EA3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Staff/students wearing </w:t>
            </w:r>
            <w:proofErr w:type="spellStart"/>
            <w:r w:rsidRPr="000620C0">
              <w:rPr>
                <w:sz w:val="20"/>
                <w:szCs w:val="20"/>
              </w:rPr>
              <w:t>bermuda</w:t>
            </w:r>
            <w:proofErr w:type="spellEnd"/>
            <w:r w:rsidRPr="000620C0">
              <w:rPr>
                <w:sz w:val="20"/>
                <w:szCs w:val="20"/>
              </w:rPr>
              <w:t xml:space="preserve"> shorts, shorts, singlets, tank tops or similar clothing are not allowed in the workshop </w:t>
            </w:r>
          </w:p>
          <w:p w14:paraId="7869C5E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0CD9EFE2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food and drinks are allowed in the workshop except plain water </w:t>
            </w:r>
          </w:p>
          <w:p w14:paraId="1FD47729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34EC33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Care must be exercised </w:t>
            </w:r>
            <w:proofErr w:type="gramStart"/>
            <w:r w:rsidRPr="000620C0">
              <w:rPr>
                <w:sz w:val="20"/>
                <w:szCs w:val="20"/>
              </w:rPr>
              <w:t>in</w:t>
            </w:r>
            <w:proofErr w:type="gramEnd"/>
            <w:r w:rsidRPr="000620C0">
              <w:rPr>
                <w:sz w:val="20"/>
                <w:szCs w:val="20"/>
              </w:rPr>
              <w:t xml:space="preserve"> the disposal of dangerous waste e.g. chemicals, waste oils, in accordance </w:t>
            </w:r>
            <w:proofErr w:type="gramStart"/>
            <w:r w:rsidRPr="000620C0">
              <w:rPr>
                <w:sz w:val="20"/>
                <w:szCs w:val="20"/>
              </w:rPr>
              <w:t>to</w:t>
            </w:r>
            <w:proofErr w:type="gramEnd"/>
            <w:r w:rsidRPr="000620C0">
              <w:rPr>
                <w:sz w:val="20"/>
                <w:szCs w:val="20"/>
              </w:rPr>
              <w:t xml:space="preserve"> safety guidelines where applicable </w:t>
            </w:r>
          </w:p>
          <w:p w14:paraId="647B5DF6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BD084C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Keep the workshop clean, neat and well organized, return all tooling/equipment to the storage cabinets, trays, etc. The area must be swept clean before leaving and ensure that good housekeeping standards are followed </w:t>
            </w:r>
          </w:p>
          <w:p w14:paraId="39829B0A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28292E4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No visitor is allowed in the workshop unless prior approval from workshop supervisor/manager is sought </w:t>
            </w:r>
          </w:p>
          <w:p w14:paraId="464A20E0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24DC085E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Report any incident/accident immediately to workshop supervisor/projector supervisor during office hours and campus security/projector supervisor after office hours. </w:t>
            </w:r>
          </w:p>
          <w:p w14:paraId="2839D392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4D763E36" w14:textId="77777777" w:rsidR="000620C0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If in doubt, always ask </w:t>
            </w:r>
          </w:p>
          <w:p w14:paraId="4C3D83F8" w14:textId="77777777" w:rsidR="000620C0" w:rsidRPr="000620C0" w:rsidRDefault="000620C0" w:rsidP="000620C0">
            <w:pPr>
              <w:pStyle w:val="Default"/>
              <w:rPr>
                <w:sz w:val="20"/>
                <w:szCs w:val="20"/>
              </w:rPr>
            </w:pPr>
          </w:p>
          <w:p w14:paraId="6EFC9F93" w14:textId="77777777" w:rsidR="007C22C8" w:rsidRPr="000620C0" w:rsidRDefault="000620C0" w:rsidP="000620C0">
            <w:pPr>
              <w:pStyle w:val="Default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620C0">
              <w:rPr>
                <w:sz w:val="20"/>
                <w:szCs w:val="20"/>
              </w:rPr>
              <w:t xml:space="preserve">Disciplinary action will be taken against those who violate the rules &amp; regulations, including suspension of access to the workshop </w:t>
            </w:r>
          </w:p>
        </w:tc>
      </w:tr>
    </w:tbl>
    <w:p w14:paraId="5B35C203" w14:textId="7EF4F07F" w:rsidR="1865E5F7" w:rsidRDefault="1865E5F7">
      <w:r>
        <w:br w:type="page"/>
      </w:r>
    </w:p>
    <w:p w14:paraId="70EB4ABF" w14:textId="77777777" w:rsidR="00447E7E" w:rsidRPr="0087702D" w:rsidRDefault="00447E7E" w:rsidP="00BB119C">
      <w:pPr>
        <w:rPr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"/>
        <w:gridCol w:w="4253"/>
        <w:gridCol w:w="708"/>
        <w:gridCol w:w="3956"/>
        <w:gridCol w:w="517"/>
      </w:tblGrid>
      <w:tr w:rsidR="00D75655" w14:paraId="73249D41" w14:textId="77777777" w:rsidTr="00EE6C7E">
        <w:tc>
          <w:tcPr>
            <w:tcW w:w="9684" w:type="dxa"/>
            <w:gridSpan w:val="5"/>
            <w:tcBorders>
              <w:bottom w:val="single" w:sz="4" w:space="0" w:color="auto"/>
            </w:tcBorders>
            <w:shd w:val="clear" w:color="auto" w:fill="E0E0E0"/>
          </w:tcPr>
          <w:p w14:paraId="0D9F66EB" w14:textId="77777777" w:rsidR="00D75655" w:rsidRPr="00243F31" w:rsidRDefault="00D75655" w:rsidP="00243F31">
            <w:pPr>
              <w:jc w:val="center"/>
              <w:rPr>
                <w:sz w:val="8"/>
                <w:szCs w:val="8"/>
              </w:rPr>
            </w:pPr>
          </w:p>
          <w:p w14:paraId="373BFDA5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color w:val="808080"/>
                <w:sz w:val="20"/>
              </w:rPr>
            </w:pPr>
            <w:r w:rsidRPr="00243F31">
              <w:rPr>
                <w:rFonts w:ascii="Verdana" w:hAnsi="Verdana"/>
                <w:b/>
                <w:color w:val="808080"/>
                <w:sz w:val="20"/>
              </w:rPr>
              <w:t>DECLARATION</w:t>
            </w:r>
          </w:p>
          <w:p w14:paraId="137E663B" w14:textId="77777777" w:rsidR="00D75655" w:rsidRPr="00243F31" w:rsidRDefault="00D75655" w:rsidP="00243F31">
            <w:pPr>
              <w:jc w:val="center"/>
              <w:rPr>
                <w:rFonts w:ascii="Verdana" w:hAnsi="Verdana"/>
                <w:b/>
                <w:sz w:val="8"/>
                <w:szCs w:val="8"/>
              </w:rPr>
            </w:pPr>
          </w:p>
        </w:tc>
      </w:tr>
      <w:tr w:rsidR="00D75655" w:rsidRPr="00243F31" w14:paraId="5511C949" w14:textId="77777777" w:rsidTr="00EE6C7E">
        <w:trPr>
          <w:trHeight w:val="1583"/>
        </w:trPr>
        <w:tc>
          <w:tcPr>
            <w:tcW w:w="968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1ACD0" w14:textId="77777777" w:rsidR="003A4F4D" w:rsidRPr="003A4F4D" w:rsidRDefault="003A4F4D" w:rsidP="00243F31">
            <w:pPr>
              <w:spacing w:line="360" w:lineRule="auto"/>
              <w:rPr>
                <w:rFonts w:ascii="Verdana" w:hAnsi="Verdana"/>
                <w:sz w:val="12"/>
                <w:szCs w:val="12"/>
              </w:rPr>
            </w:pPr>
          </w:p>
          <w:p w14:paraId="613F9E79" w14:textId="44B0C8F4" w:rsidR="00D75655" w:rsidRPr="00243F31" w:rsidRDefault="00130ED0" w:rsidP="00243F31">
            <w:pPr>
              <w:spacing w:line="360" w:lineRule="auto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 xml:space="preserve">I agree to abide by the above Guidelines for Appropriate Use of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E85390" w:rsidRPr="00243F31">
              <w:rPr>
                <w:rFonts w:ascii="Verdana" w:hAnsi="Verdana"/>
                <w:sz w:val="20"/>
              </w:rPr>
              <w:t xml:space="preserve"> Facilities.</w:t>
            </w:r>
          </w:p>
          <w:p w14:paraId="60AF6BE9" w14:textId="18766CA5" w:rsidR="00E85390" w:rsidRPr="00243F31" w:rsidRDefault="00130ED0" w:rsidP="00243F31">
            <w:pPr>
              <w:spacing w:line="360" w:lineRule="auto"/>
              <w:ind w:left="392" w:hanging="392"/>
              <w:rPr>
                <w:rFonts w:ascii="Verdana" w:hAnsi="Verdana"/>
                <w:sz w:val="20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E85390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E85390" w:rsidRPr="00243F31">
              <w:rPr>
                <w:rFonts w:ascii="Verdana" w:hAnsi="Verdana"/>
                <w:sz w:val="20"/>
              </w:rPr>
              <w:t>I shall not hold the University responsible or liable</w:t>
            </w:r>
            <w:r w:rsidR="00776FB6" w:rsidRPr="00243F31">
              <w:rPr>
                <w:rFonts w:ascii="Verdana" w:hAnsi="Verdana"/>
                <w:sz w:val="20"/>
              </w:rPr>
              <w:t xml:space="preserve"> in the event </w:t>
            </w:r>
            <w:r w:rsidRPr="00243F31">
              <w:rPr>
                <w:rFonts w:ascii="Verdana" w:hAnsi="Verdana"/>
                <w:sz w:val="20"/>
              </w:rPr>
              <w:t>of death</w:t>
            </w:r>
            <w:r w:rsidR="00727281" w:rsidRPr="00243F31">
              <w:rPr>
                <w:rFonts w:ascii="Verdana" w:hAnsi="Verdana"/>
                <w:sz w:val="20"/>
              </w:rPr>
              <w:t>, injury</w:t>
            </w:r>
            <w:r w:rsidR="00EB17B2" w:rsidRPr="00243F31">
              <w:rPr>
                <w:rFonts w:ascii="Verdana" w:hAnsi="Verdana"/>
                <w:sz w:val="20"/>
              </w:rPr>
              <w:t xml:space="preserve">, </w:t>
            </w:r>
            <w:r w:rsidR="00E85390" w:rsidRPr="00243F31">
              <w:rPr>
                <w:rFonts w:ascii="Verdana" w:hAnsi="Verdana"/>
                <w:sz w:val="20"/>
              </w:rPr>
              <w:t>di</w:t>
            </w:r>
            <w:r w:rsidR="00727281" w:rsidRPr="00243F31">
              <w:rPr>
                <w:rFonts w:ascii="Verdana" w:hAnsi="Verdana"/>
                <w:sz w:val="20"/>
              </w:rPr>
              <w:t>sability</w:t>
            </w:r>
            <w:r w:rsidR="00EB17B2" w:rsidRPr="00243F31">
              <w:rPr>
                <w:rFonts w:ascii="Verdana" w:hAnsi="Verdana"/>
                <w:sz w:val="20"/>
              </w:rPr>
              <w:t xml:space="preserve"> or any </w:t>
            </w:r>
            <w:r w:rsidR="00776FB6" w:rsidRPr="00243F31">
              <w:rPr>
                <w:rFonts w:ascii="Verdana" w:hAnsi="Verdana"/>
                <w:sz w:val="20"/>
              </w:rPr>
              <w:t xml:space="preserve">mishaps </w:t>
            </w:r>
            <w:r w:rsidR="00727281" w:rsidRPr="00243F31">
              <w:rPr>
                <w:rFonts w:ascii="Verdana" w:hAnsi="Verdana"/>
                <w:sz w:val="20"/>
              </w:rPr>
              <w:t xml:space="preserve">while participating in the </w:t>
            </w:r>
            <w:r w:rsidR="00336EE4" w:rsidRPr="00243F31">
              <w:rPr>
                <w:rFonts w:ascii="Verdana" w:hAnsi="Verdana"/>
                <w:sz w:val="20"/>
              </w:rPr>
              <w:t>workshop</w:t>
            </w:r>
            <w:r w:rsidR="00727281" w:rsidRPr="00243F31">
              <w:rPr>
                <w:rFonts w:ascii="Verdana" w:hAnsi="Verdana"/>
                <w:sz w:val="20"/>
              </w:rPr>
              <w:t xml:space="preserve"> activities.</w:t>
            </w:r>
            <w:r w:rsidR="00E85390" w:rsidRPr="00243F31">
              <w:rPr>
                <w:rFonts w:ascii="Verdana" w:hAnsi="Verdana"/>
                <w:sz w:val="20"/>
              </w:rPr>
              <w:t xml:space="preserve"> </w:t>
            </w:r>
          </w:p>
          <w:p w14:paraId="44CBAF52" w14:textId="358EBD78" w:rsidR="005F2035" w:rsidRPr="00243F31" w:rsidRDefault="00130ED0" w:rsidP="007C22C8">
            <w:pPr>
              <w:spacing w:line="360" w:lineRule="auto"/>
              <w:ind w:left="378" w:hanging="378"/>
              <w:rPr>
                <w:rFonts w:ascii="Verdana" w:hAnsi="Verdana"/>
                <w:sz w:val="8"/>
                <w:szCs w:val="8"/>
              </w:rPr>
            </w:pPr>
            <w:r w:rsidRPr="00E73FDE">
              <w:rPr>
                <w:rFonts w:ascii="Wingdings" w:eastAsia="Wingdings" w:hAnsi="Wingdings" w:cs="Wingdings"/>
                <w:szCs w:val="24"/>
              </w:rPr>
              <w:t>þ</w:t>
            </w:r>
            <w:r w:rsidR="00727281" w:rsidRPr="00243F31">
              <w:rPr>
                <w:rFonts w:ascii="Verdana" w:hAnsi="Verdana"/>
                <w:sz w:val="28"/>
                <w:szCs w:val="28"/>
              </w:rPr>
              <w:t xml:space="preserve">  </w:t>
            </w:r>
            <w:r w:rsidR="00727281" w:rsidRPr="00243F31">
              <w:rPr>
                <w:rFonts w:ascii="Verdana" w:hAnsi="Verdana"/>
                <w:sz w:val="20"/>
              </w:rPr>
              <w:t>I have read, understood and hereby acknowledged receipt of an exact copy of this Registration form.</w:t>
            </w:r>
          </w:p>
        </w:tc>
      </w:tr>
      <w:tr w:rsidR="00EB17B2" w:rsidRPr="00243F31" w14:paraId="43C4946E" w14:textId="77777777" w:rsidTr="00EE6C7E">
        <w:trPr>
          <w:trHeight w:val="811"/>
        </w:trPr>
        <w:tc>
          <w:tcPr>
            <w:tcW w:w="2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63CFF6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2DCD0F" w14:textId="43FFE7B0" w:rsidR="00EB17B2" w:rsidRPr="00243F31" w:rsidRDefault="00F55A76" w:rsidP="00B544E8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Muthukumaran </w:t>
            </w:r>
            <w:proofErr w:type="spellStart"/>
            <w:r>
              <w:rPr>
                <w:rFonts w:ascii="Verdana" w:hAnsi="Verdana"/>
                <w:sz w:val="20"/>
              </w:rPr>
              <w:t>Yogeeswaran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0973C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56AA04" w14:textId="09EDBB32" w:rsidR="00EB17B2" w:rsidRPr="00243F31" w:rsidRDefault="006F0D90" w:rsidP="00B544E8">
            <w:pPr>
              <w:rPr>
                <w:rFonts w:ascii="Verdana" w:hAnsi="Verdana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8C972F0" wp14:editId="6595097C">
                  <wp:extent cx="678180" cy="4724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55A76">
              <w:t xml:space="preserve"> </w:t>
            </w:r>
            <w:r w:rsidR="00802253">
              <w:t>18</w:t>
            </w:r>
            <w:r w:rsidR="001B099F">
              <w:t xml:space="preserve"> August 2025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557C3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  <w:tr w:rsidR="00EB17B2" w:rsidRPr="00243F31" w14:paraId="743A6A2F" w14:textId="77777777" w:rsidTr="00EE6C7E">
        <w:trPr>
          <w:trHeight w:val="346"/>
        </w:trPr>
        <w:tc>
          <w:tcPr>
            <w:tcW w:w="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7F0977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AFB5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Name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A8FBAB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9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CB9867" w14:textId="77777777" w:rsidR="00EB17B2" w:rsidRPr="00243F31" w:rsidRDefault="00EB17B2" w:rsidP="00243F31">
            <w:pPr>
              <w:jc w:val="center"/>
              <w:rPr>
                <w:rFonts w:ascii="Verdana" w:hAnsi="Verdana"/>
                <w:sz w:val="20"/>
              </w:rPr>
            </w:pPr>
            <w:r w:rsidRPr="00243F31">
              <w:rPr>
                <w:rFonts w:ascii="Verdana" w:hAnsi="Verdana"/>
                <w:sz w:val="20"/>
              </w:rPr>
              <w:t>Signature and Date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2739E" w14:textId="77777777" w:rsidR="00EB17B2" w:rsidRPr="00243F31" w:rsidRDefault="00EB17B2" w:rsidP="00B544E8">
            <w:pPr>
              <w:rPr>
                <w:rFonts w:ascii="Verdana" w:hAnsi="Verdana"/>
                <w:sz w:val="20"/>
              </w:rPr>
            </w:pPr>
          </w:p>
        </w:tc>
      </w:tr>
    </w:tbl>
    <w:p w14:paraId="00087B99" w14:textId="2254BA56" w:rsidR="00D75655" w:rsidRPr="00242EFE" w:rsidRDefault="316E0536" w:rsidP="1865E5F7">
      <w:pPr>
        <w:tabs>
          <w:tab w:val="right" w:pos="9180"/>
        </w:tabs>
        <w:rPr>
          <w:sz w:val="20"/>
        </w:rPr>
      </w:pPr>
      <w:r w:rsidRPr="698DEE2A">
        <w:rPr>
          <w:sz w:val="20"/>
        </w:rPr>
        <w:t>Ver 1.5_Updated on 1st Aug 2024</w:t>
      </w:r>
    </w:p>
    <w:sectPr w:rsidR="00D75655" w:rsidRPr="00242EFE" w:rsidSect="00EE6C7E">
      <w:type w:val="continuous"/>
      <w:pgSz w:w="11909" w:h="16834" w:code="9"/>
      <w:pgMar w:top="576" w:right="576" w:bottom="576" w:left="1152" w:header="720" w:footer="720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6A1F" w14:textId="77777777" w:rsidR="00C661E4" w:rsidRDefault="00C661E4">
      <w:r>
        <w:separator/>
      </w:r>
    </w:p>
  </w:endnote>
  <w:endnote w:type="continuationSeparator" w:id="0">
    <w:p w14:paraId="554375AC" w14:textId="77777777" w:rsidR="00C661E4" w:rsidRDefault="00C6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B0364" w14:textId="77777777" w:rsidR="00C661E4" w:rsidRDefault="00C661E4">
      <w:r>
        <w:separator/>
      </w:r>
    </w:p>
  </w:footnote>
  <w:footnote w:type="continuationSeparator" w:id="0">
    <w:p w14:paraId="7FB937F7" w14:textId="77777777" w:rsidR="00C661E4" w:rsidRDefault="00C66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DAB"/>
    <w:multiLevelType w:val="hybridMultilevel"/>
    <w:tmpl w:val="14A67C1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A9E"/>
    <w:multiLevelType w:val="hybridMultilevel"/>
    <w:tmpl w:val="0A26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12DDB"/>
    <w:multiLevelType w:val="hybridMultilevel"/>
    <w:tmpl w:val="B692AA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320504"/>
    <w:multiLevelType w:val="hybridMultilevel"/>
    <w:tmpl w:val="CD746D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7E0DF7"/>
    <w:multiLevelType w:val="hybridMultilevel"/>
    <w:tmpl w:val="DBFE2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1A5389"/>
    <w:multiLevelType w:val="hybridMultilevel"/>
    <w:tmpl w:val="78082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1A7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DA52D6"/>
    <w:multiLevelType w:val="hybridMultilevel"/>
    <w:tmpl w:val="A4E80622"/>
    <w:lvl w:ilvl="0" w:tplc="BB287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color w:val="80808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7C3689"/>
    <w:multiLevelType w:val="hybridMultilevel"/>
    <w:tmpl w:val="A40867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97E6F22"/>
    <w:multiLevelType w:val="hybridMultilevel"/>
    <w:tmpl w:val="71B25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4D0E36"/>
    <w:multiLevelType w:val="hybridMultilevel"/>
    <w:tmpl w:val="3F46C09C"/>
    <w:lvl w:ilvl="0" w:tplc="04090001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84082"/>
    <w:multiLevelType w:val="hybridMultilevel"/>
    <w:tmpl w:val="A516DD6A"/>
    <w:lvl w:ilvl="0" w:tplc="CE5EA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81B67DB"/>
    <w:multiLevelType w:val="hybridMultilevel"/>
    <w:tmpl w:val="E034D18A"/>
    <w:lvl w:ilvl="0" w:tplc="5DE6B3E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C0D4EA2"/>
    <w:multiLevelType w:val="hybridMultilevel"/>
    <w:tmpl w:val="8A94EC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7851108">
    <w:abstractNumId w:val="5"/>
  </w:num>
  <w:num w:numId="2" w16cid:durableId="439568824">
    <w:abstractNumId w:val="0"/>
  </w:num>
  <w:num w:numId="3" w16cid:durableId="1713111764">
    <w:abstractNumId w:val="9"/>
  </w:num>
  <w:num w:numId="4" w16cid:durableId="956251159">
    <w:abstractNumId w:val="8"/>
  </w:num>
  <w:num w:numId="5" w16cid:durableId="1888641202">
    <w:abstractNumId w:val="7"/>
  </w:num>
  <w:num w:numId="6" w16cid:durableId="1772358150">
    <w:abstractNumId w:val="10"/>
  </w:num>
  <w:num w:numId="7" w16cid:durableId="1101141828">
    <w:abstractNumId w:val="3"/>
  </w:num>
  <w:num w:numId="8" w16cid:durableId="1354919929">
    <w:abstractNumId w:val="11"/>
  </w:num>
  <w:num w:numId="9" w16cid:durableId="1991857892">
    <w:abstractNumId w:val="12"/>
  </w:num>
  <w:num w:numId="10" w16cid:durableId="1137381814">
    <w:abstractNumId w:val="2"/>
  </w:num>
  <w:num w:numId="11" w16cid:durableId="908147908">
    <w:abstractNumId w:val="4"/>
  </w:num>
  <w:num w:numId="12" w16cid:durableId="1907908590">
    <w:abstractNumId w:val="6"/>
  </w:num>
  <w:num w:numId="13" w16cid:durableId="172918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13"/>
    <w:rsid w:val="000151C5"/>
    <w:rsid w:val="00033793"/>
    <w:rsid w:val="00034E00"/>
    <w:rsid w:val="00042DBC"/>
    <w:rsid w:val="00043D0F"/>
    <w:rsid w:val="00044B57"/>
    <w:rsid w:val="000541E7"/>
    <w:rsid w:val="000620C0"/>
    <w:rsid w:val="00071D69"/>
    <w:rsid w:val="0009326C"/>
    <w:rsid w:val="000A0B14"/>
    <w:rsid w:val="000A2654"/>
    <w:rsid w:val="000B00DE"/>
    <w:rsid w:val="000B0C9B"/>
    <w:rsid w:val="000B37E9"/>
    <w:rsid w:val="000B637B"/>
    <w:rsid w:val="000C03AA"/>
    <w:rsid w:val="000D25AA"/>
    <w:rsid w:val="000D33CB"/>
    <w:rsid w:val="000F3E45"/>
    <w:rsid w:val="000F5CF7"/>
    <w:rsid w:val="000F5D07"/>
    <w:rsid w:val="00107406"/>
    <w:rsid w:val="00111F20"/>
    <w:rsid w:val="00127692"/>
    <w:rsid w:val="00130ED0"/>
    <w:rsid w:val="00137E76"/>
    <w:rsid w:val="001645B1"/>
    <w:rsid w:val="0016697B"/>
    <w:rsid w:val="001727D7"/>
    <w:rsid w:val="00182040"/>
    <w:rsid w:val="00197AD3"/>
    <w:rsid w:val="00197AF9"/>
    <w:rsid w:val="001A0C56"/>
    <w:rsid w:val="001B099F"/>
    <w:rsid w:val="001B5736"/>
    <w:rsid w:val="001E0844"/>
    <w:rsid w:val="00212A9D"/>
    <w:rsid w:val="00216DCB"/>
    <w:rsid w:val="00221152"/>
    <w:rsid w:val="0024223E"/>
    <w:rsid w:val="00242EFE"/>
    <w:rsid w:val="00243F31"/>
    <w:rsid w:val="00257C02"/>
    <w:rsid w:val="00276F67"/>
    <w:rsid w:val="002822D0"/>
    <w:rsid w:val="00294043"/>
    <w:rsid w:val="00294444"/>
    <w:rsid w:val="002A178B"/>
    <w:rsid w:val="002A481B"/>
    <w:rsid w:val="002B17DB"/>
    <w:rsid w:val="002B61F8"/>
    <w:rsid w:val="002C08D9"/>
    <w:rsid w:val="002D04C1"/>
    <w:rsid w:val="002D1350"/>
    <w:rsid w:val="002E074C"/>
    <w:rsid w:val="002E62D2"/>
    <w:rsid w:val="002F203F"/>
    <w:rsid w:val="002F3E53"/>
    <w:rsid w:val="0031388F"/>
    <w:rsid w:val="0031722A"/>
    <w:rsid w:val="00330823"/>
    <w:rsid w:val="00336EE4"/>
    <w:rsid w:val="003508DE"/>
    <w:rsid w:val="0035503E"/>
    <w:rsid w:val="0037074B"/>
    <w:rsid w:val="0037558E"/>
    <w:rsid w:val="00382720"/>
    <w:rsid w:val="00386D3E"/>
    <w:rsid w:val="00390A9F"/>
    <w:rsid w:val="00393957"/>
    <w:rsid w:val="003A00E6"/>
    <w:rsid w:val="003A4F4D"/>
    <w:rsid w:val="003A7F69"/>
    <w:rsid w:val="003B1A32"/>
    <w:rsid w:val="003E3034"/>
    <w:rsid w:val="003F7AD6"/>
    <w:rsid w:val="00413A4E"/>
    <w:rsid w:val="004172C7"/>
    <w:rsid w:val="004320C7"/>
    <w:rsid w:val="00442D52"/>
    <w:rsid w:val="00447E7E"/>
    <w:rsid w:val="00450307"/>
    <w:rsid w:val="00467ED8"/>
    <w:rsid w:val="00482872"/>
    <w:rsid w:val="004926AB"/>
    <w:rsid w:val="0049292C"/>
    <w:rsid w:val="00494353"/>
    <w:rsid w:val="0049558C"/>
    <w:rsid w:val="004B2C6A"/>
    <w:rsid w:val="004C3961"/>
    <w:rsid w:val="004D2BA5"/>
    <w:rsid w:val="004D41CB"/>
    <w:rsid w:val="004E12B9"/>
    <w:rsid w:val="004F1D5C"/>
    <w:rsid w:val="00502A0C"/>
    <w:rsid w:val="00507C8C"/>
    <w:rsid w:val="0051365E"/>
    <w:rsid w:val="005164E7"/>
    <w:rsid w:val="00520572"/>
    <w:rsid w:val="00525D4F"/>
    <w:rsid w:val="00531987"/>
    <w:rsid w:val="00540259"/>
    <w:rsid w:val="005433E8"/>
    <w:rsid w:val="00561676"/>
    <w:rsid w:val="005726EC"/>
    <w:rsid w:val="00585D9C"/>
    <w:rsid w:val="005866EB"/>
    <w:rsid w:val="00590403"/>
    <w:rsid w:val="00595D68"/>
    <w:rsid w:val="005A6061"/>
    <w:rsid w:val="005B4820"/>
    <w:rsid w:val="005D2197"/>
    <w:rsid w:val="005D2D0F"/>
    <w:rsid w:val="005E1D5F"/>
    <w:rsid w:val="005F2035"/>
    <w:rsid w:val="005F5FC6"/>
    <w:rsid w:val="00604785"/>
    <w:rsid w:val="006077CE"/>
    <w:rsid w:val="0061250F"/>
    <w:rsid w:val="0063725B"/>
    <w:rsid w:val="00640331"/>
    <w:rsid w:val="00641919"/>
    <w:rsid w:val="00642A4E"/>
    <w:rsid w:val="0064340C"/>
    <w:rsid w:val="00646A0E"/>
    <w:rsid w:val="00654D23"/>
    <w:rsid w:val="00660183"/>
    <w:rsid w:val="00664B35"/>
    <w:rsid w:val="00671110"/>
    <w:rsid w:val="006859FA"/>
    <w:rsid w:val="006914F1"/>
    <w:rsid w:val="006C29FB"/>
    <w:rsid w:val="006C4541"/>
    <w:rsid w:val="006D252C"/>
    <w:rsid w:val="006D506F"/>
    <w:rsid w:val="006F0D90"/>
    <w:rsid w:val="006F18E6"/>
    <w:rsid w:val="006F3EEC"/>
    <w:rsid w:val="006F6664"/>
    <w:rsid w:val="00717350"/>
    <w:rsid w:val="0071769C"/>
    <w:rsid w:val="00722D13"/>
    <w:rsid w:val="00722F5A"/>
    <w:rsid w:val="00727281"/>
    <w:rsid w:val="00732A2B"/>
    <w:rsid w:val="007360CF"/>
    <w:rsid w:val="007372B2"/>
    <w:rsid w:val="007407E8"/>
    <w:rsid w:val="00741D54"/>
    <w:rsid w:val="00754B1B"/>
    <w:rsid w:val="0075625A"/>
    <w:rsid w:val="0076156F"/>
    <w:rsid w:val="00775309"/>
    <w:rsid w:val="007760AB"/>
    <w:rsid w:val="00776FB6"/>
    <w:rsid w:val="00786F8F"/>
    <w:rsid w:val="00794670"/>
    <w:rsid w:val="007A7125"/>
    <w:rsid w:val="007B3219"/>
    <w:rsid w:val="007B419E"/>
    <w:rsid w:val="007C1CBD"/>
    <w:rsid w:val="007C22C8"/>
    <w:rsid w:val="007D20BF"/>
    <w:rsid w:val="007D6930"/>
    <w:rsid w:val="007E512D"/>
    <w:rsid w:val="00802253"/>
    <w:rsid w:val="00844E6A"/>
    <w:rsid w:val="0085137D"/>
    <w:rsid w:val="008572D5"/>
    <w:rsid w:val="008630FF"/>
    <w:rsid w:val="00866E18"/>
    <w:rsid w:val="0087702D"/>
    <w:rsid w:val="008907B9"/>
    <w:rsid w:val="0089635E"/>
    <w:rsid w:val="00896BF7"/>
    <w:rsid w:val="00896C99"/>
    <w:rsid w:val="008B483F"/>
    <w:rsid w:val="008B7A60"/>
    <w:rsid w:val="008D44F4"/>
    <w:rsid w:val="008E2FF2"/>
    <w:rsid w:val="008E319B"/>
    <w:rsid w:val="008F19DB"/>
    <w:rsid w:val="00917D52"/>
    <w:rsid w:val="0092719A"/>
    <w:rsid w:val="00950DED"/>
    <w:rsid w:val="00952C83"/>
    <w:rsid w:val="00955417"/>
    <w:rsid w:val="009662AA"/>
    <w:rsid w:val="0098137D"/>
    <w:rsid w:val="00981554"/>
    <w:rsid w:val="009D1701"/>
    <w:rsid w:val="009E2A2A"/>
    <w:rsid w:val="009F70F9"/>
    <w:rsid w:val="00A11437"/>
    <w:rsid w:val="00A24103"/>
    <w:rsid w:val="00A26394"/>
    <w:rsid w:val="00A37D47"/>
    <w:rsid w:val="00A47026"/>
    <w:rsid w:val="00A71303"/>
    <w:rsid w:val="00A817DB"/>
    <w:rsid w:val="00A83760"/>
    <w:rsid w:val="00A85EBE"/>
    <w:rsid w:val="00AB7E0B"/>
    <w:rsid w:val="00AC6E2A"/>
    <w:rsid w:val="00AD06DA"/>
    <w:rsid w:val="00AD6B6B"/>
    <w:rsid w:val="00AE11FE"/>
    <w:rsid w:val="00AE4D29"/>
    <w:rsid w:val="00AE7753"/>
    <w:rsid w:val="00AE7900"/>
    <w:rsid w:val="00B10D15"/>
    <w:rsid w:val="00B1570A"/>
    <w:rsid w:val="00B17541"/>
    <w:rsid w:val="00B3046E"/>
    <w:rsid w:val="00B544E8"/>
    <w:rsid w:val="00B6247D"/>
    <w:rsid w:val="00B727CF"/>
    <w:rsid w:val="00B76088"/>
    <w:rsid w:val="00B80672"/>
    <w:rsid w:val="00B82022"/>
    <w:rsid w:val="00B82D0E"/>
    <w:rsid w:val="00B91697"/>
    <w:rsid w:val="00B9265C"/>
    <w:rsid w:val="00B97C22"/>
    <w:rsid w:val="00BA4421"/>
    <w:rsid w:val="00BB119C"/>
    <w:rsid w:val="00BB1D4E"/>
    <w:rsid w:val="00BB7042"/>
    <w:rsid w:val="00BB79F9"/>
    <w:rsid w:val="00BC30EF"/>
    <w:rsid w:val="00BC4B7C"/>
    <w:rsid w:val="00BE0711"/>
    <w:rsid w:val="00BF4198"/>
    <w:rsid w:val="00BF594B"/>
    <w:rsid w:val="00C03A0C"/>
    <w:rsid w:val="00C07FA4"/>
    <w:rsid w:val="00C307C3"/>
    <w:rsid w:val="00C536A9"/>
    <w:rsid w:val="00C661E4"/>
    <w:rsid w:val="00C76A42"/>
    <w:rsid w:val="00C774E1"/>
    <w:rsid w:val="00C86B63"/>
    <w:rsid w:val="00CA0978"/>
    <w:rsid w:val="00CA3295"/>
    <w:rsid w:val="00CA57FD"/>
    <w:rsid w:val="00CB0A7D"/>
    <w:rsid w:val="00CB22AB"/>
    <w:rsid w:val="00CC2D4D"/>
    <w:rsid w:val="00CC413F"/>
    <w:rsid w:val="00CD5DF8"/>
    <w:rsid w:val="00CF5610"/>
    <w:rsid w:val="00D31DCB"/>
    <w:rsid w:val="00D44CF9"/>
    <w:rsid w:val="00D572DA"/>
    <w:rsid w:val="00D72DCD"/>
    <w:rsid w:val="00D73384"/>
    <w:rsid w:val="00D752DD"/>
    <w:rsid w:val="00D75655"/>
    <w:rsid w:val="00D80506"/>
    <w:rsid w:val="00D84D63"/>
    <w:rsid w:val="00D91396"/>
    <w:rsid w:val="00D95DAB"/>
    <w:rsid w:val="00D978E1"/>
    <w:rsid w:val="00DC1AB6"/>
    <w:rsid w:val="00DD40B2"/>
    <w:rsid w:val="00DE60B0"/>
    <w:rsid w:val="00DF662C"/>
    <w:rsid w:val="00E02ACE"/>
    <w:rsid w:val="00E12C51"/>
    <w:rsid w:val="00E1404C"/>
    <w:rsid w:val="00E1510D"/>
    <w:rsid w:val="00E41F85"/>
    <w:rsid w:val="00E54352"/>
    <w:rsid w:val="00E64D58"/>
    <w:rsid w:val="00E73A71"/>
    <w:rsid w:val="00E76848"/>
    <w:rsid w:val="00E8323E"/>
    <w:rsid w:val="00E85390"/>
    <w:rsid w:val="00E9535D"/>
    <w:rsid w:val="00E97DBC"/>
    <w:rsid w:val="00EA2420"/>
    <w:rsid w:val="00EB17B2"/>
    <w:rsid w:val="00ED4319"/>
    <w:rsid w:val="00ED5BC4"/>
    <w:rsid w:val="00EE6C7E"/>
    <w:rsid w:val="00EF6817"/>
    <w:rsid w:val="00F06024"/>
    <w:rsid w:val="00F13125"/>
    <w:rsid w:val="00F2517B"/>
    <w:rsid w:val="00F30135"/>
    <w:rsid w:val="00F379BD"/>
    <w:rsid w:val="00F40F11"/>
    <w:rsid w:val="00F45978"/>
    <w:rsid w:val="00F55A76"/>
    <w:rsid w:val="00F61E18"/>
    <w:rsid w:val="00F62100"/>
    <w:rsid w:val="00F643F2"/>
    <w:rsid w:val="00F65EAA"/>
    <w:rsid w:val="00F83B12"/>
    <w:rsid w:val="00F87C42"/>
    <w:rsid w:val="00F92A22"/>
    <w:rsid w:val="00F941E5"/>
    <w:rsid w:val="00F95B25"/>
    <w:rsid w:val="00F96363"/>
    <w:rsid w:val="00FA08CC"/>
    <w:rsid w:val="00FA5772"/>
    <w:rsid w:val="00FB0C50"/>
    <w:rsid w:val="00FB1A34"/>
    <w:rsid w:val="00FB7671"/>
    <w:rsid w:val="00FC42F3"/>
    <w:rsid w:val="00FC4DC9"/>
    <w:rsid w:val="00FE36FE"/>
    <w:rsid w:val="00FF2213"/>
    <w:rsid w:val="00FF5724"/>
    <w:rsid w:val="07CB09C6"/>
    <w:rsid w:val="0856D0C0"/>
    <w:rsid w:val="12836A95"/>
    <w:rsid w:val="183451F9"/>
    <w:rsid w:val="1865E5F7"/>
    <w:rsid w:val="2CC0FFC7"/>
    <w:rsid w:val="316E0536"/>
    <w:rsid w:val="3F9BB56E"/>
    <w:rsid w:val="413BAFC0"/>
    <w:rsid w:val="698DEE2A"/>
    <w:rsid w:val="6CAEBE9D"/>
    <w:rsid w:val="6CE53828"/>
    <w:rsid w:val="7C73111B"/>
    <w:rsid w:val="7F229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67B12A"/>
  <w15:chartTrackingRefBased/>
  <w15:docId w15:val="{4F620EC9-57B9-409D-9AD4-6228C813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i/>
      <w:iCs/>
      <w:sz w:val="22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40"/>
      <w:vertAlign w:val="superscript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40"/>
      <w:vertAlign w:val="superscript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20" w:hanging="720"/>
    </w:pPr>
    <w:rPr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711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AE11FE"/>
    <w:rPr>
      <w:sz w:val="16"/>
      <w:szCs w:val="16"/>
    </w:rPr>
  </w:style>
  <w:style w:type="paragraph" w:styleId="CommentText">
    <w:name w:val="annotation text"/>
    <w:basedOn w:val="Normal"/>
    <w:semiHidden/>
    <w:rsid w:val="00AE11FE"/>
    <w:rPr>
      <w:sz w:val="20"/>
    </w:rPr>
  </w:style>
  <w:style w:type="paragraph" w:styleId="CommentSubject">
    <w:name w:val="annotation subject"/>
    <w:basedOn w:val="CommentText"/>
    <w:next w:val="CommentText"/>
    <w:semiHidden/>
    <w:rsid w:val="00AE11FE"/>
    <w:rPr>
      <w:b/>
      <w:bCs/>
    </w:rPr>
  </w:style>
  <w:style w:type="paragraph" w:styleId="BalloonText">
    <w:name w:val="Balloon Text"/>
    <w:basedOn w:val="Normal"/>
    <w:semiHidden/>
    <w:rsid w:val="00AE11FE"/>
    <w:rPr>
      <w:rFonts w:ascii="Tahoma" w:hAnsi="Tahoma" w:cs="Tahoma"/>
      <w:sz w:val="16"/>
      <w:szCs w:val="16"/>
    </w:rPr>
  </w:style>
  <w:style w:type="character" w:styleId="Emphasis">
    <w:name w:val="Emphasis"/>
    <w:qFormat/>
    <w:rsid w:val="0016697B"/>
    <w:rPr>
      <w:b/>
      <w:bCs/>
      <w:i w:val="0"/>
      <w:iCs w:val="0"/>
    </w:rPr>
  </w:style>
  <w:style w:type="paragraph" w:customStyle="1" w:styleId="Default">
    <w:name w:val="Default"/>
    <w:rsid w:val="000620C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8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petanch\Local%20Settings\Temporary%20Internet%20Files\OLK9\Registration%20Form%20200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9DFDE9-4B6A-4F13-9528-8575E03F2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F0A04A-768B-4E92-BBFB-141D5B147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EA226-77A0-4A64-9908-0E2538451587}"/>
</file>

<file path=customXml/itemProps4.xml><?xml version="1.0" encoding="utf-8"?>
<ds:datastoreItem xmlns:ds="http://schemas.openxmlformats.org/officeDocument/2006/customXml" ds:itemID="{82464BC0-C96B-4F2E-9CE7-DD1F46E9423E}">
  <ds:schemaRefs>
    <ds:schemaRef ds:uri="http://schemas.microsoft.com/office/2006/metadata/properties"/>
    <ds:schemaRef ds:uri="http://schemas.microsoft.com/office/infopath/2007/PartnerControls"/>
    <ds:schemaRef ds:uri="c9422598-6492-471d-9d1f-9c77f43a94f7"/>
    <ds:schemaRef ds:uri="49548318-0a7b-4d65-bc43-907c956e52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Registration Form 2007.dot</Template>
  <TotalTime>2</TotalTime>
  <Pages>4</Pages>
  <Words>597</Words>
  <Characters>3408</Characters>
  <Application>Microsoft Office Word</Application>
  <DocSecurity>0</DocSecurity>
  <Lines>28</Lines>
  <Paragraphs>7</Paragraphs>
  <ScaleCrop>false</ScaleCrop>
  <Company>NUS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mpetanch</dc:creator>
  <cp:keywords/>
  <cp:lastModifiedBy>Jeanette Sim</cp:lastModifiedBy>
  <cp:revision>9</cp:revision>
  <cp:lastPrinted>2025-08-18T12:16:00Z</cp:lastPrinted>
  <dcterms:created xsi:type="dcterms:W3CDTF">2025-08-07T07:26:00Z</dcterms:created>
  <dcterms:modified xsi:type="dcterms:W3CDTF">2025-08-18T12:27:00Z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  <property fmtid="{D5CDD505-2E9C-101B-9397-08002B2CF9AE}" pid="3" name="MediaServiceImageTags">
    <vt:lpwstr/>
  </property>
</Properties>
</file>