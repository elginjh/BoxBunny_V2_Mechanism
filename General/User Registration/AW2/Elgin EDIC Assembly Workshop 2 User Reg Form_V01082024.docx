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5"/>
      </w:tblGrid>
      <w:tr w:rsidR="00CF5610" w:rsidRPr="00243F31" w14:paraId="6E6B88AC" w14:textId="77777777" w:rsidTr="007C1CBD">
        <w:trPr>
          <w:trHeight w:val="326"/>
        </w:trPr>
        <w:tc>
          <w:tcPr>
            <w:tcW w:w="4095" w:type="dxa"/>
            <w:vAlign w:val="center"/>
          </w:tcPr>
          <w:p w14:paraId="5EBF5D4F" w14:textId="1DB0DCDA" w:rsidR="00CF5610" w:rsidRPr="00243F31" w:rsidRDefault="006F0D90">
            <w:pPr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>
              <w:rPr>
                <w:bCs/>
                <w:iCs/>
                <w:noProof/>
                <w:sz w:val="4"/>
                <w:szCs w:val="4"/>
                <w:u w:val="single"/>
                <w:lang w:val="en-US" w:eastAsia="zh-CN"/>
              </w:rPr>
              <w:drawing>
                <wp:anchor distT="0" distB="0" distL="114300" distR="114300" simplePos="0" relativeHeight="251657728" behindDoc="0" locked="0" layoutInCell="1" allowOverlap="0" wp14:anchorId="607A4D0F" wp14:editId="767FAE82">
                  <wp:simplePos x="0" y="0"/>
                  <wp:positionH relativeFrom="column">
                    <wp:posOffset>4559300</wp:posOffset>
                  </wp:positionH>
                  <wp:positionV relativeFrom="page">
                    <wp:posOffset>-45085</wp:posOffset>
                  </wp:positionV>
                  <wp:extent cx="1200150" cy="54292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F5610" w:rsidRPr="00243F31" w14:paraId="44776A24" w14:textId="77777777" w:rsidTr="007C1CBD">
        <w:trPr>
          <w:trHeight w:val="268"/>
        </w:trPr>
        <w:tc>
          <w:tcPr>
            <w:tcW w:w="4095" w:type="dxa"/>
            <w:vAlign w:val="center"/>
          </w:tcPr>
          <w:p w14:paraId="2E671AAF" w14:textId="77777777" w:rsidR="00FF5724" w:rsidRPr="007C1CBD" w:rsidRDefault="00BF4198" w:rsidP="005726EC">
            <w:pPr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</w:pPr>
            <w:r w:rsidRPr="007C1CBD"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  <w:t>Engineering Design and Innovation Centre</w:t>
            </w:r>
          </w:p>
        </w:tc>
      </w:tr>
    </w:tbl>
    <w:p w14:paraId="342FB441" w14:textId="77777777" w:rsidR="00390A9F" w:rsidRPr="00B91697" w:rsidRDefault="00390A9F">
      <w:pPr>
        <w:rPr>
          <w:bCs/>
          <w:iCs/>
          <w:sz w:val="4"/>
          <w:szCs w:val="4"/>
        </w:rPr>
      </w:pPr>
    </w:p>
    <w:p w14:paraId="2522FEE7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p w14:paraId="4A999CDD" w14:textId="77777777" w:rsidR="006C29FB" w:rsidRDefault="006C29FB" w:rsidP="002C08D9">
      <w:pPr>
        <w:rPr>
          <w:rFonts w:ascii="Verdana" w:hAnsi="Verdana"/>
          <w:b/>
          <w:bCs/>
          <w:iCs/>
          <w:sz w:val="8"/>
          <w:szCs w:val="8"/>
        </w:rPr>
      </w:pPr>
    </w:p>
    <w:p w14:paraId="0223A5ED" w14:textId="77777777" w:rsidR="009D1701" w:rsidRDefault="009D1701" w:rsidP="009E2A2A">
      <w:pPr>
        <w:jc w:val="center"/>
        <w:rPr>
          <w:rFonts w:ascii="Verdana" w:hAnsi="Verdana"/>
          <w:b/>
          <w:bCs/>
          <w:iCs/>
          <w:sz w:val="20"/>
          <w:u w:val="single"/>
          <w:lang w:eastAsia="zh-CN"/>
        </w:rPr>
      </w:pPr>
      <w:r w:rsidRPr="009D1701">
        <w:rPr>
          <w:rFonts w:ascii="Verdana" w:hAnsi="Verdana"/>
          <w:b/>
          <w:bCs/>
          <w:iCs/>
          <w:sz w:val="20"/>
          <w:u w:val="single"/>
        </w:rPr>
        <w:t>USER REGISTRATION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FOR </w:t>
      </w:r>
      <w:r w:rsidR="00B1570A">
        <w:rPr>
          <w:rFonts w:ascii="Verdana" w:hAnsi="Verdana"/>
          <w:b/>
          <w:bCs/>
          <w:iCs/>
          <w:sz w:val="20"/>
          <w:u w:val="single"/>
        </w:rPr>
        <w:t>WORKSHOP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FACILITIES</w:t>
      </w:r>
      <w:r w:rsidR="0016697B">
        <w:rPr>
          <w:rFonts w:ascii="Verdana" w:hAnsi="Verdana" w:hint="eastAsia"/>
          <w:b/>
          <w:bCs/>
          <w:iCs/>
          <w:sz w:val="20"/>
          <w:u w:val="single"/>
          <w:lang w:eastAsia="zh-CN"/>
        </w:rPr>
        <w:t xml:space="preserve"> </w:t>
      </w:r>
    </w:p>
    <w:p w14:paraId="2CA12E32" w14:textId="3CC99129" w:rsidR="00507C8C" w:rsidRPr="001B099F" w:rsidRDefault="005D2D0F" w:rsidP="001B099F">
      <w:pPr>
        <w:spacing w:beforeLines="100" w:before="240" w:afterLines="50" w:after="120"/>
        <w:jc w:val="both"/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</w:pPr>
      <w:r>
        <w:rPr>
          <w:rFonts w:ascii="Verdana" w:hAnsi="Verdana"/>
          <w:b/>
          <w:bCs/>
          <w:iCs/>
          <w:sz w:val="20"/>
          <w:lang w:eastAsia="zh-CN"/>
        </w:rPr>
        <w:t>WORKSHOP</w:t>
      </w:r>
      <w:r w:rsidR="00507C8C" w:rsidRPr="00507C8C">
        <w:rPr>
          <w:rFonts w:ascii="Verdana" w:hAnsi="Verdana"/>
          <w:b/>
          <w:bCs/>
          <w:iCs/>
          <w:sz w:val="20"/>
          <w:lang w:eastAsia="zh-CN"/>
        </w:rPr>
        <w:t xml:space="preserve"> NAME / LOCATION</w:t>
      </w:r>
      <w:r w:rsidR="00507C8C" w:rsidRPr="00D80506">
        <w:rPr>
          <w:rFonts w:ascii="Verdana" w:hAnsi="Verdana"/>
          <w:bCs/>
          <w:iCs/>
          <w:sz w:val="22"/>
          <w:szCs w:val="22"/>
          <w:lang w:eastAsia="zh-CN"/>
        </w:rPr>
        <w:t xml:space="preserve">: </w:t>
      </w:r>
      <w:r w:rsidR="0037074B" w:rsidRPr="00D80506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7B3219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1B099F" w:rsidRPr="001B099F"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  <w:t xml:space="preserve">EDIC Assembly Workshop 2 (E1A-01-04) </w:t>
      </w:r>
      <w:r w:rsidR="0098137D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37074B" w:rsidRPr="00D80506">
        <w:rPr>
          <w:rFonts w:ascii="Verdana" w:hAnsi="Verdana"/>
          <w:bCs/>
          <w:iCs/>
          <w:sz w:val="22"/>
          <w:szCs w:val="22"/>
          <w:lang w:eastAsia="zh-CN"/>
        </w:rPr>
        <w:t>_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836"/>
        <w:gridCol w:w="511"/>
        <w:gridCol w:w="900"/>
        <w:gridCol w:w="1155"/>
        <w:gridCol w:w="607"/>
        <w:gridCol w:w="393"/>
        <w:gridCol w:w="276"/>
        <w:gridCol w:w="708"/>
        <w:gridCol w:w="142"/>
        <w:gridCol w:w="425"/>
        <w:gridCol w:w="567"/>
        <w:gridCol w:w="1686"/>
        <w:gridCol w:w="238"/>
      </w:tblGrid>
      <w:tr w:rsidR="00FC42F3" w14:paraId="3AA9A8D2" w14:textId="77777777" w:rsidTr="74478BAD">
        <w:trPr>
          <w:trHeight w:val="300"/>
        </w:trPr>
        <w:tc>
          <w:tcPr>
            <w:tcW w:w="9403" w:type="dxa"/>
            <w:gridSpan w:val="14"/>
            <w:tcBorders>
              <w:bottom w:val="single" w:sz="4" w:space="0" w:color="auto"/>
            </w:tcBorders>
            <w:shd w:val="clear" w:color="auto" w:fill="E0E0E0"/>
          </w:tcPr>
          <w:p w14:paraId="3E75F761" w14:textId="77777777" w:rsidR="00FC42F3" w:rsidRPr="00243F31" w:rsidRDefault="00FC42F3" w:rsidP="00243F31">
            <w:pPr>
              <w:jc w:val="center"/>
              <w:rPr>
                <w:sz w:val="8"/>
                <w:szCs w:val="8"/>
              </w:rPr>
            </w:pPr>
          </w:p>
          <w:p w14:paraId="4EA00C18" w14:textId="77777777" w:rsidR="00FC42F3" w:rsidRPr="00243F31" w:rsidRDefault="002C08D9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USER PARTICULARS</w:t>
            </w:r>
          </w:p>
          <w:p w14:paraId="6CFCD5F9" w14:textId="77777777" w:rsidR="00FC42F3" w:rsidRPr="00243F31" w:rsidRDefault="00FC42F3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043D0F" w14:paraId="4C61626E" w14:textId="77777777" w:rsidTr="74478BAD">
        <w:trPr>
          <w:trHeight w:val="300"/>
        </w:trPr>
        <w:tc>
          <w:tcPr>
            <w:tcW w:w="959" w:type="dxa"/>
            <w:tcBorders>
              <w:bottom w:val="nil"/>
              <w:right w:val="nil"/>
            </w:tcBorders>
            <w:vAlign w:val="center"/>
          </w:tcPr>
          <w:p w14:paraId="19BE4168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</w:p>
        </w:tc>
        <w:tc>
          <w:tcPr>
            <w:tcW w:w="4678" w:type="dxa"/>
            <w:gridSpan w:val="7"/>
            <w:tcBorders>
              <w:left w:val="nil"/>
              <w:bottom w:val="dashSmallGap" w:sz="4" w:space="0" w:color="000000" w:themeColor="text1"/>
              <w:right w:val="nil"/>
            </w:tcBorders>
            <w:vAlign w:val="center"/>
          </w:tcPr>
          <w:p w14:paraId="32DFE057" w14:textId="227F244E" w:rsidR="00043D0F" w:rsidRPr="00243F31" w:rsidRDefault="00B55002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Ng Jun Hao Elgin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1AE2DDD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Matric No:</w:t>
            </w:r>
          </w:p>
        </w:tc>
        <w:tc>
          <w:tcPr>
            <w:tcW w:w="2253" w:type="dxa"/>
            <w:gridSpan w:val="2"/>
            <w:tcBorders>
              <w:left w:val="nil"/>
              <w:bottom w:val="dashSmallGap" w:sz="4" w:space="0" w:color="000000" w:themeColor="text1"/>
              <w:right w:val="nil"/>
            </w:tcBorders>
            <w:vAlign w:val="center"/>
          </w:tcPr>
          <w:p w14:paraId="22226355" w14:textId="3B77DF83" w:rsidR="00043D0F" w:rsidRPr="00243F31" w:rsidRDefault="370E4254" w:rsidP="56117012">
            <w:pPr>
              <w:rPr>
                <w:rFonts w:ascii="Verdana" w:hAnsi="Verdana"/>
                <w:sz w:val="20"/>
              </w:rPr>
            </w:pPr>
            <w:r w:rsidRPr="56117012">
              <w:rPr>
                <w:rFonts w:ascii="Verdana" w:hAnsi="Verdana"/>
                <w:sz w:val="20"/>
              </w:rPr>
              <w:t>A0265721E</w:t>
            </w:r>
          </w:p>
        </w:tc>
        <w:tc>
          <w:tcPr>
            <w:tcW w:w="238" w:type="dxa"/>
            <w:tcBorders>
              <w:left w:val="nil"/>
              <w:bottom w:val="nil"/>
            </w:tcBorders>
            <w:vAlign w:val="center"/>
          </w:tcPr>
          <w:p w14:paraId="1C498AE0" w14:textId="77777777" w:rsidR="00043D0F" w:rsidRPr="00243F31" w:rsidRDefault="00043D0F" w:rsidP="00BB119C">
            <w:pPr>
              <w:rPr>
                <w:sz w:val="20"/>
              </w:rPr>
            </w:pPr>
          </w:p>
        </w:tc>
      </w:tr>
      <w:tr w:rsidR="00D572DA" w:rsidRPr="00243F31" w14:paraId="2DAAD959" w14:textId="77777777" w:rsidTr="74478BAD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14:paraId="4F09F27F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D87D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11E6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91" w:type="dxa"/>
            <w:gridSpan w:val="3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14:paraId="5D6959E7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</w:tr>
      <w:tr w:rsidR="006F3EEC" w14:paraId="2646C124" w14:textId="77777777" w:rsidTr="74478BAD">
        <w:trPr>
          <w:trHeight w:val="525"/>
        </w:trPr>
        <w:tc>
          <w:tcPr>
            <w:tcW w:w="9165" w:type="dxa"/>
            <w:gridSpan w:val="13"/>
            <w:tcBorders>
              <w:top w:val="nil"/>
              <w:left w:val="single" w:sz="4" w:space="0" w:color="000000" w:themeColor="text1"/>
              <w:bottom w:val="nil"/>
            </w:tcBorders>
            <w:vAlign w:val="center"/>
          </w:tcPr>
          <w:p w14:paraId="30756D75" w14:textId="2B96F18F" w:rsidR="006F3EEC" w:rsidRDefault="006F3EEC" w:rsidP="74478BAD">
            <w:pPr>
              <w:rPr>
                <w:rFonts w:ascii="Verdana" w:hAnsi="Verdana"/>
                <w:sz w:val="20"/>
              </w:rPr>
            </w:pPr>
            <w:r w:rsidRPr="74478BAD">
              <w:rPr>
                <w:rFonts w:ascii="Verdana" w:hAnsi="Verdana"/>
                <w:sz w:val="20"/>
              </w:rPr>
              <w:t>Supervisor(s):</w:t>
            </w:r>
            <w:r w:rsidR="714DD129" w:rsidRPr="74478BAD">
              <w:rPr>
                <w:rFonts w:ascii="Verdana" w:hAnsi="Verdana"/>
                <w:sz w:val="20"/>
              </w:rPr>
              <w:t xml:space="preserve"> </w:t>
            </w:r>
            <w:r w:rsidRPr="74478BAD">
              <w:rPr>
                <w:rFonts w:ascii="Verdana" w:hAnsi="Verdana"/>
                <w:sz w:val="20"/>
                <w:lang w:val="en-SG"/>
              </w:rPr>
              <w:t>Graham Zhu Hongjiao and Royston Shieh Teng Wei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D1E4E4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</w:tr>
      <w:tr w:rsidR="000F3E45" w:rsidRPr="00243F31" w14:paraId="32BC2419" w14:textId="77777777" w:rsidTr="74478BAD">
        <w:trPr>
          <w:trHeight w:val="300"/>
        </w:trPr>
        <w:tc>
          <w:tcPr>
            <w:tcW w:w="179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6C5268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8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2087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1842" w:type="dxa"/>
            <w:gridSpan w:val="4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7C2BAF45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1686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32EFD59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CE82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</w:tr>
      <w:tr w:rsidR="00866E18" w14:paraId="030ADD0D" w14:textId="77777777" w:rsidTr="74478BAD">
        <w:trPr>
          <w:trHeight w:val="300"/>
        </w:trPr>
        <w:tc>
          <w:tcPr>
            <w:tcW w:w="2306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6C1A8DF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Attachment Period: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7263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From:</w:t>
            </w:r>
          </w:p>
        </w:tc>
        <w:tc>
          <w:tcPr>
            <w:tcW w:w="2431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6DC93813" w14:textId="6F729A8C" w:rsidR="00866E18" w:rsidRPr="00243F31" w:rsidRDefault="001B099F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04 August 2025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1155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To: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E9AE164" w14:textId="307E138C" w:rsidR="00866E18" w:rsidRPr="00243F31" w:rsidRDefault="00A759B5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en-SG"/>
              </w:rPr>
              <w:t>0</w:t>
            </w:r>
            <w:r w:rsidR="001B099F" w:rsidRPr="001B099F">
              <w:rPr>
                <w:rFonts w:ascii="Verdana" w:hAnsi="Verdana"/>
                <w:sz w:val="20"/>
                <w:lang w:val="en-SG"/>
              </w:rPr>
              <w:t>9 May 2026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6C5884E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F61E18" w:rsidRPr="00243F31" w14:paraId="69B2C155" w14:textId="77777777" w:rsidTr="74478BAD">
        <w:trPr>
          <w:trHeight w:val="300"/>
        </w:trPr>
        <w:tc>
          <w:tcPr>
            <w:tcW w:w="2306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2CEDE7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A460A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31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079DDC4E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5AA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B87D7C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</w:tr>
      <w:tr w:rsidR="00866E18" w14:paraId="233B9EED" w14:textId="77777777" w:rsidTr="74478BAD">
        <w:trPr>
          <w:trHeight w:val="300"/>
        </w:trPr>
        <w:tc>
          <w:tcPr>
            <w:tcW w:w="179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9AFB81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3566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5352404" w14:textId="589D41D9" w:rsidR="00866E18" w:rsidRPr="00243F31" w:rsidRDefault="009A0DF5" w:rsidP="00BB119C">
            <w:pPr>
              <w:rPr>
                <w:rFonts w:ascii="Verdana" w:hAnsi="Verdana"/>
                <w:sz w:val="20"/>
              </w:rPr>
            </w:pPr>
            <w:r w:rsidRPr="009A0DF5">
              <w:rPr>
                <w:rFonts w:ascii="Verdana" w:hAnsi="Verdana"/>
                <w:sz w:val="20"/>
              </w:rPr>
              <w:t>9819 9309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7E00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Email: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AF5A9F4" w14:textId="730F6258" w:rsidR="00866E18" w:rsidRPr="00243F31" w:rsidRDefault="009A0DF5" w:rsidP="00BB119C">
            <w:pPr>
              <w:rPr>
                <w:rFonts w:ascii="Verdana" w:hAnsi="Verdana"/>
                <w:sz w:val="20"/>
              </w:rPr>
            </w:pPr>
            <w:r w:rsidRPr="009A0DF5">
              <w:rPr>
                <w:rFonts w:ascii="Verdana" w:hAnsi="Verdana"/>
                <w:sz w:val="20"/>
              </w:rPr>
              <w:t>e1067157@u.nus.edu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D85DB5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CD5DF8" w14:paraId="3C2DD3A9" w14:textId="77777777" w:rsidTr="74478BAD">
        <w:trPr>
          <w:trHeight w:val="300"/>
        </w:trPr>
        <w:tc>
          <w:tcPr>
            <w:tcW w:w="2306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C9E2C" w14:textId="77777777" w:rsidR="00CD5DF8" w:rsidRPr="00243F31" w:rsidRDefault="00CD5DF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CE10A" w14:textId="77777777" w:rsidR="00CD5DF8" w:rsidRDefault="00CD5DF8" w:rsidP="00BB119C"/>
        </w:tc>
        <w:tc>
          <w:tcPr>
            <w:tcW w:w="1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321B6C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52A918" w14:textId="77777777" w:rsidR="00CD5DF8" w:rsidRDefault="00CD5DF8" w:rsidP="00BB119C"/>
        </w:tc>
      </w:tr>
      <w:tr w:rsidR="00CD5DF8" w14:paraId="5B85F141" w14:textId="77777777" w:rsidTr="74478BAD">
        <w:trPr>
          <w:trHeight w:val="300"/>
        </w:trPr>
        <w:tc>
          <w:tcPr>
            <w:tcW w:w="4361" w:type="dxa"/>
            <w:gridSpan w:val="5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51DE159" w14:textId="77777777" w:rsidR="00CD5DF8" w:rsidRPr="00243F31" w:rsidRDefault="00D95DAB" w:rsidP="00BB119C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Emergency Contact Information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ADCD7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D6DEDA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301441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</w:tr>
      <w:tr w:rsidR="00845948" w14:paraId="4ADAA955" w14:textId="77777777" w:rsidTr="74478BAD">
        <w:trPr>
          <w:trHeight w:val="300"/>
        </w:trPr>
        <w:tc>
          <w:tcPr>
            <w:tcW w:w="4968" w:type="dxa"/>
            <w:gridSpan w:val="6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E8E9CE0" w14:textId="1AC1C28B" w:rsidR="00845948" w:rsidRPr="00243F31" w:rsidRDefault="0084594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  <w:r>
              <w:rPr>
                <w:rFonts w:ascii="Verdana" w:hAnsi="Verdana"/>
                <w:sz w:val="20"/>
              </w:rPr>
              <w:t xml:space="preserve"> </w:t>
            </w:r>
            <w:r w:rsidRPr="00845948">
              <w:rPr>
                <w:rFonts w:ascii="Verdana" w:hAnsi="Verdana"/>
                <w:sz w:val="20"/>
              </w:rPr>
              <w:t>Elyn</w:t>
            </w:r>
            <w:r>
              <w:rPr>
                <w:rFonts w:ascii="Verdana" w:hAnsi="Verdana"/>
                <w:sz w:val="20"/>
              </w:rPr>
              <w:t xml:space="preserve"> </w:t>
            </w:r>
            <w:r w:rsidRPr="00845948">
              <w:rPr>
                <w:rFonts w:ascii="Verdana" w:hAnsi="Verdana"/>
                <w:sz w:val="20"/>
              </w:rPr>
              <w:t>Kwek</w:t>
            </w:r>
          </w:p>
        </w:tc>
        <w:tc>
          <w:tcPr>
            <w:tcW w:w="15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2523A8" w14:textId="77777777" w:rsidR="00845948" w:rsidRPr="00243F31" w:rsidRDefault="0084594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2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D5952F" w14:textId="197C2B50" w:rsidR="00845948" w:rsidRPr="00243F31" w:rsidRDefault="009A0DF5" w:rsidP="00BB119C">
            <w:pPr>
              <w:rPr>
                <w:rFonts w:ascii="Verdana" w:hAnsi="Verdana"/>
                <w:sz w:val="20"/>
              </w:rPr>
            </w:pPr>
            <w:r w:rsidRPr="009A0DF5">
              <w:rPr>
                <w:rFonts w:ascii="Verdana" w:hAnsi="Verdana"/>
                <w:sz w:val="20"/>
              </w:rPr>
              <w:t>97376989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C90BE8" w14:textId="77777777" w:rsidR="00845948" w:rsidRPr="00243F31" w:rsidRDefault="00845948" w:rsidP="00BB119C">
            <w:pPr>
              <w:rPr>
                <w:rFonts w:ascii="Verdana" w:hAnsi="Verdana"/>
                <w:sz w:val="20"/>
              </w:rPr>
            </w:pPr>
          </w:p>
        </w:tc>
      </w:tr>
    </w:tbl>
    <w:p w14:paraId="419F0ADB" w14:textId="77777777" w:rsidR="00BF594B" w:rsidRDefault="00BF594B" w:rsidP="00BB11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270"/>
        <w:gridCol w:w="171"/>
        <w:gridCol w:w="217"/>
        <w:gridCol w:w="65"/>
        <w:gridCol w:w="283"/>
        <w:gridCol w:w="954"/>
        <w:gridCol w:w="588"/>
        <w:gridCol w:w="1720"/>
        <w:gridCol w:w="100"/>
        <w:gridCol w:w="149"/>
        <w:gridCol w:w="1489"/>
        <w:gridCol w:w="246"/>
        <w:gridCol w:w="1545"/>
        <w:gridCol w:w="238"/>
      </w:tblGrid>
      <w:tr w:rsidR="00BF594B" w14:paraId="5A070DF7" w14:textId="77777777" w:rsidTr="56117012">
        <w:trPr>
          <w:trHeight w:val="1130"/>
        </w:trPr>
        <w:tc>
          <w:tcPr>
            <w:tcW w:w="9403" w:type="dxa"/>
            <w:gridSpan w:val="15"/>
            <w:tcBorders>
              <w:bottom w:val="single" w:sz="4" w:space="0" w:color="auto"/>
            </w:tcBorders>
            <w:shd w:val="clear" w:color="auto" w:fill="E0E0E0"/>
          </w:tcPr>
          <w:p w14:paraId="0D703965" w14:textId="77777777" w:rsidR="00BF594B" w:rsidRPr="00243F31" w:rsidRDefault="00BF594B" w:rsidP="00243F31">
            <w:pPr>
              <w:jc w:val="center"/>
              <w:rPr>
                <w:sz w:val="8"/>
                <w:szCs w:val="8"/>
              </w:rPr>
            </w:pPr>
          </w:p>
          <w:p w14:paraId="25569642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PROJECT RISK ASSESSMENT</w:t>
            </w:r>
          </w:p>
          <w:p w14:paraId="05CF2F28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  <w:p w14:paraId="7850C873" w14:textId="77777777" w:rsidR="007372B2" w:rsidRPr="00243F31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To be completed by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Principal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Supervisor</w:t>
            </w: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.</w:t>
            </w:r>
          </w:p>
          <w:p w14:paraId="4E26E973" w14:textId="77777777" w:rsidR="00FE36FE" w:rsidRPr="00243F31" w:rsidRDefault="00FE36FE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Attach extra sheets if necessary.</w:t>
            </w:r>
          </w:p>
          <w:p w14:paraId="45D6BC6A" w14:textId="77777777" w:rsidR="007372B2" w:rsidRPr="000D33CB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Applicable only to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DCC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projects</w:t>
            </w:r>
            <w:r w:rsidR="000D33CB">
              <w:rPr>
                <w:rFonts w:ascii="Verdana" w:hAnsi="Verdana"/>
                <w:color w:val="666699"/>
                <w:sz w:val="16"/>
                <w:szCs w:val="16"/>
              </w:rPr>
              <w:t xml:space="preserve">, use 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>FoE</w:t>
            </w:r>
            <w:r w:rsidR="000D33CB"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 Risk Assessment Form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according to the guideline</w:t>
            </w:r>
            <w:r w:rsidR="00C07FA4">
              <w:rPr>
                <w:rFonts w:ascii="Verdana" w:hAnsi="Verdana"/>
                <w:color w:val="666699"/>
                <w:sz w:val="16"/>
                <w:szCs w:val="16"/>
              </w:rPr>
              <w:t>s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described by 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OSHE/SOP/</w:t>
            </w:r>
            <w:r w:rsidR="00B9265C">
              <w:rPr>
                <w:rFonts w:ascii="Verdana" w:hAnsi="Verdana"/>
                <w:b/>
                <w:color w:val="666699"/>
                <w:sz w:val="16"/>
                <w:szCs w:val="16"/>
              </w:rPr>
              <w:t>GL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/05</w:t>
            </w:r>
            <w:r w:rsidR="000D33CB">
              <w:rPr>
                <w:rFonts w:ascii="Verdana" w:hAnsi="Verdana"/>
                <w:b/>
                <w:color w:val="666699"/>
                <w:sz w:val="16"/>
                <w:szCs w:val="16"/>
              </w:rPr>
              <w:t>.</w:t>
            </w:r>
          </w:p>
        </w:tc>
      </w:tr>
      <w:tr w:rsidR="00C774E1" w14:paraId="752D071B" w14:textId="77777777" w:rsidTr="56117012">
        <w:trPr>
          <w:trHeight w:val="415"/>
        </w:trPr>
        <w:tc>
          <w:tcPr>
            <w:tcW w:w="163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AFA64E" w14:textId="77777777" w:rsidR="00C774E1" w:rsidRPr="000620C0" w:rsidRDefault="00C774E1" w:rsidP="000B0C9B">
            <w:pPr>
              <w:rPr>
                <w:rFonts w:ascii="Verdana" w:hAnsi="Verdana"/>
                <w:b/>
                <w:sz w:val="20"/>
              </w:rPr>
            </w:pPr>
            <w:r w:rsidRPr="000620C0">
              <w:rPr>
                <w:rFonts w:ascii="Verdana" w:hAnsi="Verdana"/>
                <w:b/>
                <w:sz w:val="20"/>
              </w:rPr>
              <w:t xml:space="preserve">Project </w:t>
            </w:r>
            <w:r w:rsidR="000620C0">
              <w:rPr>
                <w:rFonts w:ascii="Verdana" w:hAnsi="Verdana"/>
                <w:b/>
                <w:sz w:val="20"/>
              </w:rPr>
              <w:t>T</w:t>
            </w:r>
            <w:r w:rsidRPr="000620C0">
              <w:rPr>
                <w:rFonts w:ascii="Verdana" w:hAnsi="Verdana"/>
                <w:b/>
                <w:sz w:val="20"/>
              </w:rPr>
              <w:t>itle:</w:t>
            </w:r>
          </w:p>
        </w:tc>
        <w:tc>
          <w:tcPr>
            <w:tcW w:w="7527" w:type="dxa"/>
            <w:gridSpan w:val="1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C8BD58D" w14:textId="248FDB4E" w:rsidR="00C774E1" w:rsidRDefault="001B099F" w:rsidP="000B0C9B">
            <w:r>
              <w:t>IS</w:t>
            </w:r>
            <w:r w:rsidR="00352592">
              <w:t>431</w:t>
            </w:r>
            <w:r>
              <w:t xml:space="preserve"> - BoxBunny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1B8C6C8C" w14:textId="77777777" w:rsidR="00C774E1" w:rsidRDefault="00C774E1" w:rsidP="000B0C9B"/>
        </w:tc>
      </w:tr>
      <w:tr w:rsidR="00BF594B" w:rsidRPr="00243F31" w14:paraId="107ECAD8" w14:textId="77777777" w:rsidTr="56117012">
        <w:trPr>
          <w:trHeight w:hRule="exact" w:val="113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C0C0C0"/>
              <w:right w:val="nil"/>
            </w:tcBorders>
            <w:vAlign w:val="center"/>
          </w:tcPr>
          <w:p w14:paraId="5B768540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517" w:type="dxa"/>
            <w:gridSpan w:val="10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CE2DE8F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6810CE2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029" w:type="dxa"/>
            <w:gridSpan w:val="3"/>
            <w:tcBorders>
              <w:top w:val="nil"/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2FD81A89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</w:tr>
      <w:tr w:rsidR="00BF594B" w14:paraId="75AC95EC" w14:textId="77777777" w:rsidTr="56117012">
        <w:trPr>
          <w:trHeight w:val="308"/>
        </w:trPr>
        <w:tc>
          <w:tcPr>
            <w:tcW w:w="2374" w:type="dxa"/>
            <w:gridSpan w:val="6"/>
            <w:tcBorders>
              <w:top w:val="single" w:sz="4" w:space="0" w:color="C0C0C0"/>
              <w:bottom w:val="nil"/>
              <w:right w:val="nil"/>
            </w:tcBorders>
            <w:vAlign w:val="center"/>
          </w:tcPr>
          <w:p w14:paraId="6B388879" w14:textId="77777777" w:rsidR="00BF594B" w:rsidRPr="00243F31" w:rsidRDefault="00BF594B" w:rsidP="000B0C9B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Risk Assessment:</w:t>
            </w:r>
          </w:p>
        </w:tc>
        <w:tc>
          <w:tcPr>
            <w:tcW w:w="7029" w:type="dxa"/>
            <w:gridSpan w:val="9"/>
            <w:tcBorders>
              <w:top w:val="single" w:sz="4" w:space="0" w:color="C0C0C0"/>
              <w:left w:val="nil"/>
              <w:bottom w:val="nil"/>
            </w:tcBorders>
            <w:vAlign w:val="center"/>
          </w:tcPr>
          <w:p w14:paraId="72D87926" w14:textId="77777777" w:rsidR="00BF594B" w:rsidRDefault="00BF594B" w:rsidP="000B0C9B"/>
        </w:tc>
      </w:tr>
      <w:tr w:rsidR="001727D7" w14:paraId="1F7AB852" w14:textId="77777777" w:rsidTr="56117012">
        <w:trPr>
          <w:trHeight w:val="317"/>
        </w:trPr>
        <w:tc>
          <w:tcPr>
            <w:tcW w:w="9403" w:type="dxa"/>
            <w:gridSpan w:val="15"/>
            <w:tcBorders>
              <w:top w:val="nil"/>
              <w:bottom w:val="single" w:sz="4" w:space="0" w:color="C0C0C0"/>
            </w:tcBorders>
            <w:vAlign w:val="center"/>
          </w:tcPr>
          <w:p w14:paraId="790066F5" w14:textId="77777777" w:rsidR="001727D7" w:rsidRPr="00243F31" w:rsidRDefault="001727D7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 Risk</w:t>
            </w:r>
          </w:p>
        </w:tc>
      </w:tr>
      <w:tr w:rsidR="001727D7" w14:paraId="45103F2A" w14:textId="77777777" w:rsidTr="56117012">
        <w:trPr>
          <w:trHeight w:val="318"/>
        </w:trPr>
        <w:tc>
          <w:tcPr>
            <w:tcW w:w="9403" w:type="dxa"/>
            <w:gridSpan w:val="15"/>
            <w:tcBorders>
              <w:top w:val="single" w:sz="4" w:space="0" w:color="C0C0C0"/>
              <w:bottom w:val="nil"/>
            </w:tcBorders>
            <w:vAlign w:val="center"/>
          </w:tcPr>
          <w:p w14:paraId="41FDEA3F" w14:textId="1AF7C110" w:rsidR="001727D7" w:rsidRDefault="0098137D" w:rsidP="000B0C9B"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257C0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D6930" w:rsidRPr="00243F31">
              <w:rPr>
                <w:rFonts w:ascii="Verdana" w:hAnsi="Verdana"/>
                <w:sz w:val="20"/>
              </w:rPr>
              <w:t>Risk [Please tick the risks and indicat</w:t>
            </w:r>
            <w:r w:rsidR="004F1D5C" w:rsidRPr="00243F31">
              <w:rPr>
                <w:rFonts w:ascii="Verdana" w:hAnsi="Verdana"/>
                <w:sz w:val="20"/>
              </w:rPr>
              <w:t>e Assess Risks and Risks Control</w:t>
            </w:r>
            <w:r w:rsidR="00641919" w:rsidRPr="00243F31">
              <w:rPr>
                <w:rFonts w:ascii="Verdana" w:hAnsi="Verdana"/>
                <w:sz w:val="20"/>
              </w:rPr>
              <w:t xml:space="preserve"> below</w:t>
            </w:r>
            <w:r w:rsidR="00257C02" w:rsidRPr="00243F31">
              <w:rPr>
                <w:rFonts w:ascii="Verdana" w:hAnsi="Verdana"/>
                <w:sz w:val="20"/>
              </w:rPr>
              <w:t>]</w:t>
            </w:r>
          </w:p>
        </w:tc>
      </w:tr>
      <w:tr w:rsidR="00212A9D" w14:paraId="401889BC" w14:textId="77777777" w:rsidTr="56117012">
        <w:trPr>
          <w:trHeight w:val="491"/>
        </w:trPr>
        <w:tc>
          <w:tcPr>
            <w:tcW w:w="202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B5404A7" w14:textId="6826481E" w:rsidR="007372B2" w:rsidRPr="00243F31" w:rsidRDefault="0098137D" w:rsidP="00243F31">
            <w:pPr>
              <w:jc w:val="right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Mechanical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3EB5" w14:textId="1989C84C" w:rsidR="007372B2" w:rsidRPr="00243F31" w:rsidRDefault="0098137D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Electrical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95689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Chemical</w:t>
            </w:r>
          </w:p>
        </w:tc>
        <w:tc>
          <w:tcPr>
            <w:tcW w:w="188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982C3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Biological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A52A2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Noise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7106A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98CB2F8" w14:textId="77777777" w:rsidTr="56117012">
        <w:trPr>
          <w:trHeight w:val="293"/>
        </w:trPr>
        <w:tc>
          <w:tcPr>
            <w:tcW w:w="3328" w:type="dxa"/>
            <w:gridSpan w:val="7"/>
            <w:tcBorders>
              <w:top w:val="nil"/>
              <w:bottom w:val="nil"/>
              <w:right w:val="nil"/>
            </w:tcBorders>
            <w:vAlign w:val="bottom"/>
          </w:tcPr>
          <w:p w14:paraId="0868C811" w14:textId="77777777" w:rsidR="007372B2" w:rsidRPr="00243F31" w:rsidRDefault="00B76088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Others (Please specify):</w:t>
            </w:r>
          </w:p>
        </w:tc>
        <w:tc>
          <w:tcPr>
            <w:tcW w:w="5837" w:type="dxa"/>
            <w:gridSpan w:val="7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6CFF4B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2EAECD6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0835F26F" w14:textId="77777777" w:rsidTr="56117012">
        <w:trPr>
          <w:trHeight w:val="4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55BABD24" w14:textId="77777777" w:rsidR="007372B2" w:rsidRPr="00243F31" w:rsidRDefault="00A85EBE" w:rsidP="000D33CB">
            <w:pPr>
              <w:ind w:right="-27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Assessed</w:t>
            </w:r>
            <w:r w:rsidR="000D33CB">
              <w:rPr>
                <w:rFonts w:ascii="Verdana" w:hAnsi="Verdana"/>
                <w:sz w:val="20"/>
              </w:rPr>
              <w:t xml:space="preserve"> </w:t>
            </w:r>
            <w:r w:rsidRPr="00243F31">
              <w:rPr>
                <w:rFonts w:ascii="Verdana" w:hAnsi="Verdana"/>
                <w:sz w:val="20"/>
              </w:rPr>
              <w:t>Risks</w:t>
            </w:r>
            <w:r w:rsidR="00B76088" w:rsidRPr="00243F31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7F7013D" w14:textId="50F12455" w:rsidR="007372B2" w:rsidRPr="00243F31" w:rsidRDefault="001B099F" w:rsidP="000B0C9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Refer to IS</w:t>
            </w:r>
            <w:r w:rsidR="00254349">
              <w:rPr>
                <w:rFonts w:ascii="Verdana" w:hAnsi="Verdana"/>
                <w:sz w:val="20"/>
                <w:lang w:val="en-SG"/>
              </w:rPr>
              <w:t>431</w:t>
            </w:r>
            <w:r w:rsidRPr="001B099F">
              <w:rPr>
                <w:rFonts w:ascii="Verdana" w:hAnsi="Verdana"/>
                <w:sz w:val="20"/>
                <w:lang w:val="en-SG"/>
              </w:rPr>
              <w:t>_Risk Evaluation Form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59F7885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41DB5267" w14:textId="77777777" w:rsidTr="56117012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8A23FBA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738D47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2FF93F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15FFF4C" w14:textId="77777777" w:rsidTr="56117012">
        <w:trPr>
          <w:trHeight w:val="345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5F508B2" w14:textId="77777777" w:rsidR="007372B2" w:rsidRPr="00243F31" w:rsidRDefault="000D33CB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Risk Controls: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745B4EE1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DEE131C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6A631DE" w14:textId="77777777" w:rsidTr="56117012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AD1F6A1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EF472C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D8A1DCE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00B0514" w14:textId="77777777" w:rsidTr="56117012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0D3D6CE" w14:textId="77777777" w:rsidR="007372B2" w:rsidRPr="000D33CB" w:rsidRDefault="000D33CB" w:rsidP="000B0C9B">
            <w:pPr>
              <w:rPr>
                <w:rFonts w:ascii="Verdana" w:hAnsi="Verdana"/>
                <w:sz w:val="20"/>
              </w:rPr>
            </w:pPr>
            <w:r w:rsidRPr="000D33CB">
              <w:rPr>
                <w:rFonts w:ascii="Verdana" w:hAnsi="Verdana"/>
                <w:sz w:val="20"/>
              </w:rPr>
              <w:t>Remark</w:t>
            </w:r>
            <w:r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69E48FC6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6C9133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F2517B" w14:paraId="57B1E3F5" w14:textId="77777777" w:rsidTr="56117012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1CEA8E9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AD04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4390A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CEC28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7EC84DD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F2517B" w14:paraId="10D7468A" w14:textId="77777777" w:rsidTr="56117012">
        <w:trPr>
          <w:trHeight w:val="451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E830764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3BF7BEA" w14:textId="2DE5A270" w:rsidR="00F2517B" w:rsidRPr="00243F31" w:rsidRDefault="001B099F" w:rsidP="00F2517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B220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1B419B" w14:textId="4869124D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B091D5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0541E7" w14:paraId="6022FB74" w14:textId="77777777" w:rsidTr="56117012">
        <w:trPr>
          <w:trHeight w:val="293"/>
        </w:trPr>
        <w:tc>
          <w:tcPr>
            <w:tcW w:w="5636" w:type="dxa"/>
            <w:gridSpan w:val="9"/>
            <w:tcBorders>
              <w:top w:val="nil"/>
              <w:bottom w:val="nil"/>
              <w:right w:val="nil"/>
            </w:tcBorders>
            <w:vAlign w:val="center"/>
          </w:tcPr>
          <w:p w14:paraId="2DB9CB6A" w14:textId="77777777" w:rsidR="000541E7" w:rsidRPr="00243F31" w:rsidRDefault="000541E7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 &amp; Contact of Principal Supervisor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D7816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EB4CCA1" w14:textId="77777777" w:rsidR="000541E7" w:rsidRPr="00243F31" w:rsidRDefault="000541E7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1B1C8C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01328E8" w14:textId="77777777" w:rsidTr="56117012">
        <w:trPr>
          <w:trHeight w:hRule="exact" w:val="85"/>
        </w:trPr>
        <w:tc>
          <w:tcPr>
            <w:tcW w:w="2091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156DC1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312" w:type="dxa"/>
            <w:gridSpan w:val="10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204C13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6C94F7B1" w14:textId="6E354990" w:rsidR="56117012" w:rsidRDefault="56117012">
      <w:r>
        <w:br w:type="page"/>
      </w:r>
    </w:p>
    <w:p w14:paraId="1A150202" w14:textId="77777777" w:rsidR="009D1701" w:rsidRPr="005433E8" w:rsidRDefault="009D1701" w:rsidP="00BB119C">
      <w:pPr>
        <w:rPr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20"/>
        <w:gridCol w:w="1871"/>
        <w:gridCol w:w="1987"/>
      </w:tblGrid>
      <w:tr w:rsidR="00AD06DA" w14:paraId="2E796727" w14:textId="77777777" w:rsidTr="56117012">
        <w:trPr>
          <w:trHeight w:val="435"/>
        </w:trPr>
        <w:tc>
          <w:tcPr>
            <w:tcW w:w="9378" w:type="dxa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32FAC345" w14:textId="77777777" w:rsidR="00AD06DA" w:rsidRPr="00243F31" w:rsidRDefault="00AD06DA" w:rsidP="00243F31">
            <w:pPr>
              <w:jc w:val="center"/>
              <w:rPr>
                <w:sz w:val="8"/>
                <w:szCs w:val="8"/>
              </w:rPr>
            </w:pPr>
            <w:bookmarkStart w:id="0" w:name="OLE_LINK1"/>
            <w:bookmarkStart w:id="1" w:name="OLE_LINK2"/>
          </w:p>
          <w:p w14:paraId="5921FEE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SAFE</w:t>
            </w:r>
            <w:r w:rsidR="004F1D5C" w:rsidRPr="00243F31">
              <w:rPr>
                <w:rFonts w:ascii="Verdana" w:hAnsi="Verdana"/>
                <w:b/>
                <w:color w:val="808080"/>
                <w:sz w:val="20"/>
              </w:rPr>
              <w:t>TY</w:t>
            </w:r>
            <w:r w:rsidR="00EB17B2" w:rsidRPr="00243F31">
              <w:rPr>
                <w:rFonts w:ascii="Verdana" w:hAnsi="Verdana"/>
                <w:b/>
                <w:color w:val="808080"/>
                <w:sz w:val="20"/>
              </w:rPr>
              <w:t xml:space="preserve"> </w:t>
            </w:r>
            <w:r w:rsidR="0016697B" w:rsidRPr="00243F31">
              <w:rPr>
                <w:rFonts w:ascii="Verdana" w:hAnsi="Verdana" w:hint="eastAsia"/>
                <w:b/>
                <w:color w:val="808080"/>
                <w:sz w:val="20"/>
                <w:lang w:eastAsia="zh-CN"/>
              </w:rPr>
              <w:t>ISSUES</w:t>
            </w:r>
          </w:p>
          <w:p w14:paraId="083D307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16697B" w14:paraId="376C4A04" w14:textId="77777777" w:rsidTr="56117012">
        <w:trPr>
          <w:trHeight w:val="515"/>
        </w:trPr>
        <w:tc>
          <w:tcPr>
            <w:tcW w:w="552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02770ACE" w14:textId="77777777" w:rsidR="0016697B" w:rsidRPr="00243F31" w:rsidRDefault="0016697B" w:rsidP="00A11437">
            <w:pPr>
              <w:jc w:val="both"/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</w:rPr>
              <w:t xml:space="preserve">Safety 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>briefing conducted by P</w:t>
            </w:r>
            <w:r w:rsidR="00642A4E" w:rsidRPr="00243F31">
              <w:rPr>
                <w:rFonts w:ascii="Verdana" w:hAnsi="Verdana"/>
                <w:sz w:val="20"/>
                <w:lang w:eastAsia="zh-CN"/>
              </w:rPr>
              <w:t>rincipal Supervisor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385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2BE626D3" w14:textId="32C34DF2" w:rsidR="0016697B" w:rsidRPr="00243F31" w:rsidRDefault="0016697B" w:rsidP="56117012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56117012">
              <w:rPr>
                <w:rFonts w:ascii="Verdana" w:hAnsi="Verdana"/>
                <w:sz w:val="20"/>
                <w:lang w:eastAsia="zh-CN"/>
              </w:rPr>
              <w:t>Yes [</w:t>
            </w:r>
            <w:r w:rsidR="0CF12B7D" w:rsidRPr="56117012">
              <w:rPr>
                <w:rFonts w:ascii="Verdana" w:hAnsi="Verdana"/>
                <w:sz w:val="20"/>
                <w:lang w:eastAsia="zh-CN"/>
              </w:rPr>
              <w:t>•</w:t>
            </w:r>
            <w:r w:rsidR="00C03A0C" w:rsidRPr="56117012">
              <w:rPr>
                <w:rFonts w:ascii="Verdana" w:hAnsi="Verdana"/>
                <w:sz w:val="20"/>
                <w:lang w:eastAsia="zh-CN"/>
              </w:rPr>
              <w:t>], No</w:t>
            </w:r>
            <w:r w:rsidRPr="56117012">
              <w:rPr>
                <w:rFonts w:ascii="Verdana" w:hAnsi="Verdana"/>
                <w:sz w:val="20"/>
                <w:lang w:eastAsia="zh-CN"/>
              </w:rPr>
              <w:t xml:space="preserve"> [ ] </w:t>
            </w:r>
            <w:r w:rsidRPr="56117012">
              <w:rPr>
                <w:rFonts w:ascii="Verdana" w:hAnsi="Verdana"/>
                <w:sz w:val="20"/>
              </w:rPr>
              <w:t>Date</w:t>
            </w:r>
            <w:r w:rsidRPr="56117012">
              <w:rPr>
                <w:rFonts w:ascii="Verdana" w:hAnsi="Verdana"/>
                <w:sz w:val="20"/>
                <w:lang w:eastAsia="zh-CN"/>
              </w:rPr>
              <w:t xml:space="preserve">: </w:t>
            </w:r>
            <w:r w:rsidR="5D86B84E" w:rsidRPr="56117012">
              <w:rPr>
                <w:rFonts w:ascii="Verdana" w:hAnsi="Verdana"/>
                <w:sz w:val="20"/>
                <w:lang w:eastAsia="zh-CN"/>
              </w:rPr>
              <w:t>1</w:t>
            </w:r>
            <w:r w:rsidR="00254349">
              <w:rPr>
                <w:rFonts w:ascii="Verdana" w:hAnsi="Verdana"/>
                <w:sz w:val="20"/>
                <w:lang w:eastAsia="zh-CN"/>
              </w:rPr>
              <w:t>5</w:t>
            </w:r>
            <w:r w:rsidR="5D86B84E" w:rsidRPr="56117012">
              <w:rPr>
                <w:rFonts w:ascii="Verdana" w:hAnsi="Verdana"/>
                <w:sz w:val="20"/>
                <w:lang w:eastAsia="zh-CN"/>
              </w:rPr>
              <w:t xml:space="preserve"> Aug 2025</w:t>
            </w:r>
          </w:p>
        </w:tc>
      </w:tr>
      <w:tr w:rsidR="000620C0" w14:paraId="5DAAC206" w14:textId="77777777" w:rsidTr="56117012">
        <w:trPr>
          <w:trHeight w:val="515"/>
        </w:trPr>
        <w:tc>
          <w:tcPr>
            <w:tcW w:w="552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060525F" w14:textId="77777777" w:rsidR="000620C0" w:rsidRPr="001E0844" w:rsidRDefault="001E0844" w:rsidP="00A11437">
            <w:pPr>
              <w:jc w:val="both"/>
              <w:rPr>
                <w:rFonts w:ascii="Verdana" w:hAnsi="Verdana"/>
                <w:b/>
                <w:sz w:val="20"/>
              </w:rPr>
            </w:pPr>
            <w:r w:rsidRPr="001E0844">
              <w:rPr>
                <w:rFonts w:ascii="Verdana" w:hAnsi="Verdana"/>
                <w:b/>
                <w:sz w:val="20"/>
              </w:rPr>
              <w:t xml:space="preserve">Have you passed the EDIC </w:t>
            </w:r>
            <w:r w:rsidR="000620C0" w:rsidRPr="001E0844">
              <w:rPr>
                <w:rFonts w:ascii="Verdana" w:hAnsi="Verdana"/>
                <w:b/>
                <w:sz w:val="20"/>
              </w:rPr>
              <w:t xml:space="preserve">Safety </w:t>
            </w:r>
            <w:r w:rsidRPr="001E0844">
              <w:rPr>
                <w:rFonts w:ascii="Verdana" w:hAnsi="Verdana"/>
                <w:b/>
                <w:sz w:val="20"/>
              </w:rPr>
              <w:t>Awareness Quiz?</w:t>
            </w:r>
          </w:p>
        </w:tc>
        <w:tc>
          <w:tcPr>
            <w:tcW w:w="385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1A44D4F7" w14:textId="770E2A06" w:rsidR="000620C0" w:rsidRPr="001E0844" w:rsidRDefault="000620C0" w:rsidP="56117012">
            <w:pPr>
              <w:jc w:val="both"/>
              <w:rPr>
                <w:rFonts w:ascii="Verdana" w:hAnsi="Verdana"/>
                <w:b/>
                <w:bCs/>
                <w:sz w:val="20"/>
                <w:lang w:eastAsia="zh-CN"/>
              </w:rPr>
            </w:pPr>
            <w:r w:rsidRPr="56117012">
              <w:rPr>
                <w:rFonts w:ascii="Verdana" w:hAnsi="Verdana"/>
                <w:b/>
                <w:bCs/>
                <w:sz w:val="20"/>
                <w:lang w:eastAsia="zh-CN"/>
              </w:rPr>
              <w:t>P</w:t>
            </w:r>
            <w:r w:rsidR="0051365E" w:rsidRPr="56117012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ass/ </w:t>
            </w:r>
            <w:r w:rsidR="0051365E" w:rsidRPr="56117012">
              <w:rPr>
                <w:rFonts w:ascii="Verdana" w:hAnsi="Verdana"/>
                <w:b/>
                <w:bCs/>
                <w:strike/>
                <w:sz w:val="20"/>
                <w:lang w:eastAsia="zh-CN"/>
              </w:rPr>
              <w:t>Fail</w:t>
            </w:r>
            <w:r w:rsidR="00C03A0C" w:rsidRPr="56117012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 </w:t>
            </w:r>
            <w:r w:rsidRPr="56117012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Test </w:t>
            </w:r>
            <w:r w:rsidR="0051365E" w:rsidRPr="56117012">
              <w:rPr>
                <w:rFonts w:ascii="Verdana" w:hAnsi="Verdana"/>
                <w:b/>
                <w:bCs/>
                <w:sz w:val="20"/>
                <w:lang w:eastAsia="zh-CN"/>
              </w:rPr>
              <w:t>Date</w:t>
            </w:r>
            <w:r w:rsidRPr="56117012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: </w:t>
            </w:r>
            <w:r w:rsidR="19A1244B" w:rsidRPr="56117012">
              <w:rPr>
                <w:rFonts w:ascii="Verdana" w:hAnsi="Verdana"/>
                <w:b/>
                <w:bCs/>
                <w:sz w:val="20"/>
                <w:lang w:eastAsia="zh-CN"/>
              </w:rPr>
              <w:t>Aug 2025</w:t>
            </w:r>
          </w:p>
        </w:tc>
      </w:tr>
      <w:tr w:rsidR="005433E8" w14:paraId="1E56068C" w14:textId="77777777" w:rsidTr="56117012">
        <w:trPr>
          <w:trHeight w:val="360"/>
        </w:trPr>
        <w:tc>
          <w:tcPr>
            <w:tcW w:w="93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E24627" w14:textId="77777777" w:rsidR="005433E8" w:rsidRPr="00243F31" w:rsidRDefault="005433E8" w:rsidP="00467ED8">
            <w:pPr>
              <w:jc w:val="center"/>
              <w:rPr>
                <w:sz w:val="8"/>
                <w:szCs w:val="8"/>
              </w:rPr>
            </w:pPr>
          </w:p>
          <w:p w14:paraId="55AA4E89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SAFETY </w:t>
            </w:r>
            <w:r>
              <w:rPr>
                <w:rFonts w:ascii="Verdana" w:hAnsi="Verdana"/>
                <w:b/>
                <w:color w:val="808080"/>
                <w:sz w:val="20"/>
              </w:rPr>
              <w:t>VIDEO VIEWING</w:t>
            </w:r>
          </w:p>
          <w:p w14:paraId="0193CE17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5433E8" w:rsidRPr="005433E8" w14:paraId="008297DF" w14:textId="77777777" w:rsidTr="56117012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C0C0C0"/>
            </w:tcBorders>
            <w:vAlign w:val="center"/>
          </w:tcPr>
          <w:p w14:paraId="6545F98E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Safety Video Title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3B9FA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Date of Viewing</w:t>
            </w:r>
          </w:p>
        </w:tc>
      </w:tr>
      <w:tr w:rsidR="006C4541" w14:paraId="08E10CAE" w14:textId="77777777" w:rsidTr="56117012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2D08F6A4" w14:textId="78B500AE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First Aid Video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C0C0C0"/>
            </w:tcBorders>
            <w:vAlign w:val="center"/>
          </w:tcPr>
          <w:p w14:paraId="4BEAC6FF" w14:textId="683B0563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6C4541" w14:paraId="2810175B" w14:textId="77777777" w:rsidTr="56117012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CB01786" w14:textId="73466382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Introduction to Laboratory Safety and Health in NUS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833EE1" w14:textId="3670E5CE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5433E8" w14:paraId="060060E3" w14:textId="77777777" w:rsidTr="56117012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0C5CBAD4" w14:textId="6C01A5FB" w:rsidR="005433E8" w:rsidRPr="00243F31" w:rsidRDefault="006C4541" w:rsidP="00243F3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Mechanical Engineering Workshop Safety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C781667" w14:textId="7D660C4C" w:rsidR="005433E8" w:rsidRPr="00243F31" w:rsidRDefault="006C4541" w:rsidP="006F0D90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bookmarkEnd w:id="0"/>
      <w:bookmarkEnd w:id="1"/>
    </w:tbl>
    <w:p w14:paraId="5791946B" w14:textId="77777777" w:rsidR="0049558C" w:rsidRDefault="00EA2420" w:rsidP="00BB119C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06F7B04E" w14:textId="77777777" w:rsidR="00E9535D" w:rsidRDefault="00E9535D" w:rsidP="00BB119C">
      <w:pPr>
        <w:rPr>
          <w:sz w:val="8"/>
          <w:szCs w:val="8"/>
        </w:rPr>
      </w:pPr>
    </w:p>
    <w:p w14:paraId="6733553C" w14:textId="77777777" w:rsidR="00E9535D" w:rsidRPr="0049558C" w:rsidRDefault="00E9535D" w:rsidP="00BB119C">
      <w:pPr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84"/>
      </w:tblGrid>
      <w:tr w:rsidR="00447E7E" w14:paraId="67E46785" w14:textId="77777777" w:rsidTr="74478BAD">
        <w:tc>
          <w:tcPr>
            <w:tcW w:w="9684" w:type="dxa"/>
            <w:tcBorders>
              <w:bottom w:val="single" w:sz="4" w:space="0" w:color="auto"/>
            </w:tcBorders>
            <w:shd w:val="clear" w:color="auto" w:fill="E0E0E0"/>
          </w:tcPr>
          <w:p w14:paraId="3759C1C7" w14:textId="77777777" w:rsidR="00447E7E" w:rsidRPr="00243F31" w:rsidRDefault="00447E7E" w:rsidP="00243F31">
            <w:pPr>
              <w:jc w:val="center"/>
              <w:rPr>
                <w:sz w:val="8"/>
                <w:szCs w:val="8"/>
              </w:rPr>
            </w:pPr>
          </w:p>
          <w:p w14:paraId="096BC71D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GUIDELINES FOR APPROPRIATE USE OF </w:t>
            </w:r>
            <w:r w:rsidR="0024223E" w:rsidRPr="00243F31">
              <w:rPr>
                <w:rFonts w:ascii="Verdana" w:hAnsi="Verdana"/>
                <w:b/>
                <w:color w:val="808080"/>
                <w:sz w:val="20"/>
              </w:rPr>
              <w:t>WORKSHOP</w:t>
            </w: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 FACILITIES</w:t>
            </w:r>
          </w:p>
          <w:p w14:paraId="06C25285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447E7E" w:rsidRPr="00243F31" w14:paraId="6C82CC7A" w14:textId="77777777" w:rsidTr="74478BAD">
        <w:trPr>
          <w:trHeight w:val="373"/>
        </w:trPr>
        <w:tc>
          <w:tcPr>
            <w:tcW w:w="9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43CA" w14:textId="77777777" w:rsid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1897A7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0620C0">
              <w:rPr>
                <w:sz w:val="20"/>
                <w:szCs w:val="20"/>
              </w:rPr>
              <w:t>Project Supervisor</w:t>
            </w:r>
            <w:r>
              <w:rPr>
                <w:sz w:val="20"/>
                <w:szCs w:val="20"/>
              </w:rPr>
              <w:t xml:space="preserve"> (PS)</w:t>
            </w:r>
            <w:r w:rsidRPr="000620C0">
              <w:rPr>
                <w:sz w:val="20"/>
                <w:szCs w:val="20"/>
              </w:rPr>
              <w:t xml:space="preserve"> has to ensure that students receive the appropriate information, instruction, training and practice standard operation procedures for them to perform work safely </w:t>
            </w:r>
          </w:p>
          <w:p w14:paraId="722D1301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3F086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Project Supervisor has to ensure that students receive an induction that includes information pertaining to emergency response procedures and emergency contact numbers </w:t>
            </w:r>
          </w:p>
          <w:p w14:paraId="6B7FFD5F" w14:textId="69B9741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8280CC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b/>
                <w:sz w:val="20"/>
                <w:szCs w:val="20"/>
              </w:rPr>
            </w:pPr>
            <w:r w:rsidRPr="000620C0">
              <w:rPr>
                <w:b/>
                <w:sz w:val="20"/>
                <w:szCs w:val="20"/>
              </w:rPr>
              <w:t xml:space="preserve">No one is permitted to work in the workshop alone at all times </w:t>
            </w:r>
            <w:r>
              <w:rPr>
                <w:b/>
                <w:sz w:val="20"/>
                <w:szCs w:val="20"/>
              </w:rPr>
              <w:t>(use “Buddy system”)</w:t>
            </w:r>
          </w:p>
          <w:p w14:paraId="237E7A5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2946B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Prior approval is needed by workshop supervisor/manager two (2) working days in advance if the staff and students need to work after office hours </w:t>
            </w:r>
          </w:p>
          <w:p w14:paraId="388A706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20834A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Activities and usage of material beyond those mentioned in the project risk assessment are not allowed </w:t>
            </w:r>
          </w:p>
          <w:p w14:paraId="7FD7EA5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1944F97F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Personal protective equipment e.g. safety goggles, ear plugs, breathing respirators, gloves must be used when applicable </w:t>
            </w:r>
          </w:p>
          <w:p w14:paraId="06244F7D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A0A136D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Sandals, slippers or any other types of open toe shoes are not allowed in the workshop </w:t>
            </w:r>
          </w:p>
          <w:p w14:paraId="2F980C19" w14:textId="77777777" w:rsidR="000620C0" w:rsidRPr="000620C0" w:rsidRDefault="000620C0" w:rsidP="000620C0">
            <w:pPr>
              <w:pStyle w:val="Default"/>
              <w:pageBreakBefore/>
              <w:rPr>
                <w:sz w:val="20"/>
                <w:szCs w:val="20"/>
              </w:rPr>
            </w:pPr>
          </w:p>
          <w:p w14:paraId="7714EA3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Staff/students wearing bermuda shorts, shorts, singlets, tank tops or similar clothing are not allowed in the workshop </w:t>
            </w:r>
          </w:p>
          <w:p w14:paraId="7869C5E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0CD9EFE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food and drinks are allowed in the workshop except plain water </w:t>
            </w:r>
          </w:p>
          <w:p w14:paraId="1FD47729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4EC33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Care must be exercised in the disposal of dangerous waste e.g. chemicals, waste oils, in accordance to safety guidelines where applicable </w:t>
            </w:r>
          </w:p>
          <w:p w14:paraId="647B5DF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BD084C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Keep the workshop clean, neat and well organized, return all tooling/equipment to the storage cabinets, trays, etc. The area must be swept clean before leaving and ensure that good housekeeping standards are followed </w:t>
            </w:r>
          </w:p>
          <w:p w14:paraId="39829B0A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28292E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visitor is allowed in the workshop unless prior approval from workshop supervisor/manager is sought </w:t>
            </w:r>
          </w:p>
          <w:p w14:paraId="464A20E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4DC08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Report any incident/accident immediately to workshop supervisor/projector supervisor during office hours and campus security/projector supervisor after office hours. </w:t>
            </w:r>
          </w:p>
          <w:p w14:paraId="2839D392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D763E3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If in doubt, always ask </w:t>
            </w:r>
          </w:p>
          <w:p w14:paraId="4C3D83F8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EFC9F93" w14:textId="77777777" w:rsidR="007C22C8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Disciplinary action will be taken against those who violate the rules &amp; regulations, including suspension of access to the workshop </w:t>
            </w:r>
          </w:p>
        </w:tc>
      </w:tr>
    </w:tbl>
    <w:p w14:paraId="0FA0A640" w14:textId="7A587EA9" w:rsidR="56117012" w:rsidRDefault="56117012">
      <w:r>
        <w:br w:type="page"/>
      </w:r>
    </w:p>
    <w:p w14:paraId="70EB4ABF" w14:textId="77777777" w:rsidR="00447E7E" w:rsidRPr="0087702D" w:rsidRDefault="00447E7E" w:rsidP="00BB119C">
      <w:pPr>
        <w:rPr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"/>
        <w:gridCol w:w="4253"/>
        <w:gridCol w:w="708"/>
        <w:gridCol w:w="3956"/>
        <w:gridCol w:w="517"/>
      </w:tblGrid>
      <w:tr w:rsidR="00D75655" w14:paraId="73249D41" w14:textId="77777777" w:rsidTr="74478BAD">
        <w:tc>
          <w:tcPr>
            <w:tcW w:w="9684" w:type="dxa"/>
            <w:gridSpan w:val="5"/>
            <w:tcBorders>
              <w:bottom w:val="single" w:sz="4" w:space="0" w:color="auto"/>
            </w:tcBorders>
            <w:shd w:val="clear" w:color="auto" w:fill="E0E0E0"/>
          </w:tcPr>
          <w:p w14:paraId="0D9F66EB" w14:textId="77777777" w:rsidR="00D75655" w:rsidRPr="00243F31" w:rsidRDefault="00D75655" w:rsidP="00243F31">
            <w:pPr>
              <w:jc w:val="center"/>
              <w:rPr>
                <w:sz w:val="8"/>
                <w:szCs w:val="8"/>
              </w:rPr>
            </w:pPr>
          </w:p>
          <w:p w14:paraId="373BFDA5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DECLARATION</w:t>
            </w:r>
          </w:p>
          <w:p w14:paraId="137E663B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D75655" w:rsidRPr="00243F31" w14:paraId="5511C949" w14:textId="77777777" w:rsidTr="74478BAD">
        <w:trPr>
          <w:trHeight w:val="1583"/>
        </w:trPr>
        <w:tc>
          <w:tcPr>
            <w:tcW w:w="96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1ACD0" w14:textId="77777777" w:rsidR="003A4F4D" w:rsidRPr="003A4F4D" w:rsidRDefault="003A4F4D" w:rsidP="00243F31">
            <w:pPr>
              <w:spacing w:line="360" w:lineRule="auto"/>
              <w:rPr>
                <w:rFonts w:ascii="Verdana" w:hAnsi="Verdana"/>
                <w:sz w:val="12"/>
                <w:szCs w:val="12"/>
              </w:rPr>
            </w:pPr>
          </w:p>
          <w:p w14:paraId="613F9E79" w14:textId="44B0C8F4" w:rsidR="00D75655" w:rsidRPr="00243F31" w:rsidRDefault="00130ED0" w:rsidP="00243F31">
            <w:pPr>
              <w:spacing w:line="360" w:lineRule="auto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 xml:space="preserve">I agree to abide by the above Guidelines for Appropriate Use of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E85390" w:rsidRPr="00243F31">
              <w:rPr>
                <w:rFonts w:ascii="Verdana" w:hAnsi="Verdana"/>
                <w:sz w:val="20"/>
              </w:rPr>
              <w:t xml:space="preserve"> Facilities.</w:t>
            </w:r>
          </w:p>
          <w:p w14:paraId="60AF6BE9" w14:textId="18766CA5" w:rsidR="00E85390" w:rsidRPr="00243F31" w:rsidRDefault="00130ED0" w:rsidP="00243F31">
            <w:pPr>
              <w:spacing w:line="360" w:lineRule="auto"/>
              <w:ind w:left="392" w:hanging="392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>I shall not hold the University responsible or liable</w:t>
            </w:r>
            <w:r w:rsidR="00776FB6" w:rsidRPr="00243F31">
              <w:rPr>
                <w:rFonts w:ascii="Verdana" w:hAnsi="Verdana"/>
                <w:sz w:val="20"/>
              </w:rPr>
              <w:t xml:space="preserve"> in the event </w:t>
            </w:r>
            <w:r w:rsidRPr="00243F31">
              <w:rPr>
                <w:rFonts w:ascii="Verdana" w:hAnsi="Verdana"/>
                <w:sz w:val="20"/>
              </w:rPr>
              <w:t>of death</w:t>
            </w:r>
            <w:r w:rsidR="00727281" w:rsidRPr="00243F31">
              <w:rPr>
                <w:rFonts w:ascii="Verdana" w:hAnsi="Verdana"/>
                <w:sz w:val="20"/>
              </w:rPr>
              <w:t>, injury</w:t>
            </w:r>
            <w:r w:rsidR="00EB17B2" w:rsidRPr="00243F31">
              <w:rPr>
                <w:rFonts w:ascii="Verdana" w:hAnsi="Verdana"/>
                <w:sz w:val="20"/>
              </w:rPr>
              <w:t xml:space="preserve">, </w:t>
            </w:r>
            <w:r w:rsidR="00E85390" w:rsidRPr="00243F31">
              <w:rPr>
                <w:rFonts w:ascii="Verdana" w:hAnsi="Verdana"/>
                <w:sz w:val="20"/>
              </w:rPr>
              <w:t>di</w:t>
            </w:r>
            <w:r w:rsidR="00727281" w:rsidRPr="00243F31">
              <w:rPr>
                <w:rFonts w:ascii="Verdana" w:hAnsi="Verdana"/>
                <w:sz w:val="20"/>
              </w:rPr>
              <w:t>sability</w:t>
            </w:r>
            <w:r w:rsidR="00EB17B2" w:rsidRPr="00243F31">
              <w:rPr>
                <w:rFonts w:ascii="Verdana" w:hAnsi="Verdana"/>
                <w:sz w:val="20"/>
              </w:rPr>
              <w:t xml:space="preserve"> or any </w:t>
            </w:r>
            <w:r w:rsidR="00776FB6" w:rsidRPr="00243F31">
              <w:rPr>
                <w:rFonts w:ascii="Verdana" w:hAnsi="Verdana"/>
                <w:sz w:val="20"/>
              </w:rPr>
              <w:t xml:space="preserve">mishaps </w:t>
            </w:r>
            <w:r w:rsidR="00727281" w:rsidRPr="00243F31">
              <w:rPr>
                <w:rFonts w:ascii="Verdana" w:hAnsi="Verdana"/>
                <w:sz w:val="20"/>
              </w:rPr>
              <w:t xml:space="preserve">while participating in the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727281" w:rsidRPr="00243F31">
              <w:rPr>
                <w:rFonts w:ascii="Verdana" w:hAnsi="Verdana"/>
                <w:sz w:val="20"/>
              </w:rPr>
              <w:t xml:space="preserve"> activities.</w:t>
            </w:r>
            <w:r w:rsidR="00E85390" w:rsidRPr="00243F31">
              <w:rPr>
                <w:rFonts w:ascii="Verdana" w:hAnsi="Verdana"/>
                <w:sz w:val="20"/>
              </w:rPr>
              <w:t xml:space="preserve"> </w:t>
            </w:r>
          </w:p>
          <w:p w14:paraId="44CBAF52" w14:textId="358EBD78" w:rsidR="005F2035" w:rsidRPr="00243F31" w:rsidRDefault="00130ED0" w:rsidP="007C22C8">
            <w:pPr>
              <w:spacing w:line="360" w:lineRule="auto"/>
              <w:ind w:left="378" w:hanging="378"/>
              <w:rPr>
                <w:rFonts w:ascii="Verdana" w:hAnsi="Verdana"/>
                <w:sz w:val="8"/>
                <w:szCs w:val="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27281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27281" w:rsidRPr="00243F31">
              <w:rPr>
                <w:rFonts w:ascii="Verdana" w:hAnsi="Verdana"/>
                <w:sz w:val="20"/>
              </w:rPr>
              <w:t>I have read, understood and hereby acknowledged receipt of an exact copy of this Registration form.</w:t>
            </w:r>
          </w:p>
        </w:tc>
      </w:tr>
      <w:tr w:rsidR="00EB17B2" w:rsidRPr="00243F31" w14:paraId="43C4946E" w14:textId="77777777" w:rsidTr="74478BAD">
        <w:trPr>
          <w:trHeight w:val="811"/>
        </w:trPr>
        <w:tc>
          <w:tcPr>
            <w:tcW w:w="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CFF6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2DCD0F" w14:textId="54F091C5" w:rsidR="00EB17B2" w:rsidRPr="00243F31" w:rsidRDefault="0026392A" w:rsidP="00B544E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Ng Jun Hao Elgin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0973C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56AA04" w14:textId="35011802" w:rsidR="00EB17B2" w:rsidRPr="00243F31" w:rsidRDefault="00F55A76" w:rsidP="00B544E8">
            <w:pPr>
              <w:rPr>
                <w:rFonts w:ascii="Verdana" w:hAnsi="Verdana"/>
                <w:sz w:val="20"/>
              </w:rPr>
            </w:pPr>
            <w:r>
              <w:t xml:space="preserve"> </w:t>
            </w:r>
            <w:r w:rsidR="0026392A">
              <w:rPr>
                <w:noProof/>
              </w:rPr>
              <w:drawing>
                <wp:inline distT="0" distB="0" distL="0" distR="0" wp14:anchorId="386C2654" wp14:editId="451F3EE6">
                  <wp:extent cx="431800" cy="374650"/>
                  <wp:effectExtent l="0" t="0" r="6350" b="6350"/>
                  <wp:docPr id="1406451140" name="Picture 1" descr="Ink 14, 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k 14, Sha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62C3D">
              <w:t>18</w:t>
            </w:r>
            <w:r w:rsidR="001B099F">
              <w:t xml:space="preserve"> August 2025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557C3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  <w:tr w:rsidR="00EB17B2" w:rsidRPr="00243F31" w14:paraId="743A6A2F" w14:textId="77777777" w:rsidTr="74478BAD">
        <w:trPr>
          <w:trHeight w:val="346"/>
        </w:trPr>
        <w:tc>
          <w:tcPr>
            <w:tcW w:w="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F0977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AFB5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8FBAB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B986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2739E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</w:tbl>
    <w:p w14:paraId="66B9069B" w14:textId="45DB830C" w:rsidR="04392FD2" w:rsidRDefault="04392FD2">
      <w:r>
        <w:t>Ver 1.5_Updated on 1st Aug 2024</w:t>
      </w:r>
    </w:p>
    <w:sectPr w:rsidR="04392FD2" w:rsidSect="00EE6C7E">
      <w:type w:val="continuous"/>
      <w:pgSz w:w="11909" w:h="16834" w:code="9"/>
      <w:pgMar w:top="576" w:right="576" w:bottom="576" w:left="1152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F3B2" w14:textId="77777777" w:rsidR="00683C97" w:rsidRDefault="00683C97">
      <w:r>
        <w:separator/>
      </w:r>
    </w:p>
  </w:endnote>
  <w:endnote w:type="continuationSeparator" w:id="0">
    <w:p w14:paraId="36650833" w14:textId="77777777" w:rsidR="00683C97" w:rsidRDefault="00683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0785" w14:textId="77777777" w:rsidR="00683C97" w:rsidRDefault="00683C97">
      <w:r>
        <w:separator/>
      </w:r>
    </w:p>
  </w:footnote>
  <w:footnote w:type="continuationSeparator" w:id="0">
    <w:p w14:paraId="5CF2D1E6" w14:textId="77777777" w:rsidR="00683C97" w:rsidRDefault="00683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A9E"/>
    <w:multiLevelType w:val="hybridMultilevel"/>
    <w:tmpl w:val="0A26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DA52D6"/>
    <w:multiLevelType w:val="hybridMultilevel"/>
    <w:tmpl w:val="A4E80622"/>
    <w:lvl w:ilvl="0" w:tplc="BB287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80808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84082"/>
    <w:multiLevelType w:val="hybridMultilevel"/>
    <w:tmpl w:val="A516DD6A"/>
    <w:lvl w:ilvl="0" w:tplc="CE5EA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7851108">
    <w:abstractNumId w:val="5"/>
  </w:num>
  <w:num w:numId="2" w16cid:durableId="439568824">
    <w:abstractNumId w:val="0"/>
  </w:num>
  <w:num w:numId="3" w16cid:durableId="1713111764">
    <w:abstractNumId w:val="9"/>
  </w:num>
  <w:num w:numId="4" w16cid:durableId="956251159">
    <w:abstractNumId w:val="8"/>
  </w:num>
  <w:num w:numId="5" w16cid:durableId="1888641202">
    <w:abstractNumId w:val="7"/>
  </w:num>
  <w:num w:numId="6" w16cid:durableId="1772358150">
    <w:abstractNumId w:val="10"/>
  </w:num>
  <w:num w:numId="7" w16cid:durableId="1101141828">
    <w:abstractNumId w:val="3"/>
  </w:num>
  <w:num w:numId="8" w16cid:durableId="1354919929">
    <w:abstractNumId w:val="11"/>
  </w:num>
  <w:num w:numId="9" w16cid:durableId="1991857892">
    <w:abstractNumId w:val="12"/>
  </w:num>
  <w:num w:numId="10" w16cid:durableId="1137381814">
    <w:abstractNumId w:val="2"/>
  </w:num>
  <w:num w:numId="11" w16cid:durableId="908147908">
    <w:abstractNumId w:val="4"/>
  </w:num>
  <w:num w:numId="12" w16cid:durableId="1907908590">
    <w:abstractNumId w:val="6"/>
  </w:num>
  <w:num w:numId="13" w16cid:durableId="172918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13"/>
    <w:rsid w:val="000151C5"/>
    <w:rsid w:val="00033793"/>
    <w:rsid w:val="00034E00"/>
    <w:rsid w:val="00042DBC"/>
    <w:rsid w:val="00043D0F"/>
    <w:rsid w:val="00044B57"/>
    <w:rsid w:val="000541E7"/>
    <w:rsid w:val="000620C0"/>
    <w:rsid w:val="00071D69"/>
    <w:rsid w:val="0009326C"/>
    <w:rsid w:val="000A0B14"/>
    <w:rsid w:val="000A2654"/>
    <w:rsid w:val="000B00DE"/>
    <w:rsid w:val="000B0C9B"/>
    <w:rsid w:val="000B37E9"/>
    <w:rsid w:val="000B637B"/>
    <w:rsid w:val="000C03AA"/>
    <w:rsid w:val="000D25AA"/>
    <w:rsid w:val="000D33CB"/>
    <w:rsid w:val="000F3E45"/>
    <w:rsid w:val="000F5CF7"/>
    <w:rsid w:val="000F5D07"/>
    <w:rsid w:val="00107406"/>
    <w:rsid w:val="00111F20"/>
    <w:rsid w:val="00127692"/>
    <w:rsid w:val="00130ED0"/>
    <w:rsid w:val="00137E76"/>
    <w:rsid w:val="001645B1"/>
    <w:rsid w:val="0016697B"/>
    <w:rsid w:val="001727D7"/>
    <w:rsid w:val="00182040"/>
    <w:rsid w:val="00197AD3"/>
    <w:rsid w:val="00197AF9"/>
    <w:rsid w:val="001A0C56"/>
    <w:rsid w:val="001B099F"/>
    <w:rsid w:val="001B5736"/>
    <w:rsid w:val="001E0844"/>
    <w:rsid w:val="00212A9D"/>
    <w:rsid w:val="00216DCB"/>
    <w:rsid w:val="00221152"/>
    <w:rsid w:val="0024223E"/>
    <w:rsid w:val="00242EFE"/>
    <w:rsid w:val="00243F31"/>
    <w:rsid w:val="00254349"/>
    <w:rsid w:val="00257C02"/>
    <w:rsid w:val="0026392A"/>
    <w:rsid w:val="00276F67"/>
    <w:rsid w:val="002822D0"/>
    <w:rsid w:val="00294043"/>
    <w:rsid w:val="00294444"/>
    <w:rsid w:val="002A178B"/>
    <w:rsid w:val="002A481B"/>
    <w:rsid w:val="002B17DB"/>
    <w:rsid w:val="002B61F8"/>
    <w:rsid w:val="002C08D9"/>
    <w:rsid w:val="002D04C1"/>
    <w:rsid w:val="002D1350"/>
    <w:rsid w:val="002E074C"/>
    <w:rsid w:val="002E62D2"/>
    <w:rsid w:val="002F203F"/>
    <w:rsid w:val="002F3E53"/>
    <w:rsid w:val="0031388F"/>
    <w:rsid w:val="0031722A"/>
    <w:rsid w:val="00330823"/>
    <w:rsid w:val="00336EE4"/>
    <w:rsid w:val="003508DE"/>
    <w:rsid w:val="00352592"/>
    <w:rsid w:val="0035503E"/>
    <w:rsid w:val="0037074B"/>
    <w:rsid w:val="00371BAF"/>
    <w:rsid w:val="0037558E"/>
    <w:rsid w:val="00382720"/>
    <w:rsid w:val="00386D3E"/>
    <w:rsid w:val="00390A9F"/>
    <w:rsid w:val="00393957"/>
    <w:rsid w:val="003A00E6"/>
    <w:rsid w:val="003A4F4D"/>
    <w:rsid w:val="003A7F69"/>
    <w:rsid w:val="003B1A32"/>
    <w:rsid w:val="003E3034"/>
    <w:rsid w:val="003F7AD6"/>
    <w:rsid w:val="00413A4E"/>
    <w:rsid w:val="004172C7"/>
    <w:rsid w:val="004320C7"/>
    <w:rsid w:val="00442D52"/>
    <w:rsid w:val="00447E7E"/>
    <w:rsid w:val="00450307"/>
    <w:rsid w:val="00467ED8"/>
    <w:rsid w:val="00482872"/>
    <w:rsid w:val="004926AB"/>
    <w:rsid w:val="0049292C"/>
    <w:rsid w:val="00494353"/>
    <w:rsid w:val="0049558C"/>
    <w:rsid w:val="004B2C6A"/>
    <w:rsid w:val="004C3961"/>
    <w:rsid w:val="004D2BA5"/>
    <w:rsid w:val="004D41CB"/>
    <w:rsid w:val="004E12B9"/>
    <w:rsid w:val="004F1D5C"/>
    <w:rsid w:val="00502A0C"/>
    <w:rsid w:val="00507C8C"/>
    <w:rsid w:val="0051365E"/>
    <w:rsid w:val="005164E7"/>
    <w:rsid w:val="00520572"/>
    <w:rsid w:val="00525D4F"/>
    <w:rsid w:val="00531987"/>
    <w:rsid w:val="00540259"/>
    <w:rsid w:val="005433E8"/>
    <w:rsid w:val="00561676"/>
    <w:rsid w:val="00562C3D"/>
    <w:rsid w:val="005726EC"/>
    <w:rsid w:val="00585D9C"/>
    <w:rsid w:val="005866EB"/>
    <w:rsid w:val="00590403"/>
    <w:rsid w:val="00595D68"/>
    <w:rsid w:val="005A6061"/>
    <w:rsid w:val="005B4820"/>
    <w:rsid w:val="005D2D0F"/>
    <w:rsid w:val="005E1D5F"/>
    <w:rsid w:val="005F2035"/>
    <w:rsid w:val="005F5FC6"/>
    <w:rsid w:val="00604785"/>
    <w:rsid w:val="006077CE"/>
    <w:rsid w:val="0061250F"/>
    <w:rsid w:val="00616883"/>
    <w:rsid w:val="0063725B"/>
    <w:rsid w:val="00640331"/>
    <w:rsid w:val="00641919"/>
    <w:rsid w:val="00642A4E"/>
    <w:rsid w:val="0064340C"/>
    <w:rsid w:val="00646A0E"/>
    <w:rsid w:val="00654D23"/>
    <w:rsid w:val="00660183"/>
    <w:rsid w:val="00664B35"/>
    <w:rsid w:val="00671110"/>
    <w:rsid w:val="00683C97"/>
    <w:rsid w:val="006859FA"/>
    <w:rsid w:val="006914F1"/>
    <w:rsid w:val="006C29FB"/>
    <w:rsid w:val="006C4541"/>
    <w:rsid w:val="006D252C"/>
    <w:rsid w:val="006D506F"/>
    <w:rsid w:val="006F0D90"/>
    <w:rsid w:val="006F18E6"/>
    <w:rsid w:val="006F3EEC"/>
    <w:rsid w:val="006F6664"/>
    <w:rsid w:val="00717350"/>
    <w:rsid w:val="0071769C"/>
    <w:rsid w:val="00722D13"/>
    <w:rsid w:val="00722F5A"/>
    <w:rsid w:val="00727281"/>
    <w:rsid w:val="00732A2B"/>
    <w:rsid w:val="007372B2"/>
    <w:rsid w:val="007407E8"/>
    <w:rsid w:val="00741D54"/>
    <w:rsid w:val="00754B1B"/>
    <w:rsid w:val="0075625A"/>
    <w:rsid w:val="0076156F"/>
    <w:rsid w:val="00775309"/>
    <w:rsid w:val="007760AB"/>
    <w:rsid w:val="00776FB6"/>
    <w:rsid w:val="00786F8F"/>
    <w:rsid w:val="00794670"/>
    <w:rsid w:val="007A7125"/>
    <w:rsid w:val="007B3219"/>
    <w:rsid w:val="007B419E"/>
    <w:rsid w:val="007C1CBD"/>
    <w:rsid w:val="007C22C8"/>
    <w:rsid w:val="007D20BF"/>
    <w:rsid w:val="007D6930"/>
    <w:rsid w:val="007E512D"/>
    <w:rsid w:val="00844E6A"/>
    <w:rsid w:val="00845948"/>
    <w:rsid w:val="0085137D"/>
    <w:rsid w:val="008572D5"/>
    <w:rsid w:val="008630FF"/>
    <w:rsid w:val="00866E18"/>
    <w:rsid w:val="0087702D"/>
    <w:rsid w:val="008907B9"/>
    <w:rsid w:val="0089635E"/>
    <w:rsid w:val="00896BF7"/>
    <w:rsid w:val="00896C99"/>
    <w:rsid w:val="008B483F"/>
    <w:rsid w:val="008B7A60"/>
    <w:rsid w:val="008D44F4"/>
    <w:rsid w:val="008E2FF2"/>
    <w:rsid w:val="008E319B"/>
    <w:rsid w:val="008F19DB"/>
    <w:rsid w:val="00917D52"/>
    <w:rsid w:val="0092719A"/>
    <w:rsid w:val="00950DED"/>
    <w:rsid w:val="00952C83"/>
    <w:rsid w:val="00955417"/>
    <w:rsid w:val="009662AA"/>
    <w:rsid w:val="0098137D"/>
    <w:rsid w:val="00981554"/>
    <w:rsid w:val="009A0DF5"/>
    <w:rsid w:val="009D1701"/>
    <w:rsid w:val="009E2A2A"/>
    <w:rsid w:val="009F70F9"/>
    <w:rsid w:val="00A11437"/>
    <w:rsid w:val="00A24103"/>
    <w:rsid w:val="00A26394"/>
    <w:rsid w:val="00A37D47"/>
    <w:rsid w:val="00A47026"/>
    <w:rsid w:val="00A71303"/>
    <w:rsid w:val="00A759B5"/>
    <w:rsid w:val="00A817DB"/>
    <w:rsid w:val="00A83760"/>
    <w:rsid w:val="00A85EBE"/>
    <w:rsid w:val="00AB7E0B"/>
    <w:rsid w:val="00AC6E2A"/>
    <w:rsid w:val="00AC7C15"/>
    <w:rsid w:val="00AD06DA"/>
    <w:rsid w:val="00AD6B6B"/>
    <w:rsid w:val="00AE11FE"/>
    <w:rsid w:val="00AE4D29"/>
    <w:rsid w:val="00AE7753"/>
    <w:rsid w:val="00AE7900"/>
    <w:rsid w:val="00B10D15"/>
    <w:rsid w:val="00B1570A"/>
    <w:rsid w:val="00B17541"/>
    <w:rsid w:val="00B3046E"/>
    <w:rsid w:val="00B544E8"/>
    <w:rsid w:val="00B55002"/>
    <w:rsid w:val="00B6247D"/>
    <w:rsid w:val="00B727CF"/>
    <w:rsid w:val="00B76088"/>
    <w:rsid w:val="00B80672"/>
    <w:rsid w:val="00B82022"/>
    <w:rsid w:val="00B82D0E"/>
    <w:rsid w:val="00B91697"/>
    <w:rsid w:val="00B9265C"/>
    <w:rsid w:val="00B97C22"/>
    <w:rsid w:val="00BA4421"/>
    <w:rsid w:val="00BB119C"/>
    <w:rsid w:val="00BB1D4E"/>
    <w:rsid w:val="00BB7042"/>
    <w:rsid w:val="00BB79F9"/>
    <w:rsid w:val="00BC30EF"/>
    <w:rsid w:val="00BC4B7C"/>
    <w:rsid w:val="00BE0711"/>
    <w:rsid w:val="00BF4198"/>
    <w:rsid w:val="00BF594B"/>
    <w:rsid w:val="00C03A0C"/>
    <w:rsid w:val="00C07FA4"/>
    <w:rsid w:val="00C2467A"/>
    <w:rsid w:val="00C307C3"/>
    <w:rsid w:val="00C536A9"/>
    <w:rsid w:val="00C76A42"/>
    <w:rsid w:val="00C774E1"/>
    <w:rsid w:val="00C84F24"/>
    <w:rsid w:val="00C86B63"/>
    <w:rsid w:val="00CA0978"/>
    <w:rsid w:val="00CA3295"/>
    <w:rsid w:val="00CA57FD"/>
    <w:rsid w:val="00CB0A7D"/>
    <w:rsid w:val="00CB22AB"/>
    <w:rsid w:val="00CC2D4D"/>
    <w:rsid w:val="00CC413F"/>
    <w:rsid w:val="00CD5DF8"/>
    <w:rsid w:val="00CF5610"/>
    <w:rsid w:val="00D31DCB"/>
    <w:rsid w:val="00D44CF9"/>
    <w:rsid w:val="00D572DA"/>
    <w:rsid w:val="00D72DCD"/>
    <w:rsid w:val="00D73384"/>
    <w:rsid w:val="00D752DD"/>
    <w:rsid w:val="00D75655"/>
    <w:rsid w:val="00D80506"/>
    <w:rsid w:val="00D84D63"/>
    <w:rsid w:val="00D91396"/>
    <w:rsid w:val="00D95DAB"/>
    <w:rsid w:val="00D978E1"/>
    <w:rsid w:val="00DC1AB6"/>
    <w:rsid w:val="00DD40B2"/>
    <w:rsid w:val="00DE60B0"/>
    <w:rsid w:val="00DF662C"/>
    <w:rsid w:val="00E02ACE"/>
    <w:rsid w:val="00E12C51"/>
    <w:rsid w:val="00E1404C"/>
    <w:rsid w:val="00E1510D"/>
    <w:rsid w:val="00E41F85"/>
    <w:rsid w:val="00E54352"/>
    <w:rsid w:val="00E64D58"/>
    <w:rsid w:val="00E73A71"/>
    <w:rsid w:val="00E76848"/>
    <w:rsid w:val="00E8323E"/>
    <w:rsid w:val="00E85390"/>
    <w:rsid w:val="00E9535D"/>
    <w:rsid w:val="00E97DBC"/>
    <w:rsid w:val="00EA2420"/>
    <w:rsid w:val="00EB17B2"/>
    <w:rsid w:val="00ED4319"/>
    <w:rsid w:val="00ED5BC4"/>
    <w:rsid w:val="00EE6C7E"/>
    <w:rsid w:val="00EF6817"/>
    <w:rsid w:val="00F06024"/>
    <w:rsid w:val="00F2517B"/>
    <w:rsid w:val="00F30135"/>
    <w:rsid w:val="00F379BD"/>
    <w:rsid w:val="00F40F11"/>
    <w:rsid w:val="00F45978"/>
    <w:rsid w:val="00F55A76"/>
    <w:rsid w:val="00F61E18"/>
    <w:rsid w:val="00F62100"/>
    <w:rsid w:val="00F643F2"/>
    <w:rsid w:val="00F65EAA"/>
    <w:rsid w:val="00F83B12"/>
    <w:rsid w:val="00F87C42"/>
    <w:rsid w:val="00F87EB4"/>
    <w:rsid w:val="00F92A22"/>
    <w:rsid w:val="00F941E5"/>
    <w:rsid w:val="00F95B25"/>
    <w:rsid w:val="00F96363"/>
    <w:rsid w:val="00FA08CC"/>
    <w:rsid w:val="00FA5772"/>
    <w:rsid w:val="00FB0C50"/>
    <w:rsid w:val="00FB1A34"/>
    <w:rsid w:val="00FB7671"/>
    <w:rsid w:val="00FC42F3"/>
    <w:rsid w:val="00FC4DC9"/>
    <w:rsid w:val="00FE36FE"/>
    <w:rsid w:val="00FF2213"/>
    <w:rsid w:val="00FF5724"/>
    <w:rsid w:val="04392FD2"/>
    <w:rsid w:val="06B85484"/>
    <w:rsid w:val="0CF12B7D"/>
    <w:rsid w:val="12836A95"/>
    <w:rsid w:val="18339579"/>
    <w:rsid w:val="19A1244B"/>
    <w:rsid w:val="2CC0FFC7"/>
    <w:rsid w:val="2DA76303"/>
    <w:rsid w:val="370E4254"/>
    <w:rsid w:val="441C5777"/>
    <w:rsid w:val="56117012"/>
    <w:rsid w:val="56E97DD2"/>
    <w:rsid w:val="5D86B84E"/>
    <w:rsid w:val="6CAEBE9D"/>
    <w:rsid w:val="6CE53828"/>
    <w:rsid w:val="6E6041CF"/>
    <w:rsid w:val="714DD129"/>
    <w:rsid w:val="74478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7B12A"/>
  <w15:chartTrackingRefBased/>
  <w15:docId w15:val="{4F620EC9-57B9-409D-9AD4-6228C813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 w:hanging="720"/>
    </w:pPr>
    <w:rPr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16697B"/>
    <w:rPr>
      <w:b/>
      <w:bCs/>
      <w:i w:val="0"/>
      <w:iCs w:val="0"/>
    </w:rPr>
  </w:style>
  <w:style w:type="paragraph" w:customStyle="1" w:styleId="Default">
    <w:name w:val="Default"/>
    <w:rsid w:val="000620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tanch\Local%20Settings\Temporary%20Internet%20Files\OLK9\Registra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9DFDE9-4B6A-4F13-9528-8575E03F2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F0A04A-768B-4E92-BBFB-141D5B147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17322-5A89-47F7-8D99-6E19BCAF8BA0}"/>
</file>

<file path=customXml/itemProps4.xml><?xml version="1.0" encoding="utf-8"?>
<ds:datastoreItem xmlns:ds="http://schemas.openxmlformats.org/officeDocument/2006/customXml" ds:itemID="{82464BC0-C96B-4F2E-9CE7-DD1F46E9423E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Registration Form 2007.dot</Template>
  <TotalTime>4</TotalTime>
  <Pages>4</Pages>
  <Words>592</Words>
  <Characters>3378</Characters>
  <Application>Microsoft Office Word</Application>
  <DocSecurity>0</DocSecurity>
  <Lines>28</Lines>
  <Paragraphs>7</Paragraphs>
  <ScaleCrop>false</ScaleCrop>
  <Company>NUS</Company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mpetanch</dc:creator>
  <cp:keywords/>
  <cp:lastModifiedBy>Jeanette Sim</cp:lastModifiedBy>
  <cp:revision>13</cp:revision>
  <cp:lastPrinted>2025-08-18T12:20:00Z</cp:lastPrinted>
  <dcterms:created xsi:type="dcterms:W3CDTF">2025-08-10T12:58:00Z</dcterms:created>
  <dcterms:modified xsi:type="dcterms:W3CDTF">2025-08-18T12:29:00Z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